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866A41" w:rsidRPr="00866A41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52387B36" w:rsidR="00866A41" w:rsidRPr="00866A41" w:rsidRDefault="00866A41" w:rsidP="00866A41">
            <w:pPr>
              <w:ind w:firstLineChars="0" w:firstLine="0"/>
              <w:jc w:val="center"/>
              <w:rPr>
                <w:highlight w:val="yellow"/>
              </w:rPr>
            </w:pPr>
            <w:r w:rsidRPr="00866A41">
              <w:rPr>
                <w:rFonts w:hint="eastAsia"/>
                <w:highlight w:val="yellow"/>
              </w:rPr>
              <w:t>V3.0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05E75FB5" w:rsidR="00866A41" w:rsidRPr="00866A41" w:rsidRDefault="00866A41" w:rsidP="00866A41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20260310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5C5D2DEF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中期汇总版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16D90949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2F03E9F3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2026/03/10</w:t>
            </w:r>
          </w:p>
        </w:tc>
      </w:tr>
      <w:tr w:rsidR="00FA2AC2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2FE99FB3" w:rsidR="00FA2AC2" w:rsidRDefault="00FA2AC2" w:rsidP="00FA2AC2">
            <w:pPr>
              <w:ind w:firstLineChars="0" w:firstLine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V3.1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3FA6787E" w:rsidR="00FA2AC2" w:rsidRDefault="00FA2AC2" w:rsidP="00FA2AC2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</w:t>
            </w:r>
            <w:r>
              <w:rPr>
                <w:rFonts w:hint="eastAsia"/>
                <w:szCs w:val="21"/>
                <w:highlight w:val="yellow"/>
              </w:rPr>
              <w:t>13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4FC2F916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更新驱动接口控制方式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2D8AE9E9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4DD5794D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</w:t>
            </w:r>
            <w:r>
              <w:rPr>
                <w:rFonts w:hint="eastAsia"/>
                <w:szCs w:val="21"/>
                <w:highlight w:val="yellow"/>
              </w:rPr>
              <w:t>3</w:t>
            </w:r>
          </w:p>
        </w:tc>
      </w:tr>
      <w:tr w:rsidR="003023F8" w14:paraId="4A519C82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D361C" w14:textId="3871BED1" w:rsidR="003023F8" w:rsidRDefault="003023F8" w:rsidP="003023F8">
            <w:pPr>
              <w:ind w:firstLineChars="0" w:firstLine="0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V3.</w:t>
            </w:r>
            <w:r>
              <w:rPr>
                <w:rFonts w:hint="eastAsia"/>
                <w:highlight w:val="yellow"/>
              </w:rPr>
              <w:t>2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9867" w14:textId="35DD2ED6" w:rsidR="003023F8" w:rsidRPr="00866A41" w:rsidRDefault="003023F8" w:rsidP="003023F8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</w:t>
            </w:r>
            <w:r>
              <w:rPr>
                <w:rFonts w:hint="eastAsia"/>
                <w:szCs w:val="21"/>
                <w:highlight w:val="yellow"/>
              </w:rPr>
              <w:t>408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8528" w14:textId="13A62EB1" w:rsidR="003023F8" w:rsidRDefault="008F2A7E" w:rsidP="003023F8">
            <w:pPr>
              <w:ind w:firstLineChars="0" w:firstLine="0"/>
              <w:jc w:val="center"/>
              <w:rPr>
                <w:rFonts w:hint="eastAsia"/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电机</w:t>
            </w:r>
            <w:r>
              <w:rPr>
                <w:szCs w:val="21"/>
                <w:highlight w:val="yellow"/>
              </w:rPr>
              <w:t>C</w:t>
            </w:r>
            <w:r>
              <w:rPr>
                <w:rFonts w:hint="eastAsia"/>
                <w:szCs w:val="21"/>
                <w:highlight w:val="yellow"/>
              </w:rPr>
              <w:t xml:space="preserve">ontrol mode </w:t>
            </w:r>
            <w:r>
              <w:rPr>
                <w:rFonts w:hint="eastAsia"/>
                <w:szCs w:val="21"/>
                <w:highlight w:val="yellow"/>
              </w:rPr>
              <w:t>更新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10BEB" w14:textId="0A94E6B2" w:rsidR="003023F8" w:rsidRPr="00866A41" w:rsidRDefault="003023F8" w:rsidP="003023F8">
            <w:pPr>
              <w:ind w:firstLineChars="0" w:firstLine="0"/>
              <w:jc w:val="center"/>
              <w:rPr>
                <w:rFonts w:hint="eastAsia"/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4601" w14:textId="4B29DCF4" w:rsidR="003023F8" w:rsidRPr="00866A41" w:rsidRDefault="003023F8" w:rsidP="003023F8">
            <w:pPr>
              <w:ind w:firstLineChars="0" w:firstLine="0"/>
              <w:jc w:val="center"/>
              <w:rPr>
                <w:rFonts w:hint="eastAsia"/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</w:t>
            </w:r>
            <w:r w:rsidR="008F2A7E">
              <w:rPr>
                <w:rFonts w:hint="eastAsia"/>
                <w:szCs w:val="21"/>
                <w:highlight w:val="yellow"/>
              </w:rPr>
              <w:t>4</w:t>
            </w:r>
            <w:r w:rsidRPr="00866A41">
              <w:rPr>
                <w:rFonts w:hint="eastAsia"/>
                <w:szCs w:val="21"/>
                <w:highlight w:val="yellow"/>
              </w:rPr>
              <w:t>/</w:t>
            </w:r>
            <w:r w:rsidR="008F2A7E">
              <w:rPr>
                <w:rFonts w:hint="eastAsia"/>
                <w:szCs w:val="21"/>
                <w:highlight w:val="yellow"/>
              </w:rPr>
              <w:t>08</w:t>
            </w: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lastRenderedPageBreak/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lastRenderedPageBreak/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021D9AE8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r w:rsidR="008949C7">
        <w:rPr>
          <w:rFonts w:cstheme="minorBidi" w:hint="eastAsia"/>
          <w:sz w:val="22"/>
        </w:rPr>
        <w:t>只考虑</w:t>
      </w:r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3253C9BE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 w:rsidR="00916A73" w:rsidRPr="00916A73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r w:rsidR="005D14B8">
        <w:rPr>
          <w:rFonts w:cstheme="minorBidi" w:hint="eastAsia"/>
          <w:sz w:val="22"/>
        </w:rPr>
        <w:t>只使用</w:t>
      </w:r>
      <w:r>
        <w:rPr>
          <w:rFonts w:cstheme="minorBidi" w:hint="eastAsia"/>
          <w:sz w:val="22"/>
        </w:rPr>
        <w:t>电制动）控制</w:t>
      </w:r>
      <w:r w:rsidR="000E310F">
        <w:rPr>
          <w:rFonts w:cstheme="minorBidi" w:hint="eastAsia"/>
          <w:sz w:val="22"/>
        </w:rPr>
        <w:t>，</w:t>
      </w:r>
      <w:r w:rsidR="000E310F">
        <w:rPr>
          <w:rFonts w:cstheme="minorBidi" w:hint="eastAsia"/>
          <w:sz w:val="22"/>
        </w:rPr>
        <w:t>VMC CST</w:t>
      </w:r>
      <w:r w:rsidR="000E310F">
        <w:rPr>
          <w:rFonts w:cstheme="minorBidi" w:hint="eastAsia"/>
          <w:sz w:val="22"/>
        </w:rPr>
        <w:t>功能负责保证</w:t>
      </w:r>
      <w:r w:rsidR="007728B0">
        <w:rPr>
          <w:rFonts w:cstheme="minorBidi" w:hint="eastAsia"/>
          <w:sz w:val="22"/>
        </w:rPr>
        <w:t>激活时的平顺性</w:t>
      </w:r>
      <w:r>
        <w:rPr>
          <w:rFonts w:cstheme="minorBidi" w:hint="eastAsia"/>
          <w:sz w:val="22"/>
        </w:rPr>
        <w:t>。</w:t>
      </w:r>
    </w:p>
    <w:p w14:paraId="059B4314" w14:textId="50C96CA5" w:rsidR="009E3A7B" w:rsidRPr="00F579C8" w:rsidRDefault="00F96705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 w:rsidRPr="00F579C8">
        <w:rPr>
          <w:rFonts w:cstheme="minorBidi" w:hint="eastAsia"/>
          <w:sz w:val="22"/>
        </w:rPr>
        <w:t>为了保证</w:t>
      </w:r>
      <w:r w:rsidR="009311C2" w:rsidRPr="00F579C8">
        <w:rPr>
          <w:rFonts w:cstheme="minorBidi" w:hint="eastAsia"/>
          <w:sz w:val="22"/>
        </w:rPr>
        <w:t>电制动</w:t>
      </w:r>
      <w:r w:rsidR="00487002" w:rsidRPr="00F579C8">
        <w:rPr>
          <w:rFonts w:cstheme="minorBidi" w:hint="eastAsia"/>
          <w:sz w:val="22"/>
        </w:rPr>
        <w:t>能够平顺刹停车辆，</w:t>
      </w:r>
      <w:r w:rsidR="00D870D1" w:rsidRPr="00F579C8">
        <w:rPr>
          <w:rFonts w:cstheme="minorBidi" w:hint="eastAsia"/>
          <w:sz w:val="22"/>
        </w:rPr>
        <w:t>在</w:t>
      </w:r>
      <w:r w:rsidR="004077FA" w:rsidRPr="00F579C8">
        <w:rPr>
          <w:rFonts w:cstheme="minorBidi" w:hint="eastAsia"/>
          <w:sz w:val="22"/>
        </w:rPr>
        <w:t>CST</w:t>
      </w:r>
      <w:r w:rsidR="00D870D1" w:rsidRPr="00F579C8">
        <w:rPr>
          <w:rFonts w:cstheme="minorBidi" w:hint="eastAsia"/>
          <w:sz w:val="22"/>
        </w:rPr>
        <w:t>的最后阶段</w:t>
      </w:r>
      <w:r w:rsidR="004264F2" w:rsidRPr="00F579C8">
        <w:rPr>
          <w:rFonts w:cstheme="minorBidi" w:hint="eastAsia"/>
          <w:sz w:val="22"/>
        </w:rPr>
        <w:t>，舒适制动会</w:t>
      </w:r>
      <w:r w:rsidR="00B93BB8" w:rsidRPr="00F579C8">
        <w:rPr>
          <w:rFonts w:cstheme="minorBidi" w:hint="eastAsia"/>
          <w:sz w:val="22"/>
        </w:rPr>
        <w:t>通过转速接口</w:t>
      </w:r>
      <w:r w:rsidR="006401A3" w:rsidRPr="00F579C8">
        <w:rPr>
          <w:rFonts w:cstheme="minorBidi" w:hint="eastAsia"/>
          <w:sz w:val="22"/>
        </w:rPr>
        <w:t>来保证车辆</w:t>
      </w:r>
      <w:r w:rsidR="00DD7B23" w:rsidRPr="00F579C8">
        <w:rPr>
          <w:rFonts w:cstheme="minorBidi" w:hint="eastAsia"/>
          <w:sz w:val="22"/>
        </w:rPr>
        <w:t>静止</w:t>
      </w:r>
      <w:r w:rsidR="00A178C8" w:rsidRPr="00F579C8">
        <w:rPr>
          <w:rFonts w:cstheme="minorBidi" w:hint="eastAsia"/>
          <w:sz w:val="22"/>
        </w:rPr>
        <w:t>。</w:t>
      </w:r>
      <w:r w:rsidR="00487002" w:rsidRPr="00F579C8">
        <w:rPr>
          <w:rFonts w:cstheme="minorBidi" w:hint="eastAsia"/>
          <w:sz w:val="22"/>
        </w:rPr>
        <w:t xml:space="preserve"> </w:t>
      </w:r>
      <w:r w:rsidR="00FF6374" w:rsidRPr="00F579C8">
        <w:rPr>
          <w:rFonts w:cstheme="minorBidi" w:hint="eastAsia"/>
          <w:sz w:val="22"/>
        </w:rPr>
        <w:t>当车辆</w:t>
      </w:r>
      <w:r w:rsidR="00347D8E" w:rsidRPr="00F579C8">
        <w:rPr>
          <w:rFonts w:cstheme="minorBidi" w:hint="eastAsia"/>
          <w:sz w:val="22"/>
        </w:rPr>
        <w:t>确认静止后</w:t>
      </w:r>
      <w:r w:rsidR="00994FA1" w:rsidRPr="00F579C8">
        <w:rPr>
          <w:rFonts w:cstheme="minorBidi" w:hint="eastAsia"/>
          <w:sz w:val="22"/>
        </w:rPr>
        <w:t>（</w:t>
      </w:r>
      <w:r w:rsidR="00994FA1" w:rsidRPr="00F579C8">
        <w:rPr>
          <w:rFonts w:cstheme="minorBidi" w:hint="eastAsia"/>
          <w:sz w:val="22"/>
        </w:rPr>
        <w:t>standstill</w:t>
      </w:r>
      <w:r w:rsidR="00994FA1" w:rsidRPr="00F579C8">
        <w:rPr>
          <w:rFonts w:cstheme="minorBidi" w:hint="eastAsia"/>
          <w:sz w:val="22"/>
        </w:rPr>
        <w:t>状态确认）</w:t>
      </w:r>
      <w:r w:rsidR="00FF6374" w:rsidRPr="00F579C8">
        <w:rPr>
          <w:rFonts w:cstheme="minorBidi" w:hint="eastAsia"/>
          <w:sz w:val="22"/>
        </w:rPr>
        <w:t>，</w:t>
      </w:r>
      <w:r w:rsidR="00FF6374" w:rsidRPr="00F579C8">
        <w:rPr>
          <w:rFonts w:cstheme="minorBidi" w:hint="eastAsia"/>
          <w:sz w:val="22"/>
        </w:rPr>
        <w:t>CST</w:t>
      </w:r>
      <w:r w:rsidR="00FF6374" w:rsidRPr="00F579C8">
        <w:rPr>
          <w:rFonts w:cstheme="minorBidi" w:hint="eastAsia"/>
          <w:sz w:val="22"/>
        </w:rPr>
        <w:t>功能需要退出（“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 w:rsidR="00FF6374" w:rsidRPr="00F579C8">
        <w:rPr>
          <w:rFonts w:cstheme="minorBidi" w:hint="eastAsia"/>
          <w:sz w:val="22"/>
        </w:rPr>
        <w:t>”</w:t>
      </w:r>
      <w:r w:rsidR="00FF6374" w:rsidRPr="00F579C8">
        <w:rPr>
          <w:rFonts w:cstheme="minorBidi" w:hint="eastAsia"/>
          <w:sz w:val="22"/>
        </w:rPr>
        <w:t>=Standby</w:t>
      </w:r>
      <w:r w:rsidR="00FF6374" w:rsidRPr="00F579C8">
        <w:rPr>
          <w:rFonts w:cstheme="minorBidi" w:hint="eastAsia"/>
          <w:sz w:val="22"/>
        </w:rPr>
        <w:t>），制动系统介入</w:t>
      </w:r>
      <w:r w:rsidR="005D6436" w:rsidRPr="00F579C8">
        <w:rPr>
          <w:rFonts w:cstheme="minorBidi" w:hint="eastAsia"/>
          <w:sz w:val="22"/>
        </w:rPr>
        <w:t>保证车辆维持在当前位置</w:t>
      </w:r>
      <w:r w:rsidR="00FF6374" w:rsidRPr="00F579C8">
        <w:rPr>
          <w:rFonts w:cstheme="minorBidi" w:hint="eastAsia"/>
          <w:sz w:val="22"/>
        </w:rPr>
        <w:t>，</w:t>
      </w:r>
      <w:r w:rsidR="00D01C8F" w:rsidRPr="00F579C8">
        <w:rPr>
          <w:rFonts w:cstheme="minorBidi" w:hint="eastAsia"/>
          <w:sz w:val="22"/>
        </w:rPr>
        <w:t>制动系统需要保证</w:t>
      </w:r>
      <w:r w:rsidR="003065EC" w:rsidRPr="00F579C8">
        <w:rPr>
          <w:rFonts w:cstheme="minorBidi" w:hint="eastAsia"/>
          <w:sz w:val="22"/>
        </w:rPr>
        <w:t>握手时的平顺性。</w:t>
      </w:r>
    </w:p>
    <w:p w14:paraId="306915E2" w14:textId="0D6EC523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A3449F">
        <w:rPr>
          <w:rFonts w:cstheme="minorBidi" w:hint="eastAsia"/>
          <w:sz w:val="22"/>
        </w:rPr>
        <w:t>保证满足驾驶员的制动请求</w:t>
      </w:r>
      <w:r w:rsidR="00FC2920">
        <w:rPr>
          <w:rFonts w:cstheme="minorBidi" w:hint="eastAsia"/>
          <w:sz w:val="22"/>
        </w:rPr>
        <w:t xml:space="preserve"> </w:t>
      </w:r>
      <w:r w:rsidR="00FC2920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44CA21B5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</w:t>
      </w:r>
      <w:r w:rsidR="0018211A">
        <w:rPr>
          <w:rFonts w:cstheme="minorBidi" w:hint="eastAsia"/>
          <w:sz w:val="22"/>
        </w:rPr>
        <w:t>。</w:t>
      </w:r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15FC590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当检测到车辆</w:t>
      </w:r>
      <w:r w:rsidRPr="00433224">
        <w:rPr>
          <w:rFonts w:cstheme="minorBidi" w:hint="eastAsia"/>
          <w:strike/>
          <w:sz w:val="22"/>
        </w:rPr>
        <w:t>正在</w:t>
      </w:r>
      <w:commentRangeStart w:id="45"/>
      <w:commentRangeStart w:id="46"/>
      <w:commentRangeStart w:id="47"/>
      <w:r w:rsidRPr="00433224">
        <w:rPr>
          <w:rFonts w:cstheme="minorBidi" w:hint="eastAsia"/>
          <w:strike/>
          <w:sz w:val="22"/>
        </w:rPr>
        <w:t>恶劣工况</w:t>
      </w:r>
      <w:commentRangeEnd w:id="45"/>
      <w:r w:rsidR="00357270" w:rsidRPr="00433224">
        <w:rPr>
          <w:rStyle w:val="affff4"/>
          <w:strike/>
          <w:lang w:val="zh-CN"/>
        </w:rPr>
        <w:commentReference w:id="45"/>
      </w:r>
      <w:commentRangeEnd w:id="46"/>
      <w:r w:rsidR="00343D27" w:rsidRPr="00433224">
        <w:rPr>
          <w:rStyle w:val="affff4"/>
          <w:strike/>
          <w:lang w:val="zh-CN"/>
        </w:rPr>
        <w:commentReference w:id="46"/>
      </w:r>
      <w:commentRangeEnd w:id="47"/>
      <w:r w:rsidR="00562B37" w:rsidRPr="00433224">
        <w:rPr>
          <w:rStyle w:val="affff4"/>
          <w:strike/>
          <w:lang w:val="zh-CN"/>
        </w:rPr>
        <w:commentReference w:id="47"/>
      </w:r>
      <w:r w:rsidRPr="00433224">
        <w:rPr>
          <w:rFonts w:cstheme="minorBidi" w:hint="eastAsia"/>
          <w:strike/>
          <w:sz w:val="22"/>
        </w:rPr>
        <w:t>路面</w:t>
      </w:r>
      <w:r w:rsidR="00A83EFA" w:rsidRPr="00433224">
        <w:rPr>
          <w:rFonts w:cstheme="minorBidi" w:hint="eastAsia"/>
          <w:strike/>
          <w:sz w:val="22"/>
        </w:rPr>
        <w:t>（取决于</w:t>
      </w:r>
      <w:r w:rsidR="00A83EFA" w:rsidRPr="00433224">
        <w:rPr>
          <w:rFonts w:cstheme="minorBidi" w:hint="eastAsia"/>
          <w:strike/>
          <w:sz w:val="22"/>
        </w:rPr>
        <w:t xml:space="preserve">SGMW AI </w:t>
      </w:r>
      <w:r w:rsidR="00A83EFA" w:rsidRPr="00433224">
        <w:rPr>
          <w:rFonts w:cstheme="minorBidi" w:hint="eastAsia"/>
          <w:strike/>
          <w:sz w:val="22"/>
        </w:rPr>
        <w:t>地型识别信号）</w:t>
      </w:r>
      <w:r w:rsidRPr="00433224">
        <w:rPr>
          <w:rFonts w:cstheme="minorBidi" w:hint="eastAsia"/>
          <w:strike/>
          <w:sz w:val="22"/>
        </w:rPr>
        <w:t>或者</w:t>
      </w:r>
      <w:r>
        <w:rPr>
          <w:rFonts w:cstheme="minorBidi" w:hint="eastAsia"/>
          <w:sz w:val="22"/>
        </w:rPr>
        <w:t>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74402E">
        <w:rPr>
          <w:rFonts w:cstheme="minorBidi" w:hint="eastAsia"/>
          <w:sz w:val="22"/>
        </w:rPr>
        <w:t>保证满足驾驶员的制动请求</w:t>
      </w:r>
      <w:r>
        <w:rPr>
          <w:rFonts w:cstheme="minorBidi" w:hint="eastAsia"/>
          <w:sz w:val="22"/>
        </w:rPr>
        <w:t>，</w:t>
      </w:r>
      <w:r w:rsidR="00103578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F9BD8BE" w14:textId="77777777" w:rsidR="009E3A7B" w:rsidRPr="005A5AD1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</w:t>
      </w:r>
      <w:r w:rsidRPr="000B7496">
        <w:rPr>
          <w:rFonts w:cstheme="minorBidi" w:hint="eastAsia"/>
          <w:sz w:val="22"/>
        </w:rPr>
        <w:t>动：</w:t>
      </w:r>
      <w:r w:rsidRPr="000B7496">
        <w:rPr>
          <w:rFonts w:cstheme="minorBidi" w:hint="eastAsia"/>
          <w:sz w:val="22"/>
        </w:rPr>
        <w:t xml:space="preserve"> ABS</w:t>
      </w:r>
      <w:r w:rsidRPr="000B7496">
        <w:rPr>
          <w:rFonts w:cstheme="minorBidi" w:hint="eastAsia"/>
          <w:color w:val="000000" w:themeColor="text1"/>
          <w:sz w:val="22"/>
        </w:rPr>
        <w:t xml:space="preserve">, EBD, TCS, </w:t>
      </w:r>
      <w:r w:rsidRPr="000B7496">
        <w:rPr>
          <w:rFonts w:cstheme="minorBidi" w:hint="eastAsia"/>
          <w:sz w:val="22"/>
        </w:rPr>
        <w:t>YSC, DTC</w:t>
      </w:r>
      <w:r w:rsidRPr="000B7496">
        <w:rPr>
          <w:rFonts w:cstheme="minorBidi" w:hint="eastAsia"/>
          <w:sz w:val="22"/>
        </w:rPr>
        <w:t>等稳定控制功能激活</w:t>
      </w:r>
    </w:p>
    <w:p w14:paraId="51E72C1E" w14:textId="79836F44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lang w:val="de-DE"/>
        </w:rPr>
      </w:pPr>
      <w:r w:rsidRPr="000B7496">
        <w:rPr>
          <w:rFonts w:cstheme="minorBidi" w:hint="eastAsia"/>
          <w:sz w:val="22"/>
          <w:lang w:val="de-DE"/>
        </w:rPr>
        <w:t>VMC</w:t>
      </w:r>
      <w:r w:rsidRPr="000B7496">
        <w:rPr>
          <w:rFonts w:cstheme="minorBidi" w:hint="eastAsia"/>
          <w:sz w:val="22"/>
          <w:lang w:val="de-DE"/>
        </w:rPr>
        <w:t>：</w:t>
      </w:r>
      <w:r w:rsidRPr="000B7496">
        <w:rPr>
          <w:rFonts w:cstheme="minorBidi" w:hint="eastAsia"/>
          <w:sz w:val="22"/>
          <w:lang w:val="de-DE"/>
        </w:rPr>
        <w:t xml:space="preserve"> </w:t>
      </w:r>
      <w:proofErr w:type="spellStart"/>
      <w:r w:rsidRPr="000B7496">
        <w:rPr>
          <w:rFonts w:cstheme="minorBidi" w:hint="eastAsia"/>
          <w:sz w:val="22"/>
          <w:lang w:val="de-DE"/>
        </w:rPr>
        <w:t>TankTurn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proofErr w:type="spellStart"/>
      <w:r w:rsidRPr="000B7496">
        <w:rPr>
          <w:rFonts w:cstheme="minorBidi" w:hint="eastAsia"/>
          <w:sz w:val="22"/>
          <w:lang w:val="de-DE"/>
        </w:rPr>
        <w:t>CompasTurn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r w:rsidR="002C14B6" w:rsidRPr="000B7496">
        <w:rPr>
          <w:rFonts w:cstheme="minorBidi" w:hint="eastAsia"/>
          <w:sz w:val="22"/>
          <w:lang w:val="de-DE"/>
        </w:rPr>
        <w:t>TBH</w:t>
      </w:r>
      <w:r w:rsidRPr="000B7496">
        <w:rPr>
          <w:rFonts w:cstheme="minorBidi" w:hint="eastAsia"/>
          <w:sz w:val="22"/>
          <w:lang w:val="de-DE"/>
        </w:rPr>
        <w:t xml:space="preserve"> </w:t>
      </w:r>
      <w:r w:rsidRPr="000B7496">
        <w:rPr>
          <w:rFonts w:cstheme="minorBidi" w:hint="eastAsia"/>
          <w:sz w:val="22"/>
          <w:lang w:val="de-DE"/>
        </w:rPr>
        <w:t>等</w:t>
      </w:r>
      <w:r w:rsidR="002C14B6" w:rsidRPr="000B7496">
        <w:rPr>
          <w:rFonts w:cstheme="minorBidi" w:hint="eastAsia"/>
          <w:sz w:val="22"/>
          <w:lang w:val="de-DE"/>
        </w:rPr>
        <w:t>纵向</w:t>
      </w:r>
      <w:proofErr w:type="gramStart"/>
      <w:r w:rsidR="002C14B6" w:rsidRPr="000B7496">
        <w:rPr>
          <w:rFonts w:cstheme="minorBidi" w:hint="eastAsia"/>
          <w:sz w:val="22"/>
          <w:lang w:val="de-DE"/>
        </w:rPr>
        <w:t>功能</w:t>
      </w:r>
      <w:r w:rsidRPr="000B7496">
        <w:rPr>
          <w:rFonts w:cstheme="minorBidi" w:hint="eastAsia"/>
          <w:sz w:val="22"/>
          <w:lang w:val="de-DE"/>
        </w:rPr>
        <w:t>功能</w:t>
      </w:r>
      <w:proofErr w:type="gramEnd"/>
      <w:r w:rsidRPr="000B7496">
        <w:rPr>
          <w:rFonts w:cstheme="minorBidi" w:hint="eastAsia"/>
          <w:sz w:val="22"/>
          <w:lang w:val="de-DE"/>
        </w:rPr>
        <w:t>激活</w:t>
      </w:r>
    </w:p>
    <w:p w14:paraId="2C946885" w14:textId="2A2B3440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="005A5AD1" w:rsidRPr="005A5AD1">
        <w:rPr>
          <w:rFonts w:cstheme="minorBidi"/>
          <w:sz w:val="22"/>
          <w:lang w:val="de-DE"/>
        </w:rPr>
        <w:t>VMCSoftStopSts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r w:rsidR="00231F8B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547A8630" w14:textId="0E84D194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1F54FD">
        <w:rPr>
          <w:rFonts w:cstheme="minorBidi" w:hint="eastAsia"/>
          <w:sz w:val="22"/>
          <w:lang w:val="de-DE"/>
        </w:rPr>
        <w:t>（</w:t>
      </w:r>
      <w:r w:rsidR="00AD1EBA" w:rsidRPr="001F54FD">
        <w:rPr>
          <w:rFonts w:cstheme="minorBidi"/>
          <w:sz w:val="22"/>
          <w:lang w:val="de-DE"/>
        </w:rPr>
        <w:t>AEB/APA</w:t>
      </w:r>
      <w:r w:rsidR="00B43884" w:rsidRPr="001F54FD">
        <w:rPr>
          <w:rFonts w:cstheme="minorBidi"/>
          <w:sz w:val="22"/>
          <w:lang w:val="de-DE"/>
        </w:rPr>
        <w:t>/ACC</w:t>
      </w:r>
      <w:r w:rsidR="00AD1EBA" w:rsidRPr="001F54FD">
        <w:rPr>
          <w:rFonts w:cstheme="minorBidi" w:hint="eastAsia"/>
          <w:sz w:val="22"/>
          <w:lang w:val="de-DE"/>
        </w:rPr>
        <w:t>）</w:t>
      </w:r>
      <w:r>
        <w:rPr>
          <w:rFonts w:cstheme="minorBidi" w:hint="eastAsia"/>
          <w:sz w:val="22"/>
        </w:rPr>
        <w:t>激活时</w:t>
      </w:r>
      <w:r w:rsidRPr="001F54FD">
        <w:rPr>
          <w:rFonts w:cstheme="minorBidi" w:hint="eastAsia"/>
          <w:sz w:val="22"/>
          <w:lang w:val="de-DE"/>
        </w:rPr>
        <w:t>，</w:t>
      </w:r>
      <w:r w:rsidRPr="001F54FD">
        <w:rPr>
          <w:rFonts w:cstheme="minorBidi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1F54FD">
        <w:rPr>
          <w:rFonts w:cstheme="minorBidi" w:hint="eastAsia"/>
          <w:sz w:val="22"/>
          <w:lang w:val="de-DE"/>
        </w:rPr>
        <w:t>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 w:rsidRPr="001F54FD">
        <w:rPr>
          <w:rFonts w:cstheme="minorBidi" w:hint="eastAsia"/>
          <w:sz w:val="22"/>
          <w:lang w:val="de-DE"/>
        </w:rPr>
        <w:t>”</w:t>
      </w:r>
      <w:r w:rsidRPr="001F54FD">
        <w:rPr>
          <w:rFonts w:cstheme="minorBidi"/>
          <w:sz w:val="22"/>
          <w:lang w:val="de-DE"/>
        </w:rPr>
        <w:t>=Standby</w:t>
      </w:r>
      <w:r w:rsidRPr="001F54FD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proofErr w:type="gramStart"/>
      <w:r w:rsidR="001B25F6">
        <w:rPr>
          <w:rFonts w:cstheme="minorBidi" w:hint="eastAsia"/>
          <w:sz w:val="22"/>
        </w:rPr>
        <w:t>响应智驾的</w:t>
      </w:r>
      <w:proofErr w:type="gramEnd"/>
      <w:r w:rsidR="001B25F6">
        <w:rPr>
          <w:rFonts w:cstheme="minorBidi" w:hint="eastAsia"/>
          <w:sz w:val="22"/>
        </w:rPr>
        <w:t>请求</w:t>
      </w:r>
      <w:r w:rsidRPr="001F54FD">
        <w:rPr>
          <w:rFonts w:cstheme="minorBidi" w:hint="eastAsia"/>
          <w:sz w:val="22"/>
          <w:lang w:val="de-DE"/>
        </w:rPr>
        <w:t>，</w:t>
      </w:r>
      <w:r w:rsidR="00955ADF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1F2A1EB1" w14:textId="6DBFE6BC" w:rsidR="008D6634" w:rsidRPr="00610374" w:rsidRDefault="00FF6374" w:rsidP="00FE243A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  <w:lang w:val="de-DE"/>
        </w:rPr>
      </w:pPr>
      <w:r w:rsidRPr="009E3DC4">
        <w:rPr>
          <w:rFonts w:cstheme="minorBidi" w:hint="eastAsia"/>
          <w:sz w:val="22"/>
          <w:highlight w:val="yellow"/>
        </w:rPr>
        <w:t>如果驾驶员手动</w:t>
      </w:r>
      <w:r w:rsidR="00230A44" w:rsidRPr="009E3DC4">
        <w:rPr>
          <w:rFonts w:cstheme="minorBidi" w:hint="eastAsia"/>
          <w:sz w:val="22"/>
          <w:highlight w:val="yellow"/>
        </w:rPr>
        <w:t>按压</w:t>
      </w:r>
      <w:r w:rsidRPr="009E3DC4">
        <w:rPr>
          <w:rFonts w:cstheme="minorBidi" w:hint="eastAsia"/>
          <w:sz w:val="22"/>
          <w:highlight w:val="yellow"/>
        </w:rPr>
        <w:t>开关</w:t>
      </w:r>
      <w:r w:rsidR="008A5FEC" w:rsidRPr="009E3DC4">
        <w:rPr>
          <w:rFonts w:cstheme="minorBidi" w:hint="eastAsia"/>
          <w:sz w:val="22"/>
          <w:highlight w:val="yellow"/>
          <w:lang w:val="de-DE"/>
        </w:rPr>
        <w:t>，</w:t>
      </w:r>
      <w:r w:rsidR="00F932E6" w:rsidRPr="009E3DC4">
        <w:rPr>
          <w:rFonts w:cstheme="minorBidi"/>
          <w:sz w:val="22"/>
          <w:highlight w:val="yellow"/>
          <w:lang w:val="de-DE"/>
        </w:rPr>
        <w:t>HMI</w:t>
      </w:r>
      <w:r w:rsidR="008A5FEC" w:rsidRPr="009E3DC4">
        <w:rPr>
          <w:rFonts w:cstheme="minorBidi" w:hint="eastAsia"/>
          <w:sz w:val="22"/>
          <w:highlight w:val="yellow"/>
        </w:rPr>
        <w:t>会基于</w:t>
      </w:r>
      <w:r w:rsidR="009275F5" w:rsidRPr="009E3DC4">
        <w:rPr>
          <w:rFonts w:cstheme="minorBidi" w:hint="eastAsia"/>
          <w:sz w:val="22"/>
          <w:highlight w:val="yellow"/>
          <w:lang w:val="de-DE"/>
        </w:rPr>
        <w:t>VMC</w:t>
      </w:r>
      <w:r w:rsidR="009275F5" w:rsidRPr="009E3DC4">
        <w:rPr>
          <w:rFonts w:cstheme="minorBidi" w:hint="eastAsia"/>
          <w:sz w:val="22"/>
          <w:highlight w:val="yellow"/>
          <w:lang w:val="de-DE"/>
        </w:rPr>
        <w:t>发送的</w:t>
      </w:r>
      <w:r w:rsidR="00E86068" w:rsidRPr="009E3DC4">
        <w:rPr>
          <w:rFonts w:cstheme="minorBidi" w:hint="eastAsia"/>
          <w:sz w:val="22"/>
          <w:highlight w:val="yellow"/>
          <w:lang w:val="de-DE"/>
        </w:rPr>
        <w:t>状态（</w:t>
      </w:r>
      <w:proofErr w:type="spellStart"/>
      <w:r w:rsidR="00C40E11" w:rsidRPr="00C40E11">
        <w:rPr>
          <w:rFonts w:cstheme="minorBidi"/>
          <w:sz w:val="22"/>
          <w:lang w:val="de-DE"/>
        </w:rPr>
        <w:t>VMCSoftStopSts</w:t>
      </w:r>
      <w:proofErr w:type="spellEnd"/>
      <w:r w:rsidR="00CB7D20" w:rsidRPr="009E3DC4">
        <w:rPr>
          <w:rFonts w:cstheme="minorBidi" w:hint="eastAsia"/>
          <w:sz w:val="22"/>
          <w:highlight w:val="yellow"/>
          <w:lang w:val="de-DE"/>
        </w:rPr>
        <w:t>：</w:t>
      </w:r>
      <w:r w:rsidR="00CB7D20"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="00CB7D20" w:rsidRPr="009E3DC4">
        <w:rPr>
          <w:rFonts w:cstheme="minorBidi" w:hint="eastAsia"/>
          <w:sz w:val="22"/>
          <w:highlight w:val="yellow"/>
          <w:lang w:val="de-DE"/>
        </w:rPr>
        <w:t>Off</w:t>
      </w:r>
      <w:r w:rsidR="00CB7D20" w:rsidRPr="009E3DC4">
        <w:rPr>
          <w:rFonts w:cstheme="minorBidi"/>
          <w:sz w:val="22"/>
          <w:highlight w:val="yellow"/>
          <w:lang w:val="de-DE"/>
        </w:rPr>
        <w:t xml:space="preserve">   0x1: 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 xml:space="preserve">Standby  </w:t>
      </w:r>
      <w:r w:rsidR="00305696" w:rsidRPr="009E3DC4">
        <w:rPr>
          <w:rFonts w:cstheme="minorBidi"/>
          <w:sz w:val="22"/>
          <w:highlight w:val="yellow"/>
          <w:lang w:val="de-DE"/>
        </w:rPr>
        <w:t>0x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>2</w:t>
      </w:r>
      <w:r w:rsidR="00305696" w:rsidRPr="009E3DC4">
        <w:rPr>
          <w:rFonts w:cstheme="minorBidi"/>
          <w:sz w:val="22"/>
          <w:highlight w:val="yellow"/>
          <w:lang w:val="de-DE"/>
        </w:rPr>
        <w:t xml:space="preserve">: </w:t>
      </w:r>
      <w:proofErr w:type="spellStart"/>
      <w:r w:rsidR="00305696" w:rsidRPr="009E3DC4">
        <w:rPr>
          <w:rFonts w:cstheme="minorBidi" w:hint="eastAsia"/>
          <w:sz w:val="22"/>
          <w:highlight w:val="yellow"/>
          <w:lang w:val="de-DE"/>
        </w:rPr>
        <w:t>Active</w:t>
      </w:r>
      <w:proofErr w:type="spellEnd"/>
      <w:r w:rsidR="00305696" w:rsidRPr="009E3DC4">
        <w:rPr>
          <w:rFonts w:cstheme="minorBidi"/>
          <w:sz w:val="22"/>
          <w:highlight w:val="yellow"/>
          <w:lang w:val="de-DE"/>
        </w:rPr>
        <w:t xml:space="preserve">   0x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>3</w:t>
      </w:r>
      <w:r w:rsidR="00305696" w:rsidRPr="009E3DC4">
        <w:rPr>
          <w:rFonts w:cstheme="minorBidi"/>
          <w:sz w:val="22"/>
          <w:highlight w:val="yellow"/>
          <w:lang w:val="de-DE"/>
        </w:rPr>
        <w:t xml:space="preserve">: </w:t>
      </w:r>
      <w:proofErr w:type="spellStart"/>
      <w:r w:rsidR="00305696" w:rsidRPr="009E3DC4">
        <w:rPr>
          <w:rFonts w:cstheme="minorBidi" w:hint="eastAsia"/>
          <w:sz w:val="22"/>
          <w:highlight w:val="yellow"/>
          <w:lang w:val="de-DE"/>
        </w:rPr>
        <w:t>Failure</w:t>
      </w:r>
      <w:proofErr w:type="spellEnd"/>
      <w:r w:rsidR="00E86068" w:rsidRPr="009E3DC4">
        <w:rPr>
          <w:rFonts w:cstheme="minorBidi" w:hint="eastAsia"/>
          <w:sz w:val="22"/>
          <w:highlight w:val="yellow"/>
          <w:lang w:val="de-DE"/>
        </w:rPr>
        <w:t>）</w:t>
      </w:r>
      <w:r w:rsidR="00134691" w:rsidRPr="009E3DC4">
        <w:rPr>
          <w:rFonts w:cstheme="minorBidi" w:hint="eastAsia"/>
          <w:sz w:val="22"/>
          <w:highlight w:val="yellow"/>
          <w:lang w:val="de-DE"/>
        </w:rPr>
        <w:t>判定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驾驶员激活还是关闭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功能。</w:t>
      </w:r>
      <w:r w:rsidR="00F932E6" w:rsidRPr="009E3DC4">
        <w:rPr>
          <w:rFonts w:cstheme="minorBidi"/>
          <w:sz w:val="22"/>
          <w:highlight w:val="yellow"/>
          <w:lang w:val="de-DE"/>
        </w:rPr>
        <w:t xml:space="preserve"> </w:t>
      </w:r>
    </w:p>
    <w:p w14:paraId="2441B5D7" w14:textId="4C0195DE" w:rsidR="00E877AB" w:rsidRPr="009E3DC4" w:rsidRDefault="00E877AB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</w:rPr>
        <w:t>上电时刻，</w:t>
      </w:r>
      <w:r w:rsidRPr="009E3DC4">
        <w:rPr>
          <w:rFonts w:cstheme="minorBidi" w:hint="eastAsia"/>
          <w:sz w:val="22"/>
          <w:highlight w:val="yellow"/>
        </w:rPr>
        <w:t>HMI</w:t>
      </w:r>
      <w:r w:rsidRPr="009E3DC4">
        <w:rPr>
          <w:rFonts w:cstheme="minorBidi" w:hint="eastAsia"/>
          <w:sz w:val="22"/>
          <w:highlight w:val="yellow"/>
        </w:rPr>
        <w:t>默认发送</w:t>
      </w:r>
      <w:proofErr w:type="spellStart"/>
      <w:r w:rsidR="00CD3F29" w:rsidRPr="00CD3F29">
        <w:rPr>
          <w:rFonts w:cstheme="minorBidi"/>
          <w:b/>
          <w:bCs/>
          <w:sz w:val="22"/>
        </w:rPr>
        <w:t>CSTFctSwtSts</w:t>
      </w:r>
      <w:proofErr w:type="spellEnd"/>
      <w:r w:rsidR="00CD3F29" w:rsidRPr="00CD3F29">
        <w:rPr>
          <w:rFonts w:cstheme="minorBidi" w:hint="eastAsia"/>
          <w:b/>
          <w:bCs/>
          <w:sz w:val="22"/>
          <w:highlight w:val="yellow"/>
        </w:rPr>
        <w:t xml:space="preserve"> </w:t>
      </w:r>
      <w:r w:rsidRPr="009E3DC4">
        <w:rPr>
          <w:rFonts w:cstheme="minorBidi" w:hint="eastAsia"/>
          <w:b/>
          <w:bCs/>
          <w:sz w:val="22"/>
          <w:highlight w:val="yellow"/>
        </w:rPr>
        <w:t>=</w:t>
      </w:r>
      <w:r w:rsidR="00E84FE7" w:rsidRPr="009E3DC4">
        <w:rPr>
          <w:rFonts w:ascii="Calibri" w:hAnsi="Calibri" w:cs="Calibri"/>
          <w:sz w:val="22"/>
          <w:highlight w:val="yellow"/>
        </w:rPr>
        <w:t xml:space="preserve"> </w:t>
      </w:r>
      <w:r w:rsidR="00E84FE7" w:rsidRPr="009E3DC4">
        <w:rPr>
          <w:rFonts w:cstheme="minorBidi"/>
          <w:b/>
          <w:bCs/>
          <w:sz w:val="22"/>
          <w:highlight w:val="yellow"/>
        </w:rPr>
        <w:t>$0</w:t>
      </w:r>
      <w:r w:rsidR="00E84FE7" w:rsidRPr="009E3DC4">
        <w:rPr>
          <w:rFonts w:cstheme="minorBidi" w:hint="eastAsia"/>
          <w:b/>
          <w:bCs/>
          <w:sz w:val="22"/>
          <w:highlight w:val="yellow"/>
        </w:rPr>
        <w:t>无</w:t>
      </w:r>
      <w:r w:rsidR="00D37D0C">
        <w:rPr>
          <w:rFonts w:cstheme="minorBidi" w:hint="eastAsia"/>
          <w:b/>
          <w:bCs/>
          <w:sz w:val="22"/>
          <w:highlight w:val="yellow"/>
        </w:rPr>
        <w:t>控制</w:t>
      </w:r>
      <w:r w:rsidR="00E84FE7" w:rsidRPr="009E3DC4">
        <w:rPr>
          <w:rFonts w:cstheme="minorBidi" w:hint="eastAsia"/>
          <w:b/>
          <w:bCs/>
          <w:sz w:val="22"/>
          <w:highlight w:val="yellow"/>
        </w:rPr>
        <w:t>请求</w:t>
      </w:r>
      <w:r w:rsidRPr="009E3DC4">
        <w:rPr>
          <w:rFonts w:cstheme="minorBidi" w:hint="eastAsia"/>
          <w:b/>
          <w:bCs/>
          <w:sz w:val="22"/>
          <w:highlight w:val="yellow"/>
        </w:rPr>
        <w:t>（驾驶员无任何操作，</w:t>
      </w:r>
      <w:r w:rsidRPr="009E3DC4">
        <w:rPr>
          <w:rFonts w:cstheme="minorBidi" w:hint="eastAsia"/>
          <w:b/>
          <w:bCs/>
          <w:sz w:val="22"/>
          <w:highlight w:val="yellow"/>
        </w:rPr>
        <w:t>HMI</w:t>
      </w:r>
      <w:r w:rsidRPr="009E3DC4">
        <w:rPr>
          <w:rFonts w:cstheme="minorBidi" w:hint="eastAsia"/>
          <w:b/>
          <w:bCs/>
          <w:sz w:val="22"/>
          <w:highlight w:val="yellow"/>
        </w:rPr>
        <w:t>开关无请求）</w:t>
      </w:r>
    </w:p>
    <w:p w14:paraId="313281D6" w14:textId="002264C9" w:rsidR="007C73A8" w:rsidRPr="009E3DC4" w:rsidRDefault="007C73A8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b/>
          <w:bCs/>
          <w:sz w:val="22"/>
          <w:highlight w:val="yellow"/>
        </w:rPr>
        <w:t>VMC</w:t>
      </w:r>
      <w:r w:rsidRPr="009E3DC4">
        <w:rPr>
          <w:rFonts w:cstheme="minorBidi" w:hint="eastAsia"/>
          <w:b/>
          <w:bCs/>
          <w:sz w:val="22"/>
          <w:highlight w:val="yellow"/>
        </w:rPr>
        <w:t>会通过</w:t>
      </w:r>
      <w:proofErr w:type="spellStart"/>
      <w:r w:rsidR="00C40E11" w:rsidRPr="00C40E11">
        <w:rPr>
          <w:rFonts w:cstheme="minorBidi"/>
          <w:b/>
          <w:bCs/>
          <w:sz w:val="22"/>
        </w:rPr>
        <w:t>VMCSoftStopSts</w:t>
      </w:r>
      <w:proofErr w:type="spellEnd"/>
      <w:r w:rsidR="009C2054" w:rsidRPr="009E3DC4">
        <w:rPr>
          <w:rFonts w:cstheme="minorBidi" w:hint="eastAsia"/>
          <w:sz w:val="22"/>
          <w:highlight w:val="yellow"/>
        </w:rPr>
        <w:t>（</w:t>
      </w:r>
      <w:r w:rsidR="009C2054" w:rsidRPr="009E3DC4">
        <w:rPr>
          <w:rFonts w:cstheme="minorBidi"/>
          <w:sz w:val="22"/>
          <w:highlight w:val="yellow"/>
        </w:rPr>
        <w:t xml:space="preserve">0x0: </w:t>
      </w:r>
      <w:r w:rsidR="009C2054" w:rsidRPr="009E3DC4">
        <w:rPr>
          <w:rFonts w:cstheme="minorBidi" w:hint="eastAsia"/>
          <w:sz w:val="22"/>
          <w:highlight w:val="yellow"/>
        </w:rPr>
        <w:t>Off</w:t>
      </w:r>
      <w:r w:rsidR="009C2054" w:rsidRPr="009E3DC4">
        <w:rPr>
          <w:rFonts w:cstheme="minorBidi"/>
          <w:sz w:val="22"/>
          <w:highlight w:val="yellow"/>
        </w:rPr>
        <w:t xml:space="preserve">   0x1: </w:t>
      </w:r>
      <w:r w:rsidR="009C2054" w:rsidRPr="009E3DC4">
        <w:rPr>
          <w:rFonts w:cstheme="minorBidi" w:hint="eastAsia"/>
          <w:sz w:val="22"/>
          <w:highlight w:val="yellow"/>
        </w:rPr>
        <w:t xml:space="preserve">Standby  </w:t>
      </w:r>
      <w:r w:rsidR="009C2054" w:rsidRPr="009E3DC4">
        <w:rPr>
          <w:rFonts w:cstheme="minorBidi"/>
          <w:sz w:val="22"/>
          <w:highlight w:val="yellow"/>
        </w:rPr>
        <w:t>0x</w:t>
      </w:r>
      <w:r w:rsidR="009C2054" w:rsidRPr="009E3DC4">
        <w:rPr>
          <w:rFonts w:cstheme="minorBidi" w:hint="eastAsia"/>
          <w:sz w:val="22"/>
          <w:highlight w:val="yellow"/>
        </w:rPr>
        <w:t>2</w:t>
      </w:r>
      <w:r w:rsidR="009C2054" w:rsidRPr="009E3DC4">
        <w:rPr>
          <w:rFonts w:cstheme="minorBidi"/>
          <w:sz w:val="22"/>
          <w:highlight w:val="yellow"/>
        </w:rPr>
        <w:t xml:space="preserve">: </w:t>
      </w:r>
      <w:r w:rsidR="009C2054" w:rsidRPr="009E3DC4">
        <w:rPr>
          <w:rFonts w:cstheme="minorBidi" w:hint="eastAsia"/>
          <w:sz w:val="22"/>
          <w:highlight w:val="yellow"/>
        </w:rPr>
        <w:t>Active</w:t>
      </w:r>
      <w:r w:rsidR="009C2054" w:rsidRPr="009E3DC4">
        <w:rPr>
          <w:rFonts w:cstheme="minorBidi"/>
          <w:sz w:val="22"/>
          <w:highlight w:val="yellow"/>
        </w:rPr>
        <w:t xml:space="preserve">   0x</w:t>
      </w:r>
      <w:r w:rsidR="009C2054" w:rsidRPr="009E3DC4">
        <w:rPr>
          <w:rFonts w:cstheme="minorBidi" w:hint="eastAsia"/>
          <w:sz w:val="22"/>
          <w:highlight w:val="yellow"/>
        </w:rPr>
        <w:t>3</w:t>
      </w:r>
      <w:r w:rsidR="009C2054" w:rsidRPr="009E3DC4">
        <w:rPr>
          <w:rFonts w:cstheme="minorBidi"/>
          <w:sz w:val="22"/>
          <w:highlight w:val="yellow"/>
        </w:rPr>
        <w:t xml:space="preserve">: </w:t>
      </w:r>
      <w:r w:rsidR="009C2054" w:rsidRPr="009E3DC4">
        <w:rPr>
          <w:rFonts w:cstheme="minorBidi" w:hint="eastAsia"/>
          <w:sz w:val="22"/>
          <w:highlight w:val="yellow"/>
        </w:rPr>
        <w:t>Failure</w:t>
      </w:r>
      <w:r w:rsidR="009C2054" w:rsidRPr="009E3DC4">
        <w:rPr>
          <w:rFonts w:cstheme="minorBidi" w:hint="eastAsia"/>
          <w:sz w:val="22"/>
          <w:highlight w:val="yellow"/>
        </w:rPr>
        <w:t>）</w:t>
      </w:r>
      <w:r w:rsidR="009C2054" w:rsidRPr="009E3DC4">
        <w:rPr>
          <w:rFonts w:cstheme="minorBidi" w:hint="eastAsia"/>
          <w:sz w:val="22"/>
          <w:highlight w:val="yellow"/>
          <w:lang w:val="de-DE"/>
        </w:rPr>
        <w:t>状态信号</w:t>
      </w:r>
      <w:r w:rsidR="008B2A81" w:rsidRPr="009E3DC4">
        <w:rPr>
          <w:rFonts w:cstheme="minorBidi" w:hint="eastAsia"/>
          <w:sz w:val="22"/>
          <w:highlight w:val="yellow"/>
          <w:lang w:val="de-DE"/>
        </w:rPr>
        <w:t>告知</w:t>
      </w:r>
      <w:r w:rsidR="008B2A81" w:rsidRPr="009E3DC4">
        <w:rPr>
          <w:rFonts w:cstheme="minorBidi" w:hint="eastAsia"/>
          <w:sz w:val="22"/>
          <w:highlight w:val="yellow"/>
        </w:rPr>
        <w:t xml:space="preserve">HMI </w:t>
      </w:r>
      <w:r w:rsidR="008B2A81" w:rsidRPr="009E3DC4">
        <w:rPr>
          <w:rFonts w:cstheme="minorBidi" w:hint="eastAsia"/>
          <w:sz w:val="22"/>
          <w:highlight w:val="yellow"/>
          <w:lang w:val="de-DE"/>
        </w:rPr>
        <w:t>功能</w:t>
      </w:r>
      <w:r w:rsidR="003E156A" w:rsidRPr="009E3DC4">
        <w:rPr>
          <w:rFonts w:cstheme="minorBidi" w:hint="eastAsia"/>
          <w:sz w:val="22"/>
          <w:highlight w:val="yellow"/>
          <w:lang w:val="de-DE"/>
        </w:rPr>
        <w:t>记忆的状态</w:t>
      </w:r>
      <w:r w:rsidR="003E156A" w:rsidRPr="009E3DC4">
        <w:rPr>
          <w:rFonts w:cstheme="minorBidi" w:hint="eastAsia"/>
          <w:sz w:val="22"/>
          <w:highlight w:val="yellow"/>
        </w:rPr>
        <w:t>，</w:t>
      </w:r>
      <w:r w:rsidR="003E156A" w:rsidRPr="009E3DC4">
        <w:rPr>
          <w:rFonts w:cstheme="minorBidi" w:hint="eastAsia"/>
          <w:sz w:val="22"/>
          <w:highlight w:val="yellow"/>
        </w:rPr>
        <w:t>HMI</w:t>
      </w:r>
      <w:r w:rsidR="003E156A" w:rsidRPr="009E3DC4">
        <w:rPr>
          <w:rFonts w:cstheme="minorBidi" w:hint="eastAsia"/>
          <w:sz w:val="22"/>
          <w:highlight w:val="yellow"/>
        </w:rPr>
        <w:t>需要基于这个状态切换</w:t>
      </w:r>
      <w:r w:rsidR="00621D7C" w:rsidRPr="009E3DC4">
        <w:rPr>
          <w:rFonts w:cstheme="minorBidi" w:hint="eastAsia"/>
          <w:sz w:val="22"/>
          <w:highlight w:val="yellow"/>
        </w:rPr>
        <w:t>实际的开关请求</w:t>
      </w:r>
      <w:proofErr w:type="spellStart"/>
      <w:r w:rsidR="00D37D0C" w:rsidRPr="00CD3F29">
        <w:rPr>
          <w:rFonts w:cstheme="minorBidi"/>
          <w:b/>
          <w:bCs/>
          <w:sz w:val="22"/>
        </w:rPr>
        <w:t>CSTFctSwtSts</w:t>
      </w:r>
      <w:proofErr w:type="spellEnd"/>
      <w:r w:rsidR="00621D7C" w:rsidRPr="009E3DC4">
        <w:rPr>
          <w:rFonts w:cstheme="minorBidi" w:hint="eastAsia"/>
          <w:b/>
          <w:bCs/>
          <w:sz w:val="22"/>
          <w:highlight w:val="yellow"/>
        </w:rPr>
        <w:t>。</w:t>
      </w:r>
    </w:p>
    <w:p w14:paraId="327EA517" w14:textId="39964B34" w:rsidR="00462615" w:rsidRPr="009E3DC4" w:rsidRDefault="00462615" w:rsidP="00462615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8E28F0" w:rsidRPr="008E28F0">
        <w:rPr>
          <w:rFonts w:cstheme="minorBidi"/>
          <w:b/>
          <w:bCs/>
          <w:sz w:val="22"/>
          <w:lang w:val="de-DE"/>
        </w:rPr>
        <w:t>VMCSoftStopSts</w:t>
      </w:r>
      <w:proofErr w:type="spellEnd"/>
      <w:r w:rsidR="008E28F0" w:rsidRPr="008E28F0">
        <w:rPr>
          <w:rFonts w:cstheme="minorBidi" w:hint="eastAsia"/>
          <w:b/>
          <w:bCs/>
          <w:sz w:val="22"/>
          <w:highlight w:val="yellow"/>
          <w:lang w:val="de-DE"/>
        </w:rPr>
        <w:t xml:space="preserve"> </w:t>
      </w:r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="007B0BA6" w:rsidRPr="009E3DC4">
        <w:rPr>
          <w:rFonts w:cstheme="minorBidi" w:hint="eastAsia"/>
          <w:sz w:val="22"/>
          <w:highlight w:val="yellow"/>
        </w:rPr>
        <w:t>需要将</w:t>
      </w:r>
      <w:r w:rsidR="00045BED" w:rsidRPr="009E3DC4">
        <w:rPr>
          <w:rFonts w:cstheme="minorBidi" w:hint="eastAsia"/>
          <w:sz w:val="22"/>
          <w:highlight w:val="yellow"/>
        </w:rPr>
        <w:t>开关请求</w:t>
      </w:r>
      <w:proofErr w:type="spellStart"/>
      <w:r w:rsidR="00D37D0C" w:rsidRPr="00CD3F29">
        <w:rPr>
          <w:rFonts w:cstheme="minorBidi"/>
          <w:b/>
          <w:bCs/>
          <w:sz w:val="22"/>
        </w:rPr>
        <w:t>CSTFctSwtSts</w:t>
      </w:r>
      <w:proofErr w:type="spellEnd"/>
      <w:r w:rsidR="00E84FE7" w:rsidRPr="009E3DC4">
        <w:rPr>
          <w:rFonts w:cstheme="minorBidi" w:hint="eastAsia"/>
          <w:sz w:val="22"/>
          <w:highlight w:val="yellow"/>
          <w:lang w:val="de-DE"/>
        </w:rPr>
        <w:t>切到</w:t>
      </w:r>
      <w:r w:rsidR="00E84FE7" w:rsidRPr="009E3DC4">
        <w:rPr>
          <w:rFonts w:ascii="Calibri" w:hAnsi="Calibri" w:cs="Calibri"/>
          <w:sz w:val="22"/>
          <w:highlight w:val="yellow"/>
        </w:rPr>
        <w:t xml:space="preserve"> </w:t>
      </w:r>
      <w:r w:rsidR="00A84CF4" w:rsidRPr="009E3DC4">
        <w:rPr>
          <w:rFonts w:cstheme="minorBidi"/>
          <w:b/>
          <w:bCs/>
          <w:sz w:val="22"/>
          <w:highlight w:val="yellow"/>
        </w:rPr>
        <w:t>$2</w:t>
      </w:r>
      <w:r w:rsidR="00A84CF4" w:rsidRPr="009E3DC4">
        <w:rPr>
          <w:rFonts w:cstheme="minorBidi" w:hint="eastAsia"/>
          <w:b/>
          <w:bCs/>
          <w:sz w:val="22"/>
          <w:highlight w:val="yellow"/>
        </w:rPr>
        <w:t>退出</w:t>
      </w:r>
      <w:r w:rsidR="00E84FE7" w:rsidRPr="009E3DC4">
        <w:rPr>
          <w:rFonts w:cstheme="minorBidi" w:hint="eastAsia"/>
          <w:sz w:val="22"/>
          <w:highlight w:val="yellow"/>
          <w:lang w:val="de-DE"/>
        </w:rPr>
        <w:t>。</w:t>
      </w:r>
    </w:p>
    <w:p w14:paraId="1C516E93" w14:textId="09FAE0F7" w:rsidR="00A84CF4" w:rsidRPr="009E3DC4" w:rsidRDefault="00A84CF4" w:rsidP="00A84CF4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8E28F0" w:rsidRPr="008E28F0">
        <w:rPr>
          <w:rFonts w:cstheme="minorBidi"/>
          <w:b/>
          <w:bCs/>
          <w:sz w:val="22"/>
          <w:lang w:val="de-DE"/>
        </w:rPr>
        <w:t>VMCSoftStopSts</w:t>
      </w:r>
      <w:proofErr w:type="spellEnd"/>
      <w:r w:rsidRPr="009E3DC4">
        <w:rPr>
          <w:rFonts w:cstheme="minorBidi" w:hint="eastAsia"/>
          <w:b/>
          <w:bCs/>
          <w:sz w:val="22"/>
          <w:highlight w:val="yellow"/>
          <w:lang w:val="de-DE"/>
        </w:rPr>
        <w:t>！</w:t>
      </w:r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Pr="009E3DC4">
        <w:rPr>
          <w:rFonts w:cstheme="minorBidi" w:hint="eastAsia"/>
          <w:sz w:val="22"/>
          <w:highlight w:val="yellow"/>
        </w:rPr>
        <w:t>需要将开关请求</w:t>
      </w:r>
      <w:proofErr w:type="spellStart"/>
      <w:r w:rsidR="00442F8B" w:rsidRPr="00CD3F29">
        <w:rPr>
          <w:rFonts w:cstheme="minorBidi"/>
          <w:b/>
          <w:bCs/>
          <w:sz w:val="22"/>
        </w:rPr>
        <w:t>CSTFctSwtSts</w:t>
      </w:r>
      <w:proofErr w:type="spellEnd"/>
      <w:r w:rsidRPr="009E3DC4">
        <w:rPr>
          <w:rFonts w:cstheme="minorBidi" w:hint="eastAsia"/>
          <w:sz w:val="22"/>
          <w:highlight w:val="yellow"/>
          <w:lang w:val="de-DE"/>
        </w:rPr>
        <w:t>切到</w:t>
      </w:r>
      <w:r w:rsidRPr="009E3DC4">
        <w:rPr>
          <w:rFonts w:ascii="Calibri" w:hAnsi="Calibri" w:cs="Calibri"/>
          <w:sz w:val="22"/>
          <w:highlight w:val="yellow"/>
        </w:rPr>
        <w:t xml:space="preserve"> </w:t>
      </w:r>
      <w:r w:rsidRPr="009E3DC4">
        <w:rPr>
          <w:rFonts w:cstheme="minorBidi"/>
          <w:b/>
          <w:bCs/>
          <w:sz w:val="22"/>
          <w:highlight w:val="yellow"/>
        </w:rPr>
        <w:t>$</w:t>
      </w:r>
      <w:r w:rsidR="006E05AF" w:rsidRPr="009E3DC4">
        <w:rPr>
          <w:rFonts w:cstheme="minorBidi" w:hint="eastAsia"/>
          <w:b/>
          <w:bCs/>
          <w:sz w:val="22"/>
          <w:highlight w:val="yellow"/>
        </w:rPr>
        <w:t>1</w:t>
      </w:r>
      <w:r w:rsidR="006E05AF" w:rsidRPr="009E3DC4">
        <w:rPr>
          <w:rFonts w:cstheme="minorBidi" w:hint="eastAsia"/>
          <w:b/>
          <w:bCs/>
          <w:sz w:val="22"/>
          <w:highlight w:val="yellow"/>
        </w:rPr>
        <w:t>激活</w:t>
      </w:r>
      <w:r w:rsidRPr="009E3DC4">
        <w:rPr>
          <w:rFonts w:cstheme="minorBidi" w:hint="eastAsia"/>
          <w:sz w:val="22"/>
          <w:highlight w:val="yellow"/>
          <w:lang w:val="de-DE"/>
        </w:rPr>
        <w:t>。</w:t>
      </w:r>
    </w:p>
    <w:p w14:paraId="1D099ABF" w14:textId="77777777" w:rsidR="00A84CF4" w:rsidRPr="009E3DC4" w:rsidRDefault="00A84CF4" w:rsidP="006E05AF">
      <w:pPr>
        <w:pStyle w:val="affff7"/>
        <w:spacing w:line="360" w:lineRule="auto"/>
        <w:ind w:left="1760" w:firstLineChars="0" w:firstLine="0"/>
        <w:rPr>
          <w:rFonts w:cstheme="minorBidi"/>
          <w:sz w:val="22"/>
          <w:highlight w:val="yellow"/>
        </w:rPr>
      </w:pPr>
    </w:p>
    <w:p w14:paraId="29222B03" w14:textId="0399E8CD" w:rsidR="00256DE9" w:rsidRPr="009E3DC4" w:rsidRDefault="002D02B1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</w:rPr>
        <w:t>之后当驾驶员</w:t>
      </w:r>
      <w:r w:rsidR="00C958A8" w:rsidRPr="009E3DC4">
        <w:rPr>
          <w:rFonts w:cstheme="minorBidi" w:hint="eastAsia"/>
          <w:sz w:val="22"/>
          <w:highlight w:val="yellow"/>
        </w:rPr>
        <w:t>每次</w:t>
      </w:r>
      <w:r w:rsidRPr="009E3DC4">
        <w:rPr>
          <w:rFonts w:cstheme="minorBidi" w:hint="eastAsia"/>
          <w:sz w:val="22"/>
          <w:highlight w:val="yellow"/>
        </w:rPr>
        <w:t>按压开关</w:t>
      </w:r>
      <w:r w:rsidRPr="009E3DC4">
        <w:rPr>
          <w:rFonts w:cstheme="minorBidi" w:hint="eastAsia"/>
          <w:sz w:val="22"/>
          <w:highlight w:val="yellow"/>
        </w:rPr>
        <w:t>button</w:t>
      </w:r>
      <w:r w:rsidRPr="009E3DC4">
        <w:rPr>
          <w:rFonts w:cstheme="minorBidi" w:hint="eastAsia"/>
          <w:sz w:val="22"/>
          <w:highlight w:val="yellow"/>
        </w:rPr>
        <w:t>，</w:t>
      </w:r>
      <w:r w:rsidR="00666AA4" w:rsidRPr="009E3DC4">
        <w:rPr>
          <w:rFonts w:cstheme="minorBidi" w:hint="eastAsia"/>
          <w:sz w:val="22"/>
          <w:highlight w:val="yellow"/>
        </w:rPr>
        <w:t>HMI</w:t>
      </w:r>
      <w:r w:rsidR="00666AA4" w:rsidRPr="009E3DC4">
        <w:rPr>
          <w:rFonts w:cstheme="minorBidi" w:hint="eastAsia"/>
          <w:sz w:val="22"/>
          <w:highlight w:val="yellow"/>
        </w:rPr>
        <w:t>都需要请求相反状态的</w:t>
      </w:r>
      <w:r w:rsidR="00037B44" w:rsidRPr="009E3DC4">
        <w:rPr>
          <w:rFonts w:cstheme="minorBidi" w:hint="eastAsia"/>
          <w:sz w:val="22"/>
          <w:highlight w:val="yellow"/>
        </w:rPr>
        <w:t>请求</w:t>
      </w:r>
      <w:proofErr w:type="spellStart"/>
      <w:r w:rsidR="00442F8B" w:rsidRPr="00CD3F29">
        <w:rPr>
          <w:rFonts w:cstheme="minorBidi"/>
          <w:b/>
          <w:bCs/>
          <w:sz w:val="22"/>
        </w:rPr>
        <w:t>CSTFctSwtSts</w:t>
      </w:r>
      <w:proofErr w:type="spellEnd"/>
    </w:p>
    <w:p w14:paraId="2F00FB3F" w14:textId="07B711C7" w:rsidR="002D02B1" w:rsidRPr="009E3DC4" w:rsidRDefault="00FD6FA0" w:rsidP="002D02B1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8E28F0" w:rsidRPr="008E28F0">
        <w:rPr>
          <w:rFonts w:cstheme="minorBidi"/>
          <w:b/>
          <w:bCs/>
          <w:sz w:val="22"/>
          <w:lang w:val="de-DE"/>
        </w:rPr>
        <w:t>VMCSoftStopSts</w:t>
      </w:r>
      <w:proofErr w:type="spellEnd"/>
      <w:r w:rsidR="008E28F0" w:rsidRPr="008E28F0">
        <w:rPr>
          <w:rFonts w:cstheme="minorBidi" w:hint="eastAsia"/>
          <w:b/>
          <w:bCs/>
          <w:sz w:val="22"/>
          <w:highlight w:val="yellow"/>
          <w:lang w:val="de-DE"/>
        </w:rPr>
        <w:t xml:space="preserve"> 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="005B2786"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Off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时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（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功能开启状态）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，</w:t>
      </w:r>
      <w:r w:rsidR="006329C2" w:rsidRPr="009E3DC4">
        <w:rPr>
          <w:rFonts w:cstheme="minorBidi" w:hint="eastAsia"/>
          <w:sz w:val="22"/>
          <w:highlight w:val="yellow"/>
          <w:lang w:val="de-DE"/>
        </w:rPr>
        <w:t>驾驶员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按压</w:t>
      </w:r>
      <w:r w:rsidR="00CD18BC" w:rsidRPr="009E3DC4">
        <w:rPr>
          <w:rFonts w:cstheme="minorBidi" w:hint="eastAsia"/>
          <w:sz w:val="22"/>
          <w:highlight w:val="yellow"/>
          <w:lang w:val="de-DE"/>
        </w:rPr>
        <w:t>开关，</w:t>
      </w:r>
      <w:r w:rsidR="00CD18BC" w:rsidRPr="009E3DC4">
        <w:rPr>
          <w:rFonts w:cstheme="minorBidi" w:hint="eastAsia"/>
          <w:sz w:val="22"/>
          <w:highlight w:val="yellow"/>
          <w:lang w:val="de-DE"/>
        </w:rPr>
        <w:t>HMI</w:t>
      </w:r>
      <w:r w:rsidR="00F932E6" w:rsidRPr="009E3DC4">
        <w:rPr>
          <w:rFonts w:cstheme="minorBidi" w:hint="eastAsia"/>
          <w:sz w:val="22"/>
          <w:highlight w:val="yellow"/>
        </w:rPr>
        <w:t>发送</w:t>
      </w:r>
      <w:proofErr w:type="spellStart"/>
      <w:r w:rsidR="007D66FD" w:rsidRPr="00CD3F29">
        <w:rPr>
          <w:rFonts w:cstheme="minorBidi"/>
          <w:b/>
          <w:bCs/>
          <w:sz w:val="22"/>
        </w:rPr>
        <w:t>CSTFctSwtSts</w:t>
      </w:r>
      <w:proofErr w:type="spellEnd"/>
      <w:r w:rsidR="007D66FD" w:rsidRPr="00CD3F29">
        <w:rPr>
          <w:rFonts w:cstheme="minorBidi" w:hint="eastAsia"/>
          <w:b/>
          <w:bCs/>
          <w:sz w:val="22"/>
          <w:highlight w:val="yellow"/>
        </w:rPr>
        <w:t xml:space="preserve"> </w:t>
      </w:r>
      <w:r w:rsidR="00CD18BC" w:rsidRPr="009E3DC4">
        <w:rPr>
          <w:rFonts w:cstheme="minorBidi" w:hint="eastAsia"/>
          <w:sz w:val="22"/>
          <w:highlight w:val="yellow"/>
          <w:lang w:val="de-DE"/>
        </w:rPr>
        <w:t>=</w:t>
      </w:r>
      <w:r w:rsidR="00037B44" w:rsidRPr="009E3DC4">
        <w:rPr>
          <w:rFonts w:cstheme="minorBidi"/>
          <w:b/>
          <w:bCs/>
          <w:sz w:val="22"/>
          <w:highlight w:val="yellow"/>
        </w:rPr>
        <w:t>$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1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激活</w:t>
      </w:r>
      <w:r w:rsidR="006329C2" w:rsidRPr="009E3DC4">
        <w:rPr>
          <w:rFonts w:cstheme="minorBidi" w:hint="eastAsia"/>
          <w:sz w:val="22"/>
          <w:highlight w:val="yellow"/>
          <w:lang w:val="de-DE"/>
        </w:rPr>
        <w:t>。</w:t>
      </w:r>
      <w:r w:rsidR="00807E75" w:rsidRPr="009E3DC4">
        <w:rPr>
          <w:rFonts w:cstheme="minorBidi"/>
          <w:sz w:val="22"/>
          <w:highlight w:val="yellow"/>
          <w:lang w:val="de-DE"/>
        </w:rPr>
        <w:t xml:space="preserve"> </w:t>
      </w:r>
    </w:p>
    <w:p w14:paraId="7B7AD166" w14:textId="33E3CAD7" w:rsidR="009E3A7B" w:rsidRPr="00FE243A" w:rsidRDefault="006329C2" w:rsidP="002D02B1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8E28F0" w:rsidRPr="008E28F0">
        <w:rPr>
          <w:rFonts w:cstheme="minorBidi"/>
          <w:sz w:val="22"/>
          <w:lang w:val="de-DE"/>
        </w:rPr>
        <w:t>VMCSoftStopSts</w:t>
      </w:r>
      <w:proofErr w:type="spellEnd"/>
      <w:r w:rsidRPr="009E3DC4">
        <w:rPr>
          <w:rFonts w:cstheme="minorBidi" w:hint="eastAsia"/>
          <w:sz w:val="22"/>
          <w:highlight w:val="yellow"/>
          <w:lang w:val="de-DE"/>
        </w:rPr>
        <w:t>！</w:t>
      </w:r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（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功能关闭状态）</w:t>
      </w:r>
      <w:r w:rsidRPr="009E3DC4">
        <w:rPr>
          <w:rFonts w:cstheme="minorBidi" w:hint="eastAsia"/>
          <w:sz w:val="22"/>
          <w:highlight w:val="yellow"/>
          <w:lang w:val="de-DE"/>
        </w:rPr>
        <w:t>，驾驶员按压开关，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Pr="009E3DC4">
        <w:rPr>
          <w:rFonts w:cstheme="minorBidi" w:hint="eastAsia"/>
          <w:sz w:val="22"/>
          <w:highlight w:val="yellow"/>
        </w:rPr>
        <w:lastRenderedPageBreak/>
        <w:t>发送</w:t>
      </w:r>
      <w:proofErr w:type="spellStart"/>
      <w:r w:rsidR="007D66FD" w:rsidRPr="00CD3F29">
        <w:rPr>
          <w:rFonts w:cstheme="minorBidi"/>
          <w:b/>
          <w:bCs/>
          <w:sz w:val="22"/>
        </w:rPr>
        <w:t>CSTFctSwtSts</w:t>
      </w:r>
      <w:proofErr w:type="spellEnd"/>
      <w:r w:rsidR="007D66FD" w:rsidRPr="00CD3F29">
        <w:rPr>
          <w:rFonts w:cstheme="minorBidi" w:hint="eastAsia"/>
          <w:b/>
          <w:bCs/>
          <w:sz w:val="22"/>
          <w:highlight w:val="yellow"/>
        </w:rPr>
        <w:t xml:space="preserve"> </w:t>
      </w:r>
      <w:r w:rsidRPr="009E3DC4">
        <w:rPr>
          <w:rFonts w:cstheme="minorBidi" w:hint="eastAsia"/>
          <w:sz w:val="22"/>
          <w:highlight w:val="yellow"/>
          <w:lang w:val="de-DE"/>
        </w:rPr>
        <w:t>=</w:t>
      </w:r>
      <w:r w:rsidR="00037B44" w:rsidRPr="009E3DC4">
        <w:rPr>
          <w:rFonts w:cstheme="minorBidi"/>
          <w:b/>
          <w:bCs/>
          <w:sz w:val="22"/>
          <w:highlight w:val="yellow"/>
        </w:rPr>
        <w:t>$2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退出</w:t>
      </w:r>
      <w:r w:rsidRPr="009E3DC4">
        <w:rPr>
          <w:rFonts w:cstheme="minorBidi" w:hint="eastAsia"/>
          <w:sz w:val="22"/>
          <w:highlight w:val="yellow"/>
          <w:lang w:val="de-DE"/>
        </w:rPr>
        <w:t>。</w:t>
      </w:r>
      <w:r w:rsidRPr="00FE243A">
        <w:rPr>
          <w:rFonts w:cstheme="minorBidi"/>
          <w:sz w:val="22"/>
          <w:lang w:val="de-DE"/>
        </w:rPr>
        <w:t xml:space="preserve"> </w:t>
      </w:r>
    </w:p>
    <w:p w14:paraId="4FD43347" w14:textId="7F863EF7" w:rsidR="009E3A7B" w:rsidRPr="00C34D62" w:rsidRDefault="00950A9A" w:rsidP="00C34D62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A84EF2">
        <w:rPr>
          <w:rFonts w:cstheme="minorBidi" w:hint="eastAsia"/>
          <w:sz w:val="22"/>
        </w:rPr>
        <w:t>正常下电后，</w:t>
      </w:r>
      <w:r w:rsidRPr="00A84EF2">
        <w:rPr>
          <w:rFonts w:cstheme="minorBidi" w:hint="eastAsia"/>
          <w:sz w:val="22"/>
        </w:rPr>
        <w:t>CST</w:t>
      </w:r>
      <w:r w:rsidR="00A26150" w:rsidRPr="00A84EF2">
        <w:rPr>
          <w:rFonts w:cstheme="minorBidi" w:hint="eastAsia"/>
          <w:sz w:val="22"/>
        </w:rPr>
        <w:t>开关</w:t>
      </w:r>
      <w:r w:rsidRPr="00A84EF2">
        <w:rPr>
          <w:rFonts w:cstheme="minorBidi" w:hint="eastAsia"/>
          <w:sz w:val="22"/>
        </w:rPr>
        <w:t>状态需要保持记忆，</w:t>
      </w:r>
      <w:r w:rsidR="00F9075E" w:rsidRPr="00A84EF2">
        <w:rPr>
          <w:rFonts w:cstheme="minorBidi" w:hint="eastAsia"/>
          <w:sz w:val="22"/>
        </w:rPr>
        <w:t xml:space="preserve">VMC </w:t>
      </w:r>
      <w:r w:rsidR="00F9075E" w:rsidRPr="00A84EF2">
        <w:rPr>
          <w:rFonts w:cstheme="minorBidi" w:hint="eastAsia"/>
          <w:sz w:val="22"/>
        </w:rPr>
        <w:t>需要将下电前的</w:t>
      </w:r>
      <w:r w:rsidR="00F9075E" w:rsidRPr="00A84EF2">
        <w:rPr>
          <w:rFonts w:cstheme="minorBidi" w:hint="eastAsia"/>
          <w:sz w:val="22"/>
        </w:rPr>
        <w:t>CST</w:t>
      </w:r>
      <w:r w:rsidR="00F9075E" w:rsidRPr="00A84EF2">
        <w:rPr>
          <w:rFonts w:cstheme="minorBidi" w:hint="eastAsia"/>
          <w:sz w:val="22"/>
        </w:rPr>
        <w:t>状态</w:t>
      </w:r>
      <w:r w:rsidR="00FB61F1" w:rsidRPr="00A84EF2">
        <w:rPr>
          <w:rFonts w:cstheme="minorBidi" w:hint="eastAsia"/>
          <w:sz w:val="22"/>
        </w:rPr>
        <w:t>（</w:t>
      </w:r>
      <w:proofErr w:type="spellStart"/>
      <w:r w:rsidR="008E28F0" w:rsidRPr="008E28F0">
        <w:rPr>
          <w:rFonts w:cstheme="minorBidi"/>
          <w:sz w:val="22"/>
        </w:rPr>
        <w:t>VMCSoftStopSts</w:t>
      </w:r>
      <w:proofErr w:type="spellEnd"/>
      <w:r w:rsidR="00FB61F1" w:rsidRPr="00A84EF2">
        <w:rPr>
          <w:rFonts w:cstheme="minorBidi" w:hint="eastAsia"/>
          <w:sz w:val="22"/>
        </w:rPr>
        <w:t>）</w:t>
      </w:r>
      <w:r w:rsidR="00F9075E" w:rsidRPr="00A84EF2">
        <w:rPr>
          <w:rFonts w:cstheme="minorBidi" w:hint="eastAsia"/>
          <w:sz w:val="22"/>
        </w:rPr>
        <w:t>通过</w:t>
      </w:r>
      <w:r w:rsidR="00F9075E" w:rsidRPr="00A84EF2">
        <w:rPr>
          <w:rFonts w:cstheme="minorBidi" w:hint="eastAsia"/>
          <w:sz w:val="22"/>
        </w:rPr>
        <w:t>RTE</w:t>
      </w:r>
      <w:r w:rsidR="00413A8E" w:rsidRPr="00A84EF2">
        <w:rPr>
          <w:rFonts w:cstheme="minorBidi" w:hint="eastAsia"/>
          <w:sz w:val="22"/>
        </w:rPr>
        <w:t xml:space="preserve"> </w:t>
      </w:r>
      <w:r w:rsidR="00413A8E" w:rsidRPr="00A84EF2">
        <w:rPr>
          <w:rFonts w:cstheme="minorBidi" w:hint="eastAsia"/>
          <w:sz w:val="22"/>
        </w:rPr>
        <w:t>发给</w:t>
      </w:r>
      <w:r w:rsidR="00413A8E" w:rsidRPr="00A84EF2">
        <w:rPr>
          <w:rFonts w:cstheme="minorBidi" w:hint="eastAsia"/>
          <w:sz w:val="22"/>
        </w:rPr>
        <w:t>Host ECU</w:t>
      </w:r>
      <w:r w:rsidR="00413A8E" w:rsidRPr="00A84EF2">
        <w:rPr>
          <w:rFonts w:cstheme="minorBidi" w:hint="eastAsia"/>
          <w:sz w:val="22"/>
        </w:rPr>
        <w:t>。</w:t>
      </w:r>
      <w:r w:rsidR="00A26150" w:rsidRPr="00A84EF2">
        <w:rPr>
          <w:rFonts w:cstheme="minorBidi" w:hint="eastAsia"/>
          <w:sz w:val="22"/>
        </w:rPr>
        <w:t>Host ECU(</w:t>
      </w:r>
      <w:r w:rsidR="00272416" w:rsidRPr="00A84EF2">
        <w:rPr>
          <w:rFonts w:cstheme="minorBidi" w:hint="eastAsia"/>
          <w:sz w:val="22"/>
        </w:rPr>
        <w:t>联电</w:t>
      </w:r>
      <w:r w:rsidR="00A26150" w:rsidRPr="00A84EF2">
        <w:rPr>
          <w:rFonts w:cstheme="minorBidi" w:hint="eastAsia"/>
          <w:sz w:val="22"/>
        </w:rPr>
        <w:t xml:space="preserve">) </w:t>
      </w:r>
      <w:r w:rsidR="00A26150" w:rsidRPr="00A84EF2">
        <w:rPr>
          <w:rFonts w:cstheme="minorBidi" w:hint="eastAsia"/>
          <w:sz w:val="22"/>
        </w:rPr>
        <w:t>需要</w:t>
      </w:r>
      <w:r w:rsidR="00413A8E" w:rsidRPr="00A84EF2">
        <w:rPr>
          <w:rFonts w:cstheme="minorBidi" w:hint="eastAsia"/>
          <w:sz w:val="22"/>
        </w:rPr>
        <w:t>将这个开关状态信号</w:t>
      </w:r>
      <w:r w:rsidR="00F407B2" w:rsidRPr="00A84EF2">
        <w:rPr>
          <w:rFonts w:cstheme="minorBidi" w:hint="eastAsia"/>
          <w:sz w:val="22"/>
        </w:rPr>
        <w:t>通过</w:t>
      </w:r>
      <w:r w:rsidR="00F407B2" w:rsidRPr="00A84EF2">
        <w:rPr>
          <w:rFonts w:cstheme="minorBidi" w:hint="eastAsia"/>
          <w:sz w:val="22"/>
        </w:rPr>
        <w:t>NVRAM</w:t>
      </w:r>
      <w:r w:rsidR="00F72788" w:rsidRPr="00A84EF2">
        <w:rPr>
          <w:rFonts w:cstheme="minorBidi" w:hint="eastAsia"/>
          <w:sz w:val="22"/>
        </w:rPr>
        <w:t xml:space="preserve"> </w:t>
      </w:r>
      <w:r w:rsidR="00F72788" w:rsidRPr="00A84EF2">
        <w:rPr>
          <w:rFonts w:cstheme="minorBidi" w:hint="eastAsia"/>
          <w:sz w:val="22"/>
        </w:rPr>
        <w:t>存储</w:t>
      </w:r>
      <w:r w:rsidR="00413A8E" w:rsidRPr="00A84EF2">
        <w:rPr>
          <w:rFonts w:cstheme="minorBidi" w:hint="eastAsia"/>
          <w:sz w:val="22"/>
        </w:rPr>
        <w:t>。</w:t>
      </w:r>
      <w:r w:rsidR="00F72788" w:rsidRPr="00A84EF2">
        <w:rPr>
          <w:rFonts w:cstheme="minorBidi" w:hint="eastAsia"/>
          <w:sz w:val="22"/>
        </w:rPr>
        <w:t>再次上电时，需要发送</w:t>
      </w:r>
      <w:r w:rsidR="00DC1913" w:rsidRPr="00A84EF2">
        <w:rPr>
          <w:rFonts w:cstheme="minorBidi" w:hint="eastAsia"/>
          <w:sz w:val="22"/>
        </w:rPr>
        <w:t>记忆状态给</w:t>
      </w:r>
      <w:r w:rsidR="00DC1913" w:rsidRPr="00A84EF2">
        <w:rPr>
          <w:rFonts w:cstheme="minorBidi" w:hint="eastAsia"/>
          <w:sz w:val="22"/>
        </w:rPr>
        <w:t>VMC</w:t>
      </w:r>
      <w:r w:rsidR="00DC1913" w:rsidRPr="00A84EF2">
        <w:rPr>
          <w:rFonts w:cstheme="minorBidi" w:hint="eastAsia"/>
          <w:sz w:val="22"/>
        </w:rPr>
        <w:t>，</w:t>
      </w:r>
      <w:r w:rsidR="00CC6755" w:rsidRPr="00A84EF2">
        <w:rPr>
          <w:rFonts w:cstheme="minorBidi" w:hint="eastAsia"/>
          <w:sz w:val="22"/>
        </w:rPr>
        <w:t>VMC</w:t>
      </w:r>
      <w:r w:rsidR="00CC6755" w:rsidRPr="00A84EF2">
        <w:rPr>
          <w:rFonts w:cstheme="minorBidi" w:hint="eastAsia"/>
          <w:sz w:val="22"/>
        </w:rPr>
        <w:t>会更新记忆的状态</w:t>
      </w:r>
      <w:r w:rsidR="000B2B07" w:rsidRPr="00A84EF2">
        <w:rPr>
          <w:rFonts w:cstheme="minorBidi" w:hint="eastAsia"/>
          <w:sz w:val="22"/>
        </w:rPr>
        <w:t>（</w:t>
      </w:r>
      <w:proofErr w:type="spellStart"/>
      <w:r w:rsidR="008E28F0" w:rsidRPr="008E28F0">
        <w:rPr>
          <w:rFonts w:cstheme="minorBidi"/>
          <w:sz w:val="22"/>
        </w:rPr>
        <w:t>VMCSoftStopSts</w:t>
      </w:r>
      <w:proofErr w:type="spellEnd"/>
      <w:r w:rsidR="000B2B07" w:rsidRPr="00A84EF2">
        <w:rPr>
          <w:rFonts w:cstheme="minorBidi" w:hint="eastAsia"/>
          <w:sz w:val="22"/>
        </w:rPr>
        <w:t>）然后发给</w:t>
      </w:r>
      <w:r w:rsidR="000B2B07" w:rsidRPr="00A84EF2">
        <w:rPr>
          <w:rFonts w:cstheme="minorBidi" w:hint="eastAsia"/>
          <w:sz w:val="22"/>
        </w:rPr>
        <w:t>HMI</w:t>
      </w:r>
      <w:r w:rsidR="000B2B07" w:rsidRPr="00A84EF2">
        <w:rPr>
          <w:rFonts w:cstheme="minorBidi" w:hint="eastAsia"/>
          <w:sz w:val="22"/>
        </w:rPr>
        <w:t>。</w:t>
      </w:r>
      <w:r w:rsidR="00DC1913" w:rsidRPr="00A84EF2">
        <w:rPr>
          <w:rFonts w:cstheme="minorBidi" w:hint="eastAsia"/>
          <w:sz w:val="22"/>
        </w:rPr>
        <w:t xml:space="preserve"> HMI </w:t>
      </w:r>
      <w:r w:rsidR="00DC1913" w:rsidRPr="00A84EF2">
        <w:rPr>
          <w:rFonts w:cstheme="minorBidi" w:hint="eastAsia"/>
          <w:sz w:val="22"/>
        </w:rPr>
        <w:t>需要</w:t>
      </w:r>
      <w:r w:rsidR="00DF5E1C" w:rsidRPr="00A84EF2">
        <w:rPr>
          <w:rFonts w:cstheme="minorBidi" w:hint="eastAsia"/>
          <w:sz w:val="22"/>
        </w:rPr>
        <w:t>基于</w:t>
      </w:r>
      <w:r w:rsidR="00724B7D" w:rsidRPr="00A84EF2">
        <w:rPr>
          <w:rFonts w:cstheme="minorBidi" w:hint="eastAsia"/>
          <w:sz w:val="22"/>
        </w:rPr>
        <w:t>CST</w:t>
      </w:r>
      <w:r w:rsidR="00724B7D" w:rsidRPr="00A84EF2">
        <w:rPr>
          <w:rFonts w:cstheme="minorBidi" w:hint="eastAsia"/>
          <w:sz w:val="22"/>
        </w:rPr>
        <w:t>反馈的状态，显示当前</w:t>
      </w:r>
      <w:r w:rsidR="00724B7D" w:rsidRPr="00A84EF2">
        <w:rPr>
          <w:rFonts w:cstheme="minorBidi" w:hint="eastAsia"/>
          <w:sz w:val="22"/>
        </w:rPr>
        <w:t>HMI</w:t>
      </w:r>
      <w:r w:rsidR="00724B7D" w:rsidRPr="00A84EF2">
        <w:rPr>
          <w:rFonts w:cstheme="minorBidi" w:hint="eastAsia"/>
          <w:sz w:val="22"/>
        </w:rPr>
        <w:t>上</w:t>
      </w:r>
      <w:r w:rsidR="00724B7D" w:rsidRPr="00A84EF2">
        <w:rPr>
          <w:rFonts w:cstheme="minorBidi" w:hint="eastAsia"/>
          <w:sz w:val="22"/>
        </w:rPr>
        <w:t>CST</w:t>
      </w:r>
      <w:r w:rsidR="00724B7D" w:rsidRPr="00A84EF2">
        <w:rPr>
          <w:rFonts w:cstheme="minorBidi" w:hint="eastAsia"/>
          <w:sz w:val="22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48" w:name="_Toc207715810"/>
      <w:r>
        <w:rPr>
          <w:rFonts w:hint="eastAsia"/>
        </w:rPr>
        <w:t>系统架构</w:t>
      </w:r>
      <w:bookmarkEnd w:id="48"/>
    </w:p>
    <w:p w14:paraId="175581EB" w14:textId="77777777" w:rsidR="009E3A7B" w:rsidRDefault="00FF6374">
      <w:pPr>
        <w:pStyle w:val="2"/>
      </w:pPr>
      <w:bookmarkStart w:id="49" w:name="_Toc207715811"/>
      <w:r>
        <w:rPr>
          <w:rFonts w:hint="eastAsia"/>
        </w:rPr>
        <w:t>功能架构</w:t>
      </w:r>
      <w:bookmarkEnd w:id="49"/>
    </w:p>
    <w:p w14:paraId="4665CA78" w14:textId="77777777" w:rsidR="009E3A7B" w:rsidRDefault="00FF6374">
      <w:pPr>
        <w:ind w:firstLine="420"/>
        <w:jc w:val="center"/>
      </w:pPr>
      <w:r>
        <w:t xml:space="preserve"> </w:t>
      </w:r>
    </w:p>
    <w:p w14:paraId="4A153CFA" w14:textId="77777777" w:rsidR="009E3A7B" w:rsidRDefault="00FF6374">
      <w:pPr>
        <w:pStyle w:val="3"/>
      </w:pPr>
      <w:bookmarkStart w:id="50" w:name="_Toc207715812"/>
      <w:r>
        <w:rPr>
          <w:rFonts w:hint="eastAsia"/>
        </w:rPr>
        <w:t>与子系统自身控制功能边界区分</w:t>
      </w:r>
      <w:bookmarkEnd w:id="50"/>
    </w:p>
    <w:p w14:paraId="2BD1256D" w14:textId="508C8F44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</w:t>
      </w:r>
      <w:r w:rsidR="00420C6C">
        <w:rPr>
          <w:rFonts w:cstheme="minorBidi" w:hint="eastAsia"/>
          <w:strike/>
          <w:sz w:val="22"/>
        </w:rPr>
        <w:t>仅</w:t>
      </w:r>
      <w:r>
        <w:rPr>
          <w:rFonts w:cstheme="minorBidi" w:hint="eastAsia"/>
          <w:sz w:val="22"/>
        </w:rPr>
        <w:t>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28DEA775" w14:textId="77777777" w:rsidR="00D734AA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</w:t>
      </w:r>
      <w:r w:rsidR="00AD3BC6"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</w:t>
      </w:r>
      <w:r w:rsidR="00D734AA">
        <w:rPr>
          <w:rFonts w:cstheme="minorBidi" w:hint="eastAsia"/>
          <w:sz w:val="22"/>
        </w:rPr>
        <w:t>。</w:t>
      </w:r>
    </w:p>
    <w:p w14:paraId="1CD27AA1" w14:textId="1772C43A" w:rsidR="009E3A7B" w:rsidRDefault="00D734AA" w:rsidP="00D734AA">
      <w:pPr>
        <w:pStyle w:val="affff7"/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/>
          <w:sz w:val="22"/>
        </w:rPr>
        <w:t xml:space="preserve"> </w:t>
      </w:r>
    </w:p>
    <w:p w14:paraId="1EEF3CB1" w14:textId="2E6D96EF" w:rsidR="009B676B" w:rsidRDefault="00F716DE" w:rsidP="00F716DE">
      <w:pPr>
        <w:widowControl/>
        <w:ind w:left="440" w:firstLineChars="0" w:firstLine="85"/>
        <w:rPr>
          <w:rFonts w:cstheme="minorBidi"/>
          <w:sz w:val="22"/>
        </w:rPr>
      </w:pPr>
      <w:r w:rsidRPr="000B2B07">
        <w:rPr>
          <w:rFonts w:cstheme="minorBidi" w:hint="eastAsia"/>
          <w:sz w:val="22"/>
        </w:rPr>
        <w:t xml:space="preserve">CST </w:t>
      </w:r>
      <w:r w:rsidRPr="000B2B07">
        <w:rPr>
          <w:rFonts w:cstheme="minorBidi" w:hint="eastAsia"/>
          <w:sz w:val="22"/>
        </w:rPr>
        <w:t>功能激活</w:t>
      </w:r>
      <w:r w:rsidR="005862CA" w:rsidRPr="000B2B07">
        <w:rPr>
          <w:rFonts w:cstheme="minorBidi" w:hint="eastAsia"/>
          <w:sz w:val="22"/>
        </w:rPr>
        <w:t>的最后时刻</w:t>
      </w:r>
      <w:r w:rsidRPr="000B2B07">
        <w:rPr>
          <w:rFonts w:cstheme="minorBidi" w:hint="eastAsia"/>
          <w:sz w:val="22"/>
        </w:rPr>
        <w:t>，</w:t>
      </w:r>
      <w:r w:rsidR="005862CA" w:rsidRPr="000B2B07">
        <w:rPr>
          <w:rFonts w:cstheme="minorBidi" w:hint="eastAsia"/>
          <w:sz w:val="22"/>
        </w:rPr>
        <w:t>VMC</w:t>
      </w:r>
      <w:r w:rsidR="00645527" w:rsidRPr="000B2B07">
        <w:rPr>
          <w:rFonts w:cstheme="minorBidi" w:hint="eastAsia"/>
          <w:sz w:val="22"/>
        </w:rPr>
        <w:t>会将电制动请求缓慢降为</w:t>
      </w:r>
      <w:r w:rsidR="00645527" w:rsidRPr="000B2B07">
        <w:rPr>
          <w:rFonts w:cstheme="minorBidi" w:hint="eastAsia"/>
          <w:sz w:val="22"/>
        </w:rPr>
        <w:t>0</w:t>
      </w:r>
      <w:r w:rsidR="00645527" w:rsidRPr="000B2B07">
        <w:rPr>
          <w:rFonts w:cstheme="minorBidi" w:hint="eastAsia"/>
          <w:sz w:val="22"/>
        </w:rPr>
        <w:t>，</w:t>
      </w:r>
      <w:r w:rsidR="00645527" w:rsidRPr="000B2B07">
        <w:rPr>
          <w:rFonts w:cstheme="minorBidi" w:hint="eastAsia"/>
          <w:sz w:val="22"/>
        </w:rPr>
        <w:t xml:space="preserve"> </w:t>
      </w:r>
      <w:r w:rsidR="00530944" w:rsidRPr="000B2B07">
        <w:rPr>
          <w:rFonts w:cstheme="minorBidi" w:hint="eastAsia"/>
          <w:sz w:val="22"/>
        </w:rPr>
        <w:t>然后会把控制模式由扭矩模式转为转速模式，</w:t>
      </w:r>
      <w:r w:rsidR="00363F30" w:rsidRPr="000B2B07">
        <w:rPr>
          <w:rFonts w:cstheme="minorBidi" w:hint="eastAsia"/>
          <w:sz w:val="22"/>
        </w:rPr>
        <w:t>转速模式下会发送</w:t>
      </w:r>
      <w:r w:rsidR="007E17AA" w:rsidRPr="000B2B07">
        <w:rPr>
          <w:rFonts w:cstheme="minorBidi" w:hint="eastAsia"/>
          <w:sz w:val="22"/>
        </w:rPr>
        <w:t>目标转速</w:t>
      </w:r>
      <w:r w:rsidR="00C97521" w:rsidRPr="000B2B07">
        <w:rPr>
          <w:rFonts w:cstheme="minorBidi" w:hint="eastAsia"/>
          <w:sz w:val="22"/>
        </w:rPr>
        <w:t>（目标转速</w:t>
      </w:r>
      <w:r w:rsidR="00C97521" w:rsidRPr="000B2B07">
        <w:rPr>
          <w:rFonts w:cstheme="minorBidi" w:hint="eastAsia"/>
          <w:sz w:val="22"/>
        </w:rPr>
        <w:t>=0</w:t>
      </w:r>
      <w:r w:rsidR="00C97521" w:rsidRPr="000B2B07">
        <w:rPr>
          <w:rFonts w:cstheme="minorBidi" w:hint="eastAsia"/>
          <w:sz w:val="22"/>
        </w:rPr>
        <w:t>）</w:t>
      </w:r>
      <w:r w:rsidR="007E17AA" w:rsidRPr="000B2B07">
        <w:rPr>
          <w:rFonts w:cstheme="minorBidi" w:hint="eastAsia"/>
          <w:sz w:val="22"/>
        </w:rPr>
        <w:t>给前后电机</w:t>
      </w:r>
      <w:r w:rsidR="007F1376">
        <w:rPr>
          <w:rFonts w:cstheme="minorBidi" w:hint="eastAsia"/>
          <w:sz w:val="22"/>
        </w:rPr>
        <w:t>。</w:t>
      </w:r>
      <w:r w:rsidR="0080268C" w:rsidRPr="000B2B07">
        <w:rPr>
          <w:rFonts w:cstheme="minorBidi" w:hint="eastAsia"/>
          <w:sz w:val="22"/>
        </w:rPr>
        <w:t>从而需要电机保证此时</w:t>
      </w:r>
      <w:r w:rsidR="003C1F9A" w:rsidRPr="000B2B07">
        <w:rPr>
          <w:rFonts w:cstheme="minorBidi" w:hint="eastAsia"/>
          <w:sz w:val="22"/>
        </w:rPr>
        <w:t>车辆静止。</w:t>
      </w:r>
    </w:p>
    <w:p w14:paraId="376EB2DC" w14:textId="77777777" w:rsidR="003A7F4C" w:rsidRDefault="003A7F4C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2D83D392" w14:textId="38048E05" w:rsidR="00BB7C5F" w:rsidRDefault="00CE3A1F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</w:t>
      </w:r>
      <w:r w:rsidR="008A3774">
        <w:rPr>
          <w:rFonts w:cstheme="minorBidi" w:hint="eastAsia"/>
          <w:sz w:val="22"/>
        </w:rPr>
        <w:t>在</w:t>
      </w:r>
      <w:r w:rsidR="00147C25">
        <w:rPr>
          <w:rFonts w:cstheme="minorBidi" w:hint="eastAsia"/>
          <w:sz w:val="22"/>
        </w:rPr>
        <w:t>车辆正常</w:t>
      </w:r>
      <w:r w:rsidR="008A3774">
        <w:rPr>
          <w:rFonts w:cstheme="minorBidi" w:hint="eastAsia"/>
          <w:sz w:val="22"/>
        </w:rPr>
        <w:t>静止前</w:t>
      </w:r>
      <w:r>
        <w:rPr>
          <w:rFonts w:cstheme="minorBidi" w:hint="eastAsia"/>
          <w:sz w:val="22"/>
        </w:rPr>
        <w:t>退出（“</w:t>
      </w:r>
      <w:proofErr w:type="spellStart"/>
      <w:r w:rsidR="00C40E11" w:rsidRPr="00C40E11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 xml:space="preserve">, VCU </w:t>
      </w:r>
      <w:r>
        <w:rPr>
          <w:rFonts w:cstheme="minorBidi" w:hint="eastAsia"/>
          <w:sz w:val="22"/>
        </w:rPr>
        <w:t>应该</w:t>
      </w:r>
      <w:r w:rsidR="00D86BAE">
        <w:rPr>
          <w:rFonts w:cstheme="minorBidi" w:hint="eastAsia"/>
          <w:sz w:val="22"/>
        </w:rPr>
        <w:t>保证</w:t>
      </w:r>
      <w:r w:rsidR="005A40FD">
        <w:rPr>
          <w:rFonts w:cstheme="minorBidi" w:hint="eastAsia"/>
          <w:sz w:val="22"/>
        </w:rPr>
        <w:t>接手驱动部分的控制，</w:t>
      </w:r>
      <w:r w:rsidR="00223BCF">
        <w:rPr>
          <w:rFonts w:cstheme="minorBidi" w:hint="eastAsia"/>
          <w:sz w:val="22"/>
        </w:rPr>
        <w:t>保证平滑过渡到</w:t>
      </w:r>
      <w:r w:rsidR="00223BCF">
        <w:rPr>
          <w:rFonts w:cstheme="minorBidi" w:hint="eastAsia"/>
          <w:sz w:val="22"/>
        </w:rPr>
        <w:t>VCU</w:t>
      </w:r>
      <w:r w:rsidR="00223BCF">
        <w:rPr>
          <w:rFonts w:cstheme="minorBidi" w:hint="eastAsia"/>
          <w:sz w:val="22"/>
        </w:rPr>
        <w:t>请求的扭矩值。</w:t>
      </w:r>
    </w:p>
    <w:p w14:paraId="5DD7A627" w14:textId="77777777" w:rsidR="000F34BD" w:rsidRDefault="000F34BD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79DA6CA9" w14:textId="7B65AD17" w:rsidR="00223BCF" w:rsidRDefault="002D3E81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 xml:space="preserve">VMC </w:t>
      </w:r>
      <w:r>
        <w:rPr>
          <w:rFonts w:cstheme="minorBidi" w:hint="eastAsia"/>
          <w:sz w:val="22"/>
        </w:rPr>
        <w:t>激活时，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功能会</w:t>
      </w:r>
      <w:r w:rsidR="007F1376">
        <w:rPr>
          <w:rFonts w:cstheme="minorBidi" w:hint="eastAsia"/>
          <w:sz w:val="22"/>
        </w:rPr>
        <w:t>基于</w:t>
      </w:r>
      <w:r w:rsidR="00BA5909">
        <w:rPr>
          <w:rFonts w:cstheme="minorBidi" w:hint="eastAsia"/>
          <w:sz w:val="22"/>
        </w:rPr>
        <w:t>VCU</w:t>
      </w:r>
      <w:r w:rsidR="00BA5909">
        <w:rPr>
          <w:rFonts w:cstheme="minorBidi" w:hint="eastAsia"/>
          <w:sz w:val="22"/>
        </w:rPr>
        <w:t>的</w:t>
      </w:r>
      <w:r w:rsidR="00BA5909">
        <w:rPr>
          <w:rFonts w:cstheme="minorBidi" w:hint="eastAsia"/>
          <w:sz w:val="22"/>
        </w:rPr>
        <w:t xml:space="preserve">coasting </w:t>
      </w:r>
      <w:r w:rsidR="00BA5909">
        <w:rPr>
          <w:rFonts w:cstheme="minorBidi" w:hint="eastAsia"/>
          <w:sz w:val="22"/>
        </w:rPr>
        <w:t>请求</w:t>
      </w:r>
      <w:r w:rsidR="00B927BC">
        <w:rPr>
          <w:rFonts w:cstheme="minorBidi" w:hint="eastAsia"/>
          <w:sz w:val="22"/>
        </w:rPr>
        <w:t>，</w:t>
      </w:r>
      <w:r w:rsidR="00B927BC">
        <w:rPr>
          <w:rFonts w:cstheme="minorBidi" w:hint="eastAsia"/>
          <w:sz w:val="22"/>
        </w:rPr>
        <w:t>ramp</w:t>
      </w:r>
      <w:r w:rsidR="00B927BC">
        <w:rPr>
          <w:rFonts w:cstheme="minorBidi" w:hint="eastAsia"/>
          <w:sz w:val="22"/>
        </w:rPr>
        <w:t>到目标请求，</w:t>
      </w:r>
      <w:r w:rsidR="00580B71">
        <w:rPr>
          <w:rFonts w:cstheme="minorBidi" w:hint="eastAsia"/>
          <w:sz w:val="22"/>
        </w:rPr>
        <w:t>保证平顺性。</w:t>
      </w:r>
    </w:p>
    <w:p w14:paraId="6E4751E5" w14:textId="18F3B255" w:rsidR="00580B71" w:rsidRDefault="00580B71" w:rsidP="00BB7C5F">
      <w:pPr>
        <w:widowControl/>
        <w:ind w:left="440" w:firstLineChars="0" w:firstLine="0"/>
        <w:rPr>
          <w:rFonts w:cstheme="minorBidi"/>
          <w:sz w:val="22"/>
        </w:rPr>
      </w:pPr>
      <w:r w:rsidRPr="00580B71">
        <w:rPr>
          <w:rFonts w:cstheme="minorBidi" w:hint="eastAsia"/>
          <w:sz w:val="22"/>
        </w:rPr>
        <w:t>谁握手谁来保证控制平顺性的原则。</w:t>
      </w:r>
    </w:p>
    <w:p w14:paraId="518990C8" w14:textId="5A73E510" w:rsidR="00610374" w:rsidRDefault="00610374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下列信号</w:t>
      </w:r>
    </w:p>
    <w:p w14:paraId="07D0666B" w14:textId="77777777" w:rsidR="002130A6" w:rsidRDefault="002130A6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0BEBD129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b/>
          <w:bCs/>
          <w:sz w:val="22"/>
          <w:highlight w:val="yellow"/>
        </w:rPr>
        <w:t>为了保证握手平顺性，舒适制动需要从</w:t>
      </w:r>
      <w:r w:rsidRPr="007A7DF4">
        <w:rPr>
          <w:rFonts w:cstheme="minorBidi"/>
          <w:b/>
          <w:bCs/>
          <w:sz w:val="22"/>
          <w:highlight w:val="yellow"/>
        </w:rPr>
        <w:t>VCU</w:t>
      </w:r>
      <w:r w:rsidRPr="007A7DF4">
        <w:rPr>
          <w:rFonts w:cstheme="minorBidi" w:hint="eastAsia"/>
          <w:b/>
          <w:bCs/>
          <w:sz w:val="22"/>
          <w:highlight w:val="yellow"/>
        </w:rPr>
        <w:t>收取如下关键信号：</w:t>
      </w:r>
    </w:p>
    <w:p w14:paraId="70C3C478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 </w:t>
      </w:r>
    </w:p>
    <w:p w14:paraId="215520BD" w14:textId="5F7B0E18" w:rsidR="007A7DF4" w:rsidRPr="007A7DF4" w:rsidRDefault="007A7DF4" w:rsidP="007A7DF4">
      <w:pPr>
        <w:widowControl/>
        <w:numPr>
          <w:ilvl w:val="0"/>
          <w:numId w:val="30"/>
        </w:numPr>
        <w:ind w:firstLineChars="0"/>
        <w:rPr>
          <w:rFonts w:cstheme="minorBidi"/>
          <w:b/>
          <w:bCs/>
          <w:sz w:val="22"/>
          <w:highlight w:val="yellow"/>
        </w:rPr>
      </w:pPr>
      <w:r w:rsidRPr="007A7DF4">
        <w:rPr>
          <w:rFonts w:cstheme="minorBidi"/>
          <w:b/>
          <w:bCs/>
          <w:sz w:val="22"/>
          <w:highlight w:val="yellow"/>
        </w:rPr>
        <w:t>VCU</w:t>
      </w:r>
      <w:r w:rsidRPr="007A7DF4">
        <w:rPr>
          <w:rFonts w:cstheme="minorBidi" w:hint="eastAsia"/>
          <w:b/>
          <w:bCs/>
          <w:sz w:val="22"/>
          <w:highlight w:val="yellow"/>
        </w:rPr>
        <w:t>实际请求的电制动扭矩（</w:t>
      </w:r>
      <w:proofErr w:type="spellStart"/>
      <w:r w:rsidRPr="007A7DF4">
        <w:rPr>
          <w:rFonts w:cstheme="minorBidi"/>
          <w:b/>
          <w:bCs/>
          <w:sz w:val="22"/>
          <w:highlight w:val="yellow"/>
        </w:rPr>
        <w:t>BrkReg</w:t>
      </w:r>
      <w:proofErr w:type="spellEnd"/>
      <w:r w:rsidRPr="007A7DF4">
        <w:rPr>
          <w:rFonts w:cstheme="minorBidi"/>
          <w:b/>
          <w:bCs/>
          <w:sz w:val="22"/>
          <w:highlight w:val="yellow"/>
        </w:rPr>
        <w:t xml:space="preserve"> + Coasting</w:t>
      </w:r>
      <w:r w:rsidR="00417434" w:rsidRPr="00176CD3">
        <w:rPr>
          <w:rFonts w:cstheme="minorBidi" w:hint="eastAsia"/>
          <w:b/>
          <w:bCs/>
          <w:sz w:val="22"/>
          <w:highlight w:val="yellow"/>
        </w:rPr>
        <w:t>，</w:t>
      </w:r>
      <w:r w:rsidR="00417434" w:rsidRPr="00176CD3">
        <w:rPr>
          <w:rFonts w:cstheme="minorBidi" w:hint="eastAsia"/>
          <w:b/>
          <w:bCs/>
          <w:sz w:val="22"/>
          <w:highlight w:val="yellow"/>
        </w:rPr>
        <w:t>10kph</w:t>
      </w:r>
      <w:r w:rsidR="00417434" w:rsidRPr="00176CD3">
        <w:rPr>
          <w:rFonts w:cstheme="minorBidi" w:hint="eastAsia"/>
          <w:b/>
          <w:bCs/>
          <w:sz w:val="22"/>
          <w:highlight w:val="yellow"/>
        </w:rPr>
        <w:t>以下只存在</w:t>
      </w:r>
      <w:r w:rsidR="00417434" w:rsidRPr="00176CD3">
        <w:rPr>
          <w:rFonts w:cstheme="minorBidi" w:hint="eastAsia"/>
          <w:b/>
          <w:bCs/>
          <w:sz w:val="22"/>
          <w:highlight w:val="yellow"/>
        </w:rPr>
        <w:t>coasting</w:t>
      </w:r>
      <w:r w:rsidRPr="007A7DF4">
        <w:rPr>
          <w:rFonts w:cstheme="minorBidi" w:hint="eastAsia"/>
          <w:b/>
          <w:bCs/>
          <w:sz w:val="22"/>
          <w:highlight w:val="yellow"/>
        </w:rPr>
        <w:t>）</w:t>
      </w:r>
      <w:r w:rsidRPr="007A7DF4">
        <w:rPr>
          <w:rFonts w:cstheme="minorBidi" w:hint="eastAsia"/>
          <w:b/>
          <w:bCs/>
          <w:sz w:val="22"/>
          <w:highlight w:val="yellow"/>
        </w:rPr>
        <w:t xml:space="preserve"> </w:t>
      </w:r>
      <w:r w:rsidRPr="007A7DF4">
        <w:rPr>
          <w:rFonts w:cstheme="minorBidi" w:hint="eastAsia"/>
          <w:b/>
          <w:bCs/>
          <w:sz w:val="22"/>
          <w:highlight w:val="yellow"/>
        </w:rPr>
        <w:t>（当前定义为主减前）</w:t>
      </w:r>
      <w:r w:rsidRPr="007A7DF4">
        <w:rPr>
          <w:rFonts w:cstheme="minorBidi" w:hint="eastAsia"/>
          <w:b/>
          <w:bCs/>
          <w:sz w:val="22"/>
          <w:highlight w:val="yellow"/>
        </w:rPr>
        <w:t xml:space="preserve">  </w:t>
      </w:r>
    </w:p>
    <w:p w14:paraId="59D5B0ED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lastRenderedPageBreak/>
        <w:t> </w:t>
      </w:r>
    </w:p>
    <w:p w14:paraId="75F14BC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proofErr w:type="spellStart"/>
      <w:r w:rsidRPr="007A7DF4">
        <w:rPr>
          <w:rFonts w:cstheme="minorBidi"/>
          <w:sz w:val="22"/>
          <w:highlight w:val="yellow"/>
        </w:rPr>
        <w:t>TMTorqRqst_FD</w:t>
      </w:r>
      <w:proofErr w:type="spellEnd"/>
      <w:r w:rsidRPr="007A7DF4">
        <w:rPr>
          <w:rFonts w:cstheme="minorBidi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双电机前电机</w:t>
      </w:r>
      <w:r w:rsidRPr="007A7DF4">
        <w:rPr>
          <w:rFonts w:cstheme="minorBidi"/>
          <w:sz w:val="22"/>
          <w:highlight w:val="yellow"/>
        </w:rPr>
        <w:t xml:space="preserve">/ </w:t>
      </w:r>
      <w:r w:rsidRPr="007A7DF4">
        <w:rPr>
          <w:rFonts w:cstheme="minorBidi" w:hint="eastAsia"/>
          <w:sz w:val="22"/>
          <w:highlight w:val="yellow"/>
        </w:rPr>
        <w:t>四电机左前电机</w:t>
      </w:r>
    </w:p>
    <w:p w14:paraId="44F4659C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t xml:space="preserve">MCU2TorqRqst_FD </w:t>
      </w:r>
      <w:r w:rsidRPr="007A7DF4">
        <w:rPr>
          <w:rFonts w:cstheme="minorBidi" w:hint="eastAsia"/>
          <w:sz w:val="22"/>
          <w:highlight w:val="yellow"/>
        </w:rPr>
        <w:t>双电机后电机</w:t>
      </w:r>
      <w:r w:rsidRPr="007A7DF4">
        <w:rPr>
          <w:rFonts w:cstheme="minorBidi"/>
          <w:sz w:val="22"/>
          <w:highlight w:val="yellow"/>
        </w:rPr>
        <w:t xml:space="preserve">/ </w:t>
      </w:r>
      <w:r w:rsidRPr="007A7DF4">
        <w:rPr>
          <w:rFonts w:cstheme="minorBidi" w:hint="eastAsia"/>
          <w:sz w:val="22"/>
          <w:highlight w:val="yellow"/>
        </w:rPr>
        <w:t>四电机右前电机</w:t>
      </w:r>
    </w:p>
    <w:p w14:paraId="6EEAEF8E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t xml:space="preserve">MCU3TorqRqst_FD  </w:t>
      </w:r>
      <w:r w:rsidRPr="007A7DF4">
        <w:rPr>
          <w:rFonts w:cstheme="minorBidi" w:hint="eastAsia"/>
          <w:sz w:val="22"/>
          <w:highlight w:val="yellow"/>
        </w:rPr>
        <w:t>四电机左后电机</w:t>
      </w:r>
    </w:p>
    <w:p w14:paraId="45F50B47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t xml:space="preserve">MCU4TorqRqst_FD  </w:t>
      </w:r>
      <w:r w:rsidRPr="007A7DF4">
        <w:rPr>
          <w:rFonts w:cstheme="minorBidi" w:hint="eastAsia"/>
          <w:sz w:val="22"/>
          <w:highlight w:val="yellow"/>
        </w:rPr>
        <w:t>四电机右后电机</w:t>
      </w:r>
    </w:p>
    <w:p w14:paraId="64BE83D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t> </w:t>
      </w:r>
    </w:p>
    <w:p w14:paraId="7BD4181B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D</w:t>
      </w:r>
      <w:r w:rsidRPr="007A7DF4">
        <w:rPr>
          <w:rFonts w:cstheme="minorBidi" w:hint="eastAsia"/>
          <w:sz w:val="22"/>
          <w:highlight w:val="yellow"/>
        </w:rPr>
        <w:t>档时，</w:t>
      </w:r>
      <w:r w:rsidRPr="007A7DF4">
        <w:rPr>
          <w:rFonts w:cstheme="minorBidi" w:hint="eastAsia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负值代表实际执行的电制动扭矩（</w:t>
      </w:r>
      <w:proofErr w:type="spellStart"/>
      <w:r w:rsidRPr="007A7DF4">
        <w:rPr>
          <w:rFonts w:cstheme="minorBidi" w:hint="eastAsia"/>
          <w:sz w:val="22"/>
          <w:highlight w:val="yellow"/>
        </w:rPr>
        <w:t>BrkReg+Coasting</w:t>
      </w:r>
      <w:proofErr w:type="spellEnd"/>
      <w:r w:rsidRPr="007A7DF4">
        <w:rPr>
          <w:rFonts w:cstheme="minorBidi" w:hint="eastAsia"/>
          <w:sz w:val="22"/>
          <w:highlight w:val="yellow"/>
        </w:rPr>
        <w:t>）</w:t>
      </w:r>
      <w:r w:rsidRPr="007A7DF4">
        <w:rPr>
          <w:rFonts w:cstheme="minorBidi" w:hint="eastAsia"/>
          <w:sz w:val="22"/>
          <w:highlight w:val="yellow"/>
        </w:rPr>
        <w:t xml:space="preserve"> </w:t>
      </w:r>
    </w:p>
    <w:p w14:paraId="12ADB79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R</w:t>
      </w:r>
      <w:r w:rsidRPr="007A7DF4">
        <w:rPr>
          <w:rFonts w:cstheme="minorBidi" w:hint="eastAsia"/>
          <w:sz w:val="22"/>
          <w:highlight w:val="yellow"/>
        </w:rPr>
        <w:t>档时，</w:t>
      </w:r>
      <w:r w:rsidRPr="007A7DF4">
        <w:rPr>
          <w:rFonts w:cstheme="minorBidi" w:hint="eastAsia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负值代表驱动，正值代表电制动（当前</w:t>
      </w:r>
      <w:r w:rsidRPr="007A7DF4">
        <w:rPr>
          <w:rFonts w:cstheme="minorBidi" w:hint="eastAsia"/>
          <w:sz w:val="22"/>
          <w:highlight w:val="yellow"/>
        </w:rPr>
        <w:t>R</w:t>
      </w:r>
      <w:r w:rsidRPr="007A7DF4">
        <w:rPr>
          <w:rFonts w:cstheme="minorBidi" w:hint="eastAsia"/>
          <w:sz w:val="22"/>
          <w:highlight w:val="yellow"/>
        </w:rPr>
        <w:t>档是不存在正值请求，也就是说</w:t>
      </w:r>
      <w:r w:rsidRPr="007A7DF4">
        <w:rPr>
          <w:rFonts w:cstheme="minorBidi" w:hint="eastAsia"/>
          <w:sz w:val="22"/>
          <w:highlight w:val="yellow"/>
        </w:rPr>
        <w:t>R</w:t>
      </w:r>
      <w:proofErr w:type="gramStart"/>
      <w:r w:rsidRPr="007A7DF4">
        <w:rPr>
          <w:rFonts w:cstheme="minorBidi" w:hint="eastAsia"/>
          <w:sz w:val="22"/>
          <w:highlight w:val="yellow"/>
        </w:rPr>
        <w:t>档没有</w:t>
      </w:r>
      <w:proofErr w:type="gramEnd"/>
      <w:r w:rsidRPr="007A7DF4">
        <w:rPr>
          <w:rFonts w:cstheme="minorBidi" w:hint="eastAsia"/>
          <w:sz w:val="22"/>
          <w:highlight w:val="yellow"/>
        </w:rPr>
        <w:t>电制动。）</w:t>
      </w:r>
    </w:p>
    <w:p w14:paraId="2D684E4E" w14:textId="77777777" w:rsidR="007A7DF4" w:rsidRPr="007A7DF4" w:rsidRDefault="007A7DF4" w:rsidP="007A7DF4">
      <w:pPr>
        <w:widowControl/>
        <w:numPr>
          <w:ilvl w:val="0"/>
          <w:numId w:val="31"/>
        </w:numPr>
        <w:ind w:firstLineChars="0"/>
        <w:rPr>
          <w:rFonts w:cstheme="minorBidi"/>
          <w:b/>
          <w:bCs/>
          <w:sz w:val="22"/>
          <w:highlight w:val="yellow"/>
        </w:rPr>
      </w:pPr>
      <w:r w:rsidRPr="007A7DF4">
        <w:rPr>
          <w:rFonts w:cstheme="minorBidi" w:hint="eastAsia"/>
          <w:b/>
          <w:bCs/>
          <w:sz w:val="22"/>
          <w:highlight w:val="yellow"/>
        </w:rPr>
        <w:t>电机实际电制动扭矩值：</w:t>
      </w:r>
      <w:r w:rsidRPr="007A7DF4">
        <w:rPr>
          <w:rFonts w:cstheme="minorBidi" w:hint="eastAsia"/>
          <w:b/>
          <w:bCs/>
          <w:sz w:val="22"/>
          <w:highlight w:val="yellow"/>
        </w:rPr>
        <w:t xml:space="preserve"> </w:t>
      </w:r>
      <w:r w:rsidRPr="007A7DF4">
        <w:rPr>
          <w:rFonts w:cstheme="minorBidi" w:hint="eastAsia"/>
          <w:b/>
          <w:bCs/>
          <w:sz w:val="22"/>
          <w:highlight w:val="yellow"/>
        </w:rPr>
        <w:t>（定义为主减前）</w:t>
      </w:r>
    </w:p>
    <w:p w14:paraId="1590E041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 </w:t>
      </w:r>
    </w:p>
    <w:p w14:paraId="71F7CFE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proofErr w:type="spellStart"/>
      <w:r w:rsidRPr="007A7DF4">
        <w:rPr>
          <w:rFonts w:cstheme="minorBidi" w:hint="eastAsia"/>
          <w:sz w:val="22"/>
          <w:highlight w:val="yellow"/>
        </w:rPr>
        <w:t>PrDrvShftTorq_FD</w:t>
      </w:r>
      <w:proofErr w:type="spellEnd"/>
    </w:p>
    <w:p w14:paraId="4AEF3319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proofErr w:type="spellStart"/>
      <w:r w:rsidRPr="007A7DF4">
        <w:rPr>
          <w:rFonts w:cstheme="minorBidi" w:hint="eastAsia"/>
          <w:sz w:val="22"/>
          <w:highlight w:val="yellow"/>
        </w:rPr>
        <w:t>ThScdDrvShftTorq_FD</w:t>
      </w:r>
      <w:proofErr w:type="spellEnd"/>
    </w:p>
    <w:p w14:paraId="558814D5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proofErr w:type="spellStart"/>
      <w:r w:rsidRPr="007A7DF4">
        <w:rPr>
          <w:rFonts w:cstheme="minorBidi" w:hint="eastAsia"/>
          <w:sz w:val="22"/>
          <w:highlight w:val="yellow"/>
        </w:rPr>
        <w:t>TMActTorq</w:t>
      </w:r>
      <w:proofErr w:type="spellEnd"/>
    </w:p>
    <w:p w14:paraId="6094058B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MCU2TMActTorq</w:t>
      </w:r>
    </w:p>
    <w:p w14:paraId="29A5A15B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MCU3TMActTorq</w:t>
      </w:r>
    </w:p>
    <w:p w14:paraId="522BDD3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MCU4TMActTorq</w:t>
      </w:r>
    </w:p>
    <w:p w14:paraId="77D1CFC1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 </w:t>
      </w:r>
    </w:p>
    <w:p w14:paraId="471C2456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D</w:t>
      </w:r>
      <w:r w:rsidRPr="007A7DF4">
        <w:rPr>
          <w:rFonts w:cstheme="minorBidi" w:hint="eastAsia"/>
          <w:sz w:val="22"/>
          <w:highlight w:val="yellow"/>
        </w:rPr>
        <w:t>档时，</w:t>
      </w:r>
      <w:r w:rsidRPr="007A7DF4">
        <w:rPr>
          <w:rFonts w:cstheme="minorBidi" w:hint="eastAsia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负值代表实际执行的电制动扭矩（</w:t>
      </w:r>
      <w:proofErr w:type="spellStart"/>
      <w:r w:rsidRPr="007A7DF4">
        <w:rPr>
          <w:rFonts w:cstheme="minorBidi" w:hint="eastAsia"/>
          <w:sz w:val="22"/>
          <w:highlight w:val="yellow"/>
        </w:rPr>
        <w:t>BrkReg+Coasting</w:t>
      </w:r>
      <w:proofErr w:type="spellEnd"/>
      <w:r w:rsidRPr="007A7DF4">
        <w:rPr>
          <w:rFonts w:cstheme="minorBidi" w:hint="eastAsia"/>
          <w:sz w:val="22"/>
          <w:highlight w:val="yellow"/>
        </w:rPr>
        <w:t>）</w:t>
      </w:r>
      <w:r w:rsidRPr="007A7DF4">
        <w:rPr>
          <w:rFonts w:cstheme="minorBidi" w:hint="eastAsia"/>
          <w:sz w:val="22"/>
          <w:highlight w:val="yellow"/>
        </w:rPr>
        <w:t xml:space="preserve"> </w:t>
      </w:r>
    </w:p>
    <w:p w14:paraId="1DAACF96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</w:rPr>
      </w:pPr>
      <w:r w:rsidRPr="007A7DF4">
        <w:rPr>
          <w:rFonts w:cstheme="minorBidi" w:hint="eastAsia"/>
          <w:sz w:val="22"/>
          <w:highlight w:val="yellow"/>
        </w:rPr>
        <w:t>R</w:t>
      </w:r>
      <w:r w:rsidRPr="007A7DF4">
        <w:rPr>
          <w:rFonts w:cstheme="minorBidi" w:hint="eastAsia"/>
          <w:sz w:val="22"/>
          <w:highlight w:val="yellow"/>
        </w:rPr>
        <w:t>档时，</w:t>
      </w:r>
      <w:r w:rsidRPr="007A7DF4">
        <w:rPr>
          <w:rFonts w:cstheme="minorBidi" w:hint="eastAsia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负值代表驱动，正值代表电制动（当前</w:t>
      </w:r>
      <w:r w:rsidRPr="007A7DF4">
        <w:rPr>
          <w:rFonts w:cstheme="minorBidi" w:hint="eastAsia"/>
          <w:sz w:val="22"/>
          <w:highlight w:val="yellow"/>
        </w:rPr>
        <w:t>R</w:t>
      </w:r>
      <w:r w:rsidRPr="007A7DF4">
        <w:rPr>
          <w:rFonts w:cstheme="minorBidi" w:hint="eastAsia"/>
          <w:sz w:val="22"/>
          <w:highlight w:val="yellow"/>
        </w:rPr>
        <w:t>档是不存在正值请求，也就是说</w:t>
      </w:r>
      <w:r w:rsidRPr="007A7DF4">
        <w:rPr>
          <w:rFonts w:cstheme="minorBidi" w:hint="eastAsia"/>
          <w:sz w:val="22"/>
          <w:highlight w:val="yellow"/>
        </w:rPr>
        <w:t>R</w:t>
      </w:r>
      <w:proofErr w:type="gramStart"/>
      <w:r w:rsidRPr="007A7DF4">
        <w:rPr>
          <w:rFonts w:cstheme="minorBidi" w:hint="eastAsia"/>
          <w:sz w:val="22"/>
          <w:highlight w:val="yellow"/>
        </w:rPr>
        <w:t>档没有</w:t>
      </w:r>
      <w:proofErr w:type="gramEnd"/>
      <w:r w:rsidRPr="007A7DF4">
        <w:rPr>
          <w:rFonts w:cstheme="minorBidi" w:hint="eastAsia"/>
          <w:sz w:val="22"/>
          <w:highlight w:val="yellow"/>
        </w:rPr>
        <w:t>电制动。）</w:t>
      </w:r>
    </w:p>
    <w:p w14:paraId="4E949EB2" w14:textId="77777777" w:rsidR="002130A6" w:rsidRPr="002130A6" w:rsidRDefault="002130A6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40AF8783" w14:textId="77777777" w:rsidR="00580B71" w:rsidRPr="001F54FD" w:rsidRDefault="00580B71" w:rsidP="001F54FD">
      <w:pPr>
        <w:widowControl/>
        <w:ind w:left="440" w:firstLineChars="0" w:firstLine="0"/>
        <w:rPr>
          <w:rFonts w:cstheme="minorBidi"/>
          <w:sz w:val="22"/>
        </w:rPr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9339FC">
        <w:rPr>
          <w:rFonts w:cstheme="minorBidi" w:hint="eastAsia"/>
          <w:b/>
          <w:bCs/>
          <w:sz w:val="22"/>
        </w:rPr>
        <w:t xml:space="preserve"> </w:t>
      </w:r>
      <w:r w:rsidR="009339FC">
        <w:rPr>
          <w:rFonts w:cstheme="minorBidi" w:hint="eastAsia"/>
          <w:b/>
          <w:bCs/>
          <w:sz w:val="22"/>
        </w:rPr>
        <w:t>（不控制液压制动，</w:t>
      </w:r>
      <w:r w:rsidR="00794E27">
        <w:rPr>
          <w:rFonts w:cstheme="minorBidi" w:hint="eastAsia"/>
          <w:b/>
          <w:bCs/>
          <w:sz w:val="22"/>
        </w:rPr>
        <w:t>但是需要从制动执行器获取相关信号保证</w:t>
      </w:r>
      <w:r w:rsidR="00297BD9">
        <w:rPr>
          <w:rFonts w:cstheme="minorBidi" w:hint="eastAsia"/>
          <w:b/>
          <w:bCs/>
          <w:sz w:val="22"/>
        </w:rPr>
        <w:t>激活时</w:t>
      </w:r>
      <w:r w:rsidR="00794E27">
        <w:rPr>
          <w:rFonts w:cstheme="minorBidi" w:hint="eastAsia"/>
          <w:b/>
          <w:bCs/>
          <w:sz w:val="22"/>
        </w:rPr>
        <w:t>平顺</w:t>
      </w:r>
      <w:r w:rsidR="00297BD9">
        <w:rPr>
          <w:rFonts w:cstheme="minorBidi" w:hint="eastAsia"/>
          <w:b/>
          <w:bCs/>
          <w:sz w:val="22"/>
        </w:rPr>
        <w:t>握手控制</w:t>
      </w:r>
      <w:r w:rsidR="009339FC">
        <w:rPr>
          <w:rFonts w:cstheme="minorBidi" w:hint="eastAsia"/>
          <w:b/>
          <w:bCs/>
          <w:sz w:val="22"/>
        </w:rPr>
        <w:t>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012F6940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b/>
          <w:bCs/>
          <w:highlight w:val="yellow"/>
        </w:rPr>
        <w:t>功能边界</w:t>
      </w:r>
    </w:p>
    <w:p w14:paraId="12E569A9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CST</w:t>
      </w:r>
      <w:r w:rsidRPr="004E4603">
        <w:rPr>
          <w:highlight w:val="yellow"/>
        </w:rPr>
        <w:t>功能不直接控制液压制动，但需要从液压制动子系统获取相关信号，以确保</w:t>
      </w:r>
      <w:r w:rsidRPr="008514FD">
        <w:rPr>
          <w:rFonts w:hint="eastAsia"/>
          <w:highlight w:val="yellow"/>
        </w:rPr>
        <w:t>CST</w:t>
      </w:r>
      <w:r w:rsidRPr="004E4603">
        <w:rPr>
          <w:highlight w:val="yellow"/>
        </w:rPr>
        <w:t>激活时的平顺握手控制。</w:t>
      </w:r>
    </w:p>
    <w:p w14:paraId="06132EB9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b/>
          <w:bCs/>
          <w:highlight w:val="yellow"/>
        </w:rPr>
        <w:t>信号需求</w:t>
      </w:r>
    </w:p>
    <w:p w14:paraId="28F42246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液压制动子系统需要提供以下信号：</w:t>
      </w:r>
    </w:p>
    <w:p w14:paraId="38D395F5" w14:textId="2D446255" w:rsidR="00862FDE" w:rsidRPr="008514FD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highlight w:val="yellow"/>
        </w:rPr>
        <w:t>驾驶员请求的制动力矩</w:t>
      </w:r>
      <w:r w:rsidRPr="008514FD">
        <w:rPr>
          <w:rFonts w:hint="eastAsia"/>
          <w:highlight w:val="yellow"/>
        </w:rPr>
        <w:t xml:space="preserve"> </w:t>
      </w:r>
      <w:proofErr w:type="spellStart"/>
      <w:r w:rsidRPr="008514FD">
        <w:rPr>
          <w:rFonts w:hint="eastAsia"/>
          <w:highlight w:val="yellow"/>
        </w:rPr>
        <w:t>DrRqdFrntShftBrkTorq</w:t>
      </w:r>
      <w:proofErr w:type="spellEnd"/>
      <w:r w:rsidRPr="008514FD">
        <w:rPr>
          <w:rFonts w:hint="eastAsia"/>
          <w:highlight w:val="yellow"/>
        </w:rPr>
        <w:t xml:space="preserve">/ </w:t>
      </w:r>
      <w:proofErr w:type="spellStart"/>
      <w:r w:rsidRPr="008514FD">
        <w:rPr>
          <w:rFonts w:hint="eastAsia"/>
          <w:highlight w:val="yellow"/>
        </w:rPr>
        <w:t>DrRqdRearShftBrkTorq</w:t>
      </w:r>
      <w:proofErr w:type="spellEnd"/>
      <w:r w:rsidRPr="008514FD">
        <w:rPr>
          <w:rFonts w:hint="eastAsia"/>
          <w:highlight w:val="yellow"/>
        </w:rPr>
        <w:t xml:space="preserve"> </w:t>
      </w:r>
      <w:r w:rsidRPr="008514FD">
        <w:rPr>
          <w:rFonts w:hint="eastAsia"/>
          <w:highlight w:val="yellow"/>
        </w:rPr>
        <w:t>（包含液压制动</w:t>
      </w:r>
      <w:r w:rsidRPr="008514FD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regen</w:t>
      </w:r>
      <w:r w:rsidRPr="008514FD">
        <w:rPr>
          <w:rFonts w:hint="eastAsia"/>
          <w:highlight w:val="yellow"/>
        </w:rPr>
        <w:t>两部分）</w:t>
      </w:r>
      <w:r w:rsidR="006412AB">
        <w:rPr>
          <w:rFonts w:hint="eastAsia"/>
          <w:highlight w:val="yellow"/>
        </w:rPr>
        <w:t>，</w:t>
      </w:r>
      <w:r w:rsidR="006412AB">
        <w:rPr>
          <w:rFonts w:hint="eastAsia"/>
          <w:highlight w:val="yellow"/>
        </w:rPr>
        <w:t>10kph</w:t>
      </w:r>
      <w:r w:rsidR="006412AB">
        <w:rPr>
          <w:rFonts w:hint="eastAsia"/>
          <w:highlight w:val="yellow"/>
        </w:rPr>
        <w:t>以下</w:t>
      </w:r>
      <w:r w:rsidR="001361A9">
        <w:rPr>
          <w:rFonts w:hint="eastAsia"/>
          <w:highlight w:val="yellow"/>
        </w:rPr>
        <w:t>不存在</w:t>
      </w:r>
      <w:r w:rsidR="001361A9">
        <w:rPr>
          <w:rFonts w:hint="eastAsia"/>
          <w:highlight w:val="yellow"/>
        </w:rPr>
        <w:t>regen</w:t>
      </w:r>
      <w:r w:rsidR="001361A9">
        <w:rPr>
          <w:rFonts w:hint="eastAsia"/>
          <w:highlight w:val="yellow"/>
        </w:rPr>
        <w:t>扭矩</w:t>
      </w:r>
      <w:r w:rsidRPr="008514FD">
        <w:rPr>
          <w:rFonts w:hint="eastAsia"/>
          <w:highlight w:val="yellow"/>
        </w:rPr>
        <w:t>。</w:t>
      </w:r>
    </w:p>
    <w:p w14:paraId="5623E7DD" w14:textId="77777777" w:rsidR="00862FDE" w:rsidRPr="004E4603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制动踏板位置信号：</w:t>
      </w:r>
      <w:proofErr w:type="spellStart"/>
      <w:r w:rsidRPr="008514FD">
        <w:rPr>
          <w:rFonts w:hint="eastAsia"/>
          <w:highlight w:val="yellow"/>
        </w:rPr>
        <w:t>BrakPedalDisp</w:t>
      </w:r>
      <w:proofErr w:type="spellEnd"/>
      <w:r w:rsidRPr="008514FD">
        <w:rPr>
          <w:rFonts w:hint="eastAsia"/>
          <w:highlight w:val="yellow"/>
        </w:rPr>
        <w:t>，</w:t>
      </w:r>
      <w:r w:rsidRPr="004E4603">
        <w:rPr>
          <w:highlight w:val="yellow"/>
        </w:rPr>
        <w:t>用于判断驾驶员是否松开制动踏板（例如，制动踏板位置低于阈值时退出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功能）。</w:t>
      </w:r>
    </w:p>
    <w:p w14:paraId="3A82F81B" w14:textId="77777777" w:rsidR="00862FDE" w:rsidRPr="004E4603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制动踏板速率信号：</w:t>
      </w:r>
      <w:r w:rsidRPr="008514FD">
        <w:rPr>
          <w:rFonts w:hint="eastAsia"/>
          <w:highlight w:val="yellow"/>
        </w:rPr>
        <w:t>如总线没有，也可用踏板位置求导处理。</w:t>
      </w:r>
      <w:r w:rsidRPr="004E4603">
        <w:rPr>
          <w:highlight w:val="yellow"/>
        </w:rPr>
        <w:t>用于判断是否为紧急制动（例如，制动踏板速率大于阈值时退出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功能）。</w:t>
      </w:r>
    </w:p>
    <w:p w14:paraId="4D74F016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b/>
          <w:bCs/>
          <w:highlight w:val="yellow"/>
        </w:rPr>
        <w:t>握手控制</w:t>
      </w:r>
    </w:p>
    <w:p w14:paraId="1A2B5263" w14:textId="4AE59B0C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highlight w:val="yellow"/>
        </w:rPr>
        <w:lastRenderedPageBreak/>
        <w:t>当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功能激活时，</w:t>
      </w:r>
      <w:r w:rsidRPr="004E4603">
        <w:rPr>
          <w:highlight w:val="yellow"/>
        </w:rPr>
        <w:t>（例如，</w:t>
      </w:r>
      <w:proofErr w:type="spellStart"/>
      <w:r w:rsidR="001361A9" w:rsidRPr="00C40E11">
        <w:rPr>
          <w:rFonts w:cstheme="minorBidi"/>
          <w:sz w:val="22"/>
        </w:rPr>
        <w:t>VMCSoftStopSts</w:t>
      </w:r>
      <w:proofErr w:type="spellEnd"/>
      <w:r w:rsidR="001361A9" w:rsidRPr="004E4603">
        <w:rPr>
          <w:highlight w:val="yellow"/>
        </w:rPr>
        <w:t xml:space="preserve"> </w:t>
      </w:r>
      <w:r w:rsidRPr="004E4603">
        <w:rPr>
          <w:highlight w:val="yellow"/>
        </w:rPr>
        <w:t>=</w:t>
      </w:r>
      <w:r w:rsidRPr="008514FD">
        <w:rPr>
          <w:rFonts w:hint="eastAsia"/>
          <w:highlight w:val="yellow"/>
        </w:rPr>
        <w:t>Active</w:t>
      </w:r>
      <w:r w:rsidRPr="004E4603">
        <w:rPr>
          <w:highlight w:val="yellow"/>
        </w:rPr>
        <w:t>）</w:t>
      </w:r>
      <w:r w:rsidRPr="008514FD">
        <w:rPr>
          <w:rFonts w:hint="eastAsia"/>
          <w:highlight w:val="yellow"/>
        </w:rPr>
        <w:t>液压制动需要泄压到</w:t>
      </w:r>
      <w:r w:rsidRPr="008514FD">
        <w:rPr>
          <w:rFonts w:hint="eastAsia"/>
          <w:highlight w:val="yellow"/>
        </w:rPr>
        <w:t>0bar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功能会基于液压制动实际残余力矩（</w:t>
      </w:r>
      <w:proofErr w:type="spellStart"/>
      <w:r w:rsidRPr="008514FD">
        <w:rPr>
          <w:rFonts w:hint="eastAsia"/>
          <w:highlight w:val="yellow"/>
        </w:rPr>
        <w:t>WhlActBrkTq_FL</w:t>
      </w:r>
      <w:proofErr w:type="spellEnd"/>
      <w:r w:rsidRPr="008514FD">
        <w:rPr>
          <w:rFonts w:hint="eastAsia"/>
          <w:highlight w:val="yellow"/>
        </w:rPr>
        <w:t>/FR/RL/RR</w:t>
      </w:r>
      <w:r w:rsidRPr="008514FD">
        <w:rPr>
          <w:rFonts w:hint="eastAsia"/>
          <w:highlight w:val="yellow"/>
        </w:rPr>
        <w:t>）增加电制动的扭矩值，</w:t>
      </w:r>
      <w:r w:rsidRPr="008514FD">
        <w:rPr>
          <w:rFonts w:hint="eastAsia"/>
          <w:highlight w:val="yellow"/>
        </w:rPr>
        <w:t>VMC</w:t>
      </w:r>
      <w:r w:rsidRPr="008514FD">
        <w:rPr>
          <w:rFonts w:hint="eastAsia"/>
          <w:highlight w:val="yellow"/>
        </w:rPr>
        <w:t>保证握手的平顺性。</w:t>
      </w:r>
    </w:p>
    <w:p w14:paraId="0B046401" w14:textId="10344809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当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功能退出时（例如，</w:t>
      </w:r>
      <w:proofErr w:type="spellStart"/>
      <w:r w:rsidR="001361A9" w:rsidRPr="00C40E11">
        <w:rPr>
          <w:rFonts w:cstheme="minorBidi"/>
          <w:sz w:val="22"/>
        </w:rPr>
        <w:t>VMCSoftStopSts</w:t>
      </w:r>
      <w:proofErr w:type="spellEnd"/>
      <w:r w:rsidR="001361A9" w:rsidRPr="004E4603">
        <w:rPr>
          <w:highlight w:val="yellow"/>
        </w:rPr>
        <w:t xml:space="preserve"> </w:t>
      </w:r>
      <w:r w:rsidRPr="004E4603">
        <w:rPr>
          <w:highlight w:val="yellow"/>
        </w:rPr>
        <w:t>=Standby/Off/Failure</w:t>
      </w:r>
      <w:r w:rsidRPr="004E4603">
        <w:rPr>
          <w:highlight w:val="yellow"/>
        </w:rPr>
        <w:t>），</w:t>
      </w:r>
      <w:r>
        <w:rPr>
          <w:rFonts w:hint="eastAsia"/>
          <w:highlight w:val="yellow"/>
        </w:rPr>
        <w:t>例如驾驶员紧急制动停车，</w:t>
      </w:r>
      <w:r>
        <w:rPr>
          <w:rFonts w:hint="eastAsia"/>
          <w:highlight w:val="yellow"/>
        </w:rPr>
        <w:t>CST</w:t>
      </w:r>
      <w:r>
        <w:rPr>
          <w:rFonts w:hint="eastAsia"/>
          <w:highlight w:val="yellow"/>
        </w:rPr>
        <w:t>退出，</w:t>
      </w:r>
      <w:r w:rsidRPr="004E4603">
        <w:rPr>
          <w:highlight w:val="yellow"/>
        </w:rPr>
        <w:t>液压制动子系统需要基于</w:t>
      </w:r>
      <w:r w:rsidRPr="004E4603">
        <w:rPr>
          <w:highlight w:val="yellow"/>
        </w:rPr>
        <w:t>VMC</w:t>
      </w:r>
      <w:r w:rsidRPr="004E4603">
        <w:rPr>
          <w:highlight w:val="yellow"/>
        </w:rPr>
        <w:t>退出时的电制动扭矩，调整制动功能的请求值，确保车辆不出现闯动。</w:t>
      </w:r>
    </w:p>
    <w:p w14:paraId="427D2B24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液压制动子系统需要保证握手时的平顺性，遵循</w:t>
      </w:r>
      <w:r w:rsidRPr="004E4603">
        <w:rPr>
          <w:highlight w:val="yellow"/>
        </w:rPr>
        <w:t>“</w:t>
      </w:r>
      <w:r w:rsidRPr="004E4603">
        <w:rPr>
          <w:highlight w:val="yellow"/>
        </w:rPr>
        <w:t>谁握手谁来保证控制平顺性</w:t>
      </w:r>
      <w:r w:rsidRPr="004E4603">
        <w:rPr>
          <w:highlight w:val="yellow"/>
        </w:rPr>
        <w:t>”</w:t>
      </w:r>
      <w:r w:rsidRPr="004E4603">
        <w:rPr>
          <w:highlight w:val="yellow"/>
        </w:rPr>
        <w:t>的原则。</w:t>
      </w:r>
    </w:p>
    <w:p w14:paraId="56ECE76F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b/>
          <w:bCs/>
          <w:highlight w:val="yellow"/>
        </w:rPr>
        <w:t>功能优先级</w:t>
      </w:r>
    </w:p>
    <w:p w14:paraId="5977619E" w14:textId="77777777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highlight w:val="yellow"/>
        </w:rPr>
        <w:t>制动执行器本身的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功能需要通过标定量的方式关闭。</w:t>
      </w:r>
    </w:p>
    <w:p w14:paraId="53E8D180" w14:textId="77777777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highlight w:val="yellow"/>
        </w:rPr>
        <w:t>当制动的稳定功能激活时（</w:t>
      </w:r>
      <w:r w:rsidRPr="008514FD">
        <w:rPr>
          <w:rFonts w:hint="eastAsia"/>
          <w:highlight w:val="yellow"/>
        </w:rPr>
        <w:t>ABS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YSC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DTC</w:t>
      </w:r>
      <w:r w:rsidRPr="008514FD">
        <w:rPr>
          <w:rFonts w:hint="eastAsia"/>
          <w:highlight w:val="yellow"/>
        </w:rPr>
        <w:t>），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功能会自动退出，按照谁握手谁保证平顺性的原则，制动执行器需要保证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功能退出后的减速控制。</w:t>
      </w:r>
    </w:p>
    <w:p w14:paraId="64CCE850" w14:textId="77777777" w:rsidR="00DC4094" w:rsidRPr="00A41B86" w:rsidRDefault="00DC4094" w:rsidP="00A41B86">
      <w:pPr>
        <w:widowControl/>
        <w:ind w:left="880" w:firstLineChars="0" w:firstLine="0"/>
        <w:rPr>
          <w:rFonts w:cstheme="minorBidi"/>
          <w:sz w:val="22"/>
        </w:rPr>
      </w:pPr>
    </w:p>
    <w:p w14:paraId="7CF828CB" w14:textId="45A63C20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悬架的阻尼，刚度。配合制动（电制动）控制，减少制动俯仰的影响。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57BA51EB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的阻尼，刚度。配合制动（电制动）控制</w:t>
      </w:r>
      <w:r w:rsidR="00CE4B21">
        <w:rPr>
          <w:rFonts w:cstheme="minorBidi" w:hint="eastAsia"/>
          <w:sz w:val="22"/>
        </w:rPr>
        <w:t>（</w:t>
      </w:r>
      <w:r w:rsidR="00CE4B21">
        <w:rPr>
          <w:rFonts w:cstheme="minorBidi" w:hint="eastAsia"/>
          <w:sz w:val="22"/>
        </w:rPr>
        <w:t>min/max</w:t>
      </w:r>
      <w:r w:rsidR="00CE4B21">
        <w:rPr>
          <w:rFonts w:cstheme="minorBidi" w:hint="eastAsia"/>
          <w:sz w:val="22"/>
        </w:rPr>
        <w:t>电流控制）</w:t>
      </w:r>
      <w:r>
        <w:rPr>
          <w:rFonts w:cstheme="minorBidi" w:hint="eastAsia"/>
          <w:sz w:val="22"/>
        </w:rPr>
        <w:t>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6C33E600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</w:t>
      </w:r>
      <w:r w:rsidR="00245C9E">
        <w:rPr>
          <w:rFonts w:cstheme="minorBidi" w:hint="eastAsia"/>
          <w:sz w:val="22"/>
        </w:rPr>
        <w:t>和高度</w:t>
      </w:r>
      <w:r>
        <w:rPr>
          <w:rFonts w:cstheme="minorBidi" w:hint="eastAsia"/>
          <w:sz w:val="22"/>
        </w:rPr>
        <w:t>。配合制动（电制动）控制，减少制动俯仰的影响。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51" w:name="_Toc207715813"/>
      <w:r>
        <w:rPr>
          <w:rFonts w:hint="eastAsia"/>
          <w:lang w:val="en-US"/>
        </w:rPr>
        <w:t>功能状态机</w:t>
      </w:r>
      <w:bookmarkEnd w:id="51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52" w:name="_Toc207715814"/>
      <w:r>
        <w:rPr>
          <w:rFonts w:hint="eastAsia"/>
        </w:rPr>
        <w:t>功能接口描述</w:t>
      </w:r>
      <w:bookmarkEnd w:id="52"/>
    </w:p>
    <w:p w14:paraId="11C43FB9" w14:textId="77777777" w:rsidR="009E3A7B" w:rsidRDefault="00FF6374">
      <w:pPr>
        <w:pStyle w:val="3"/>
      </w:pPr>
      <w:bookmarkStart w:id="53" w:name="_Toc207715815"/>
      <w:r>
        <w:rPr>
          <w:rFonts w:hint="eastAsia"/>
        </w:rPr>
        <w:t>总线信号</w:t>
      </w:r>
      <w:bookmarkEnd w:id="53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0B73C9CB" w:rsidR="009E3A7B" w:rsidRDefault="008007D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8007DA">
              <w:rPr>
                <w:rFonts w:ascii="Arial" w:eastAsiaTheme="minorEastAsia" w:hAnsi="Arial" w:cs="Arial"/>
                <w:sz w:val="16"/>
                <w:szCs w:val="16"/>
              </w:rPr>
              <w:t>CSTFctSwtSts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5B970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$0=</w:t>
            </w:r>
            <w:proofErr w:type="spellStart"/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NoRequest</w:t>
            </w:r>
            <w:proofErr w:type="spellEnd"/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（无控制请求）</w:t>
            </w:r>
          </w:p>
          <w:p w14:paraId="6B97AADE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lastRenderedPageBreak/>
              <w:t>$1=On</w:t>
            </w: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（打开）</w:t>
            </w:r>
          </w:p>
          <w:p w14:paraId="3482F4CB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$2=OFF</w:t>
            </w: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（关闭）</w:t>
            </w:r>
          </w:p>
          <w:p w14:paraId="11059CFF" w14:textId="1EF5EA30" w:rsidR="009E3A7B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$3=</w:t>
            </w:r>
            <w:proofErr w:type="spellStart"/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UnusedandReserved</w:t>
            </w:r>
            <w:proofErr w:type="spellEnd"/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（预留）</w:t>
            </w:r>
          </w:p>
        </w:tc>
      </w:tr>
      <w:tr w:rsidR="00C033C7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C033C7" w:rsidRPr="008D0995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0DB2D6CD" w:rsidR="00C033C7" w:rsidRPr="008D0995" w:rsidRDefault="00360778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360778">
              <w:rPr>
                <w:rFonts w:ascii="Arial" w:eastAsiaTheme="minorEastAsia" w:hAnsi="Arial" w:cs="Arial"/>
                <w:sz w:val="16"/>
                <w:szCs w:val="16"/>
              </w:rPr>
              <w:t>VMCSoftStopSts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CST</w:t>
            </w: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C033C7" w:rsidRPr="008D0995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3D7A8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$0=off</w:t>
            </w:r>
          </w:p>
          <w:p w14:paraId="2B552039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$1=Standby</w:t>
            </w:r>
          </w:p>
          <w:p w14:paraId="7BC1FC87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$2=Active</w:t>
            </w:r>
          </w:p>
          <w:p w14:paraId="5DA164B6" w14:textId="5C01AE5E" w:rsidR="00C033C7" w:rsidRPr="008D0995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36077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$3=Failure</w:t>
            </w:r>
          </w:p>
        </w:tc>
      </w:tr>
      <w:tr w:rsidR="00C033C7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C033C7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C033C7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44AAFDC8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6ED6A829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00111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3BFE2A2D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20A4CECD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C033C7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6D9E48C4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C033C7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6C5A6D2E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C033C7" w14:paraId="3341226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C033C7" w:rsidRPr="004B4B7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5F4530">
              <w:rPr>
                <w:sz w:val="16"/>
                <w:szCs w:val="16"/>
              </w:rPr>
              <w:t>ADASIMUPitch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俯仰角速度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C033C7" w14:paraId="2842D1C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C033C7" w:rsidRPr="005F453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7949A0">
              <w:rPr>
                <w:sz w:val="16"/>
                <w:szCs w:val="16"/>
              </w:rPr>
              <w:t>ADASPitchRateV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60D13">
              <w:rPr>
                <w:rFonts w:hint="eastAsia"/>
                <w:sz w:val="16"/>
                <w:szCs w:val="16"/>
              </w:rPr>
              <w:t>俯仰角速度有效位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C033C7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C033C7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C033C7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C033C7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C033C7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（预留）</w:t>
            </w:r>
          </w:p>
          <w:p w14:paraId="7FF15FD3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64580C30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20D87D2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C033C7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C033C7" w:rsidRPr="007544DE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C033C7" w:rsidRPr="007544DE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0DF06EBD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4DE">
              <w:rPr>
                <w:rFonts w:ascii="Arial" w:eastAsiaTheme="minorEastAsia" w:hAnsi="Arial" w:cs="Arial"/>
                <w:sz w:val="16"/>
                <w:szCs w:val="16"/>
              </w:rPr>
              <w:t>DragTorgCntAtv_FD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641165DA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rFonts w:ascii="Microsoft YaHei" w:eastAsia="Microsoft YaHei" w:hAnsi="Microsoft YaHei" w:hint="eastAsia"/>
                <w:sz w:val="16"/>
                <w:szCs w:val="16"/>
              </w:rPr>
              <w:t>扭矩拖拽控制状态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6201F" w14:textId="77777777" w:rsidR="00C033C7" w:rsidRPr="00BD4D64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$0=Not Active.</w:t>
            </w:r>
          </w:p>
          <w:p w14:paraId="149C9293" w14:textId="79BAFF54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$1=Active</w:t>
            </w:r>
          </w:p>
        </w:tc>
      </w:tr>
      <w:tr w:rsidR="00C033C7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驱动系统降级，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A0776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$0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Not_Controllable</w:t>
            </w:r>
            <w:proofErr w:type="spellEnd"/>
          </w:p>
          <w:p w14:paraId="363D3E4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$1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Ready_for_Control</w:t>
            </w:r>
            <w:proofErr w:type="spellEnd"/>
          </w:p>
          <w:p w14:paraId="668A8F0B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$2 = Controlled</w:t>
            </w:r>
          </w:p>
          <w:p w14:paraId="6C9E78C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#3 = Error</w:t>
            </w:r>
          </w:p>
          <w:p w14:paraId="223AAAC3" w14:textId="168B6333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$4 = Override</w:t>
            </w:r>
          </w:p>
        </w:tc>
      </w:tr>
      <w:tr w:rsidR="00C033C7" w:rsidRPr="00DE1DE7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ADAS 功能激活 （可以考虑拆分为行车辅助，泊车辅助和AEB/AES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65C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066672BF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$1= ACC</w:t>
            </w:r>
          </w:p>
          <w:p w14:paraId="234CB3E0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$2= APA</w:t>
            </w:r>
          </w:p>
          <w:p w14:paraId="509D4B7A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$3= AEB</w:t>
            </w:r>
          </w:p>
          <w:p w14:paraId="78E0C2D9" w14:textId="3D655C84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$4= AES</w:t>
            </w:r>
          </w:p>
        </w:tc>
      </w:tr>
      <w:tr w:rsidR="00C033C7" w14:paraId="3926D19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PrDrvMtrTorqMinLitVal_FD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C033C7" w:rsidRPr="00F838E0" w:rsidRDefault="00C033C7" w:rsidP="00C033C7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2电机车型: 前轴电制动最小能力值。</w:t>
            </w:r>
          </w:p>
          <w:p w14:paraId="16259306" w14:textId="7EF1B790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75F763D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53796B5E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MCU2MtrTorqMinLitVal_FD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033C7" w:rsidRPr="00F838E0" w:rsidRDefault="00C033C7" w:rsidP="00C033C7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2电机车型: 后轴电制动最小能力值。</w:t>
            </w:r>
          </w:p>
          <w:p w14:paraId="0D049775" w14:textId="7A1954B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04401A2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MCU3MtrTorqMinLitVal_FD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CDF2FD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MCU4MtrTorqMinLitVal_FD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73456" w14:paraId="46F6094C" w14:textId="77777777" w:rsidTr="0066515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5C24B3" w14:textId="675ECA67" w:rsidR="00273456" w:rsidRPr="00F838E0" w:rsidRDefault="00273456" w:rsidP="0027345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 w:hint="eastAsia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4F8BEEB" w14:textId="3A87D1D9" w:rsidR="00273456" w:rsidRPr="00F838E0" w:rsidRDefault="00273456" w:rsidP="00273456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5C119AF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C032005" w14:textId="2AD698C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082193">
              <w:rPr>
                <w:rFonts w:ascii="Arial" w:eastAsiaTheme="minorEastAsia" w:hAnsi="Arial" w:cs="Arial"/>
                <w:sz w:val="16"/>
                <w:szCs w:val="16"/>
              </w:rPr>
              <w:t>TMTorqRqst_FD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EF04AAA" w14:textId="547E732E" w:rsidR="00273456" w:rsidRPr="00F838E0" w:rsidRDefault="00273456" w:rsidP="00273456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VCU实际请求的需求扭矩（双电机前轴/四电机左前电机需求扭矩）（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D3658" w14:textId="77777777" w:rsidR="00273456" w:rsidRPr="00F838E0" w:rsidRDefault="00273456" w:rsidP="0027345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CABEF7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00CB9E9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4F19E" w14:textId="77777777" w:rsidR="00273456" w:rsidRPr="00F838E0" w:rsidRDefault="00273456" w:rsidP="00273456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73456" w14:paraId="7FE921D5" w14:textId="77777777" w:rsidTr="0066515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D438FBE" w14:textId="0DCFF09E" w:rsidR="00273456" w:rsidRPr="00F838E0" w:rsidRDefault="00273456" w:rsidP="0027345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 w:hint="eastAsia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3EE3741" w14:textId="7D4E91EB" w:rsidR="00273456" w:rsidRPr="00F838E0" w:rsidRDefault="00273456" w:rsidP="00273456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4CA7A2D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6BDE7B7" w14:textId="450C9DD6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082193">
              <w:rPr>
                <w:rFonts w:ascii="Arial" w:eastAsiaTheme="minorEastAsia" w:hAnsi="Arial" w:cs="Arial"/>
                <w:sz w:val="16"/>
                <w:szCs w:val="16"/>
              </w:rPr>
              <w:t>MCU2TorqRqst_FD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E6F2960" w14:textId="622C5BCD" w:rsidR="00273456" w:rsidRPr="00F838E0" w:rsidRDefault="00273456" w:rsidP="00273456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VCU实际请求的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需求轮端扭矩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（双电机后轴/四电机右前电机需求扭矩）（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3362C" w14:textId="77777777" w:rsidR="00273456" w:rsidRPr="00F838E0" w:rsidRDefault="00273456" w:rsidP="0027345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F91F7D9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DDE0CB5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A6388" w14:textId="77777777" w:rsidR="00273456" w:rsidRPr="00F838E0" w:rsidRDefault="00273456" w:rsidP="00273456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73456" w14:paraId="22EE20D5" w14:textId="77777777" w:rsidTr="0066515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BD27522" w14:textId="728E7CBC" w:rsidR="00273456" w:rsidRPr="00F838E0" w:rsidRDefault="00273456" w:rsidP="0027345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 w:hint="eastAsia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E44F72" w14:textId="5F543D11" w:rsidR="00273456" w:rsidRPr="00F838E0" w:rsidRDefault="00273456" w:rsidP="00273456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8C8CE2A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A99DD93" w14:textId="51882E62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082193">
              <w:rPr>
                <w:rFonts w:ascii="Arial" w:eastAsiaTheme="minorEastAsia" w:hAnsi="Arial" w:cs="Arial"/>
                <w:sz w:val="16"/>
                <w:szCs w:val="16"/>
              </w:rPr>
              <w:t>MCU3TorqRqst_FD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BD632B6" w14:textId="2E8F1E37" w:rsidR="00273456" w:rsidRPr="00F838E0" w:rsidRDefault="00273456" w:rsidP="00273456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VCU实际请求的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需求轮端扭矩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（四电机左后电机需求扭矩）（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42F95" w14:textId="77777777" w:rsidR="00273456" w:rsidRPr="00F838E0" w:rsidRDefault="00273456" w:rsidP="0027345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5823B33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25E5BA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ACE03" w14:textId="77777777" w:rsidR="00273456" w:rsidRPr="00F838E0" w:rsidRDefault="00273456" w:rsidP="00273456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73456" w14:paraId="350E04A8" w14:textId="77777777" w:rsidTr="0066515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29CC48" w14:textId="59A57278" w:rsidR="00273456" w:rsidRPr="00F838E0" w:rsidRDefault="00273456" w:rsidP="0027345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 w:hint="eastAsia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8EC4DD" w14:textId="3B2540B5" w:rsidR="00273456" w:rsidRPr="00F838E0" w:rsidRDefault="00273456" w:rsidP="00273456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F2342E7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6CA71FB" w14:textId="6B92D57F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082193">
              <w:rPr>
                <w:rFonts w:ascii="Arial" w:eastAsiaTheme="minorEastAsia" w:hAnsi="Arial" w:cs="Arial"/>
                <w:sz w:val="16"/>
                <w:szCs w:val="16"/>
              </w:rPr>
              <w:t>MCU4TorqRqst_FD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8390C2" w14:textId="2807298A" w:rsidR="00273456" w:rsidRPr="00F838E0" w:rsidRDefault="00273456" w:rsidP="00273456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VCU实际请求的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需求轮端扭矩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（四电机右后电机需求扭矩）（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555DD" w14:textId="77777777" w:rsidR="00273456" w:rsidRPr="00F838E0" w:rsidRDefault="00273456" w:rsidP="0027345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5CBF4FF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82C230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08652" w14:textId="77777777" w:rsidR="00273456" w:rsidRPr="00F838E0" w:rsidRDefault="00273456" w:rsidP="00273456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73A03346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49EA18E" w14:textId="77883B3A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A87417" w14:textId="40550C31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A765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1AB53B" w14:textId="7773165A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FrntAxleTarDrvModeRqst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1A7792B" w14:textId="17FCE6AB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2D3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33301C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6D7F99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A6C83" w14:textId="77777777" w:rsidR="00C2084F" w:rsidRPr="00C2084F" w:rsidRDefault="00C2084F" w:rsidP="00C2084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5C617E08" w14:textId="77777777" w:rsidR="00C2084F" w:rsidRPr="00C2084F" w:rsidRDefault="00C2084F" w:rsidP="00C2084F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569029CB" w14:textId="232CEBB3" w:rsidR="00C033C7" w:rsidRPr="00F838E0" w:rsidRDefault="00C2084F" w:rsidP="00C2084F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C2084F" w14:paraId="3C2EF23F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2FD66B" w14:textId="6AAF3FBC" w:rsidR="00C2084F" w:rsidRPr="00F838E0" w:rsidRDefault="00C2084F" w:rsidP="00C2084F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3417C99" w14:textId="602CF02D" w:rsidR="00C2084F" w:rsidRPr="00F838E0" w:rsidRDefault="00C2084F" w:rsidP="00C2084F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55B621" w14:textId="77777777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38C5F9" w14:textId="23C4A208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ReAxleTarDrvModeRqst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60FC993" w14:textId="5038DFCD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4BB9B" w14:textId="77777777" w:rsidR="00C2084F" w:rsidRPr="00F838E0" w:rsidRDefault="00C2084F" w:rsidP="00C2084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8E13C9" w14:textId="77777777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9BDD6" w14:textId="77777777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B1739" w14:textId="77777777" w:rsidR="00C2084F" w:rsidRPr="00C2084F" w:rsidRDefault="00C2084F" w:rsidP="00C2084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7606BF2B" w14:textId="77777777" w:rsidR="00C2084F" w:rsidRPr="00C2084F" w:rsidRDefault="00C2084F" w:rsidP="00C2084F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5414C74F" w14:textId="7BE0D02D" w:rsidR="00C2084F" w:rsidRPr="00F838E0" w:rsidRDefault="00C2084F" w:rsidP="00C2084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5B2478" w14:paraId="25A439E5" w14:textId="77777777" w:rsidTr="00EF256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65A501" w14:textId="2F4CC692" w:rsidR="005B2478" w:rsidRPr="00F838E0" w:rsidRDefault="005B2478" w:rsidP="005B247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7FD7D" w14:textId="2F6AA489" w:rsidR="005B2478" w:rsidRPr="00F838E0" w:rsidRDefault="005B2478" w:rsidP="005B247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544946D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2FF08A4" w14:textId="7CFF0E04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5B2478">
              <w:rPr>
                <w:rFonts w:ascii="Arial" w:eastAsiaTheme="minorEastAsia" w:hAnsi="Arial" w:cs="Arial"/>
                <w:sz w:val="16"/>
                <w:szCs w:val="16"/>
              </w:rPr>
              <w:t>VMCMtCtrlModeFL_1st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FB5CC2" w14:textId="237F21DE" w:rsidR="005B2478" w:rsidRPr="00F838E0" w:rsidRDefault="005B2478" w:rsidP="005B247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第一驱动电机控制模式请求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26EDE" w14:textId="77777777" w:rsidR="005B2478" w:rsidRPr="00F838E0" w:rsidRDefault="005B2478" w:rsidP="005B247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E04262B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39328F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75998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7874E02D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0D558A38" w14:textId="36C914E3" w:rsidR="005B2478" w:rsidRPr="00F838E0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5B2478" w14:paraId="58818F6B" w14:textId="77777777" w:rsidTr="00EF256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9C4B0FA" w14:textId="79342700" w:rsidR="005B2478" w:rsidRPr="00F838E0" w:rsidRDefault="005B2478" w:rsidP="005B247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C63606" w14:textId="60C916D2" w:rsidR="005B2478" w:rsidRPr="00F838E0" w:rsidRDefault="005B2478" w:rsidP="005B247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13376E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0425A17" w14:textId="55F4A255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5B2478">
              <w:rPr>
                <w:rFonts w:ascii="Arial" w:eastAsiaTheme="minorEastAsia" w:hAnsi="Arial" w:cs="Arial"/>
                <w:sz w:val="16"/>
                <w:szCs w:val="16"/>
              </w:rPr>
              <w:t>VMCMtCtrlModeFR_2nd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C870A1C" w14:textId="2A5D54C9" w:rsidR="005B2478" w:rsidRPr="00F838E0" w:rsidRDefault="005B2478" w:rsidP="005B247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第二驱动电机控制模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BA147" w14:textId="77777777" w:rsidR="005B2478" w:rsidRPr="00F838E0" w:rsidRDefault="005B2478" w:rsidP="005B247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86D0C0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30312D1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309BA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5009066D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67F5B730" w14:textId="054865FB" w:rsidR="005B2478" w:rsidRPr="00F838E0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lastRenderedPageBreak/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5B2478" w14:paraId="522C82D6" w14:textId="77777777" w:rsidTr="00EF256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41B591C" w14:textId="783BFAD6" w:rsidR="005B2478" w:rsidRPr="00F838E0" w:rsidRDefault="005B2478" w:rsidP="005B247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36437D" w14:textId="3012E2BF" w:rsidR="005B2478" w:rsidRPr="00F838E0" w:rsidRDefault="005B2478" w:rsidP="005B247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C7F4B7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603F64E" w14:textId="35EF39D2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5B2478">
              <w:rPr>
                <w:rFonts w:ascii="Arial" w:eastAsiaTheme="minorEastAsia" w:hAnsi="Arial" w:cs="Arial"/>
                <w:sz w:val="16"/>
                <w:szCs w:val="16"/>
              </w:rPr>
              <w:t>VMCMtCtrlModeRL_3rd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10D08C5" w14:textId="2E0D9651" w:rsidR="005B2478" w:rsidRPr="00F838E0" w:rsidRDefault="005B2478" w:rsidP="005B247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第三驱动电机控制模式请求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63FC4" w14:textId="77777777" w:rsidR="005B2478" w:rsidRPr="00F838E0" w:rsidRDefault="005B2478" w:rsidP="005B247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C98FFA4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49434AF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40FF4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46E4F36F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04B5EC07" w14:textId="585BC376" w:rsidR="005B2478" w:rsidRPr="00F838E0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5B2478" w14:paraId="4C10E6EB" w14:textId="77777777" w:rsidTr="00EF256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E6DB2F" w14:textId="1DC97952" w:rsidR="005B2478" w:rsidRPr="00F838E0" w:rsidRDefault="005B2478" w:rsidP="005B247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73963B" w14:textId="553FF928" w:rsidR="005B2478" w:rsidRPr="00F838E0" w:rsidRDefault="005B2478" w:rsidP="005B247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572E85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2CA0A365" w14:textId="07C256E2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5B2478">
              <w:rPr>
                <w:rFonts w:ascii="Arial" w:eastAsiaTheme="minorEastAsia" w:hAnsi="Arial" w:cs="Arial"/>
                <w:sz w:val="16"/>
                <w:szCs w:val="16"/>
              </w:rPr>
              <w:t>VMCMtCtrlModeRR_4th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9A935EE" w14:textId="3E564899" w:rsidR="005B2478" w:rsidRPr="00F838E0" w:rsidRDefault="005B2478" w:rsidP="005B247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第四驱动电机控制模式请求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6B5F0" w14:textId="77777777" w:rsidR="005B2478" w:rsidRPr="00F838E0" w:rsidRDefault="005B2478" w:rsidP="005B247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9FEA728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95F83BF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67369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1C66726A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004E048B" w14:textId="21401C3C" w:rsidR="005B2478" w:rsidRPr="00F838E0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C033C7" w14:paraId="3E96866D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B12ED8D" w14:textId="24F90CB2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067DAE0C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VMC前轴目标扭矩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37F09E44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0DCDBA" w14:textId="6CC4187B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19A0826" w14:textId="39EC1F05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D3780C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5535BFB" w14:textId="2A6DFE19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C8D4A" w14:textId="099F1ED0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VMC后轴目标扭矩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5394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3454F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ACED8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17E2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284DCD52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600C10" w14:textId="22819F5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BBA731" w14:textId="61CAEA8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909D36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900C128" w14:textId="7B8F0111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CFEFD17" w14:textId="02197A19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021D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05FF23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BDB835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A8143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29763BCD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6B483B4" w14:textId="5CA7FD8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2D3E66" w14:textId="33B700C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0BF96C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078A29" w14:textId="13B9498F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94C2022" w14:textId="51C5A958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99F0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D5BD5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ECE3DA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FF13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1627421E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130CE59" w14:textId="457FFA4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868EA00" w14:textId="59B26E4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BE5C84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9415A89" w14:textId="4677CD61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B3AEE39" w14:textId="24CC0BF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1B9E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ED4B6E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17A287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F47E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512C041C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836456" w14:textId="0DA3800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AD0E4F" w14:textId="5474272C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C0AC91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4D12968" w14:textId="409EC019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72E6182" w14:textId="63008145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F9330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9E85E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683FD9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410FA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3CECF9E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6B5EC2" w14:textId="5CD41C34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1F19E1" w14:textId="504AE795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30D2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FF68282" w14:textId="045A435E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F9639B" w14:textId="4F59961D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前轴目标电机转速(多电机)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F1BD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8C85C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6F5591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6D45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6171C48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E12015" w14:textId="3A00F26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8989906" w14:textId="5161487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1335B6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A45C77E" w14:textId="789870F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032782" w14:textId="3AE0B7B8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后轴目标电机转速(多电机)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F6DE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F93D2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AB8DA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732DD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A91C19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94FF8A" w14:textId="0C0A7EF4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1C3829" w14:textId="09B505A0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34D5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0DBEC23" w14:textId="45A5E338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FFEBE27" w14:textId="594B5AB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左前电机目标转速(多电机)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1A3E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78AA49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D7E1D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07B9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91317CA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E406D4F" w14:textId="16EE3C5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AE7A66" w14:textId="4C8E690B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89A477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B5553C" w14:textId="080AB45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493BBEE" w14:textId="3AE3D0C2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右前电机目标转速(多电机)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D9133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D80F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C5F7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CA50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25871E0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01D267" w14:textId="5C56747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0F18F4A" w14:textId="7BBE3F28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E12C38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0E2F97D" w14:textId="1DB5FF2C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8A1124" w14:textId="24DED4D1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左后电机目标转速(多电机)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07F0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D5E73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914013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0A6A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571E389F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229313" w14:textId="74E859A2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E7111BA" w14:textId="10C383C8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C1CD8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FF6C6C1" w14:textId="6A0AF4FA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33A69D" w14:textId="3E448A5E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右后电机目标转速(多电机)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BC05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5E5A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FD29B4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BA537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CDC激活请求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  <w:r w:rsidRPr="00F838E0">
              <w:rPr>
                <w:rFonts w:hint="eastAsia"/>
                <w:sz w:val="16"/>
                <w:szCs w:val="16"/>
              </w:rPr>
              <w:br/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Rqst_FL</w:t>
            </w:r>
            <w:proofErr w:type="spellEnd"/>
          </w:p>
          <w:p w14:paraId="4153BF3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Rqst_FR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Rqst_R</w:t>
            </w:r>
            <w:r w:rsidRPr="00F838E0">
              <w:rPr>
                <w:rFonts w:hint="eastAsia"/>
                <w:sz w:val="16"/>
                <w:szCs w:val="16"/>
              </w:rPr>
              <w:t>L</w:t>
            </w:r>
            <w:proofErr w:type="spellEnd"/>
          </w:p>
          <w:p w14:paraId="6C7BA0D0" w14:textId="195E1EE0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  <w:p w14:paraId="5A8652D9" w14:textId="3A351E7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6E253A47" w14:textId="6098A7BF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2539A1C4" w14:textId="209A5C6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$2=Controlled</w:t>
            </w:r>
            <w:r w:rsidRPr="00F838E0">
              <w:rPr>
                <w:rFonts w:hint="eastAsia"/>
                <w:sz w:val="16"/>
                <w:szCs w:val="16"/>
              </w:rPr>
              <w:br/>
              <w:t>$3=Error</w:t>
            </w:r>
            <w:r w:rsidRPr="00F838E0">
              <w:rPr>
                <w:rFonts w:hint="eastAsia"/>
                <w:sz w:val="16"/>
                <w:szCs w:val="16"/>
              </w:rPr>
              <w:br/>
              <w:t>$4=Reserved</w:t>
            </w:r>
            <w:r w:rsidRPr="00F838E0">
              <w:rPr>
                <w:rFonts w:hint="eastAsia"/>
                <w:sz w:val="16"/>
                <w:szCs w:val="16"/>
              </w:rPr>
              <w:br/>
              <w:t>$5=Reserved</w:t>
            </w:r>
            <w:r w:rsidRPr="00F838E0">
              <w:rPr>
                <w:rFonts w:hint="eastAsia"/>
                <w:sz w:val="16"/>
                <w:szCs w:val="16"/>
              </w:rPr>
              <w:br/>
              <w:t>$6=Reserved</w:t>
            </w:r>
            <w:r w:rsidRPr="00F838E0"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C033C7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22723FD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C033C7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C033C7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6812885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2A04EAF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 Mode Damper Force Override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19B5CCA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$3=Reserved</w:t>
            </w:r>
          </w:p>
          <w:p w14:paraId="6E79303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3A3B3FA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0E063181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6AD1DE62" w14:textId="5E874A64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C033C7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11DE183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1053E78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7DE4D4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 xml:space="preserve">$3=Mode Damper Force </w:t>
            </w:r>
            <w:r w:rsidRPr="00F838E0">
              <w:rPr>
                <w:rFonts w:hint="eastAsia"/>
                <w:sz w:val="16"/>
                <w:szCs w:val="16"/>
              </w:rPr>
              <w:lastRenderedPageBreak/>
              <w:t>Overwrite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4EA978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$4=Error</w:t>
            </w:r>
          </w:p>
          <w:p w14:paraId="56755AD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6F2B2F9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305D5D77" w14:textId="48086DE1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C033C7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lastRenderedPageBreak/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7023FD9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5C294EE3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3228CFE" w14:textId="3BD5C7BF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F87B089" w14:textId="135CC13B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8C3D7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E6222" w14:textId="023C71F4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6A787C5" w14:textId="1835F831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左前轮得高度控制请求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06D1B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664C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5C49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E06BB3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6813D6EE" w14:textId="73485649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20BD3BDB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32AAB31" w14:textId="46EE45C5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6F632AC" w14:textId="3DF7835D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02A8FB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7199461" w14:textId="63EC61C0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3B5E15FF" w14:textId="697F2D51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右前轮得高度控制请求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E996D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D0B08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030C3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EED73CC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5F2B71E5" w14:textId="268054A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2042F63C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699982" w14:textId="05653DDB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832D790" w14:textId="1802A33F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845FC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E5BB639" w14:textId="7E6EE0DC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F6AB400" w14:textId="4EFA5B22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左后轮得高度控制请求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83140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6488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8580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846FBA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7246C6BB" w14:textId="2631878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03D9FC7C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1A4005" w14:textId="13C87B2E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16E08D" w14:textId="0D2A5C2C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7B147C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71C87B9" w14:textId="7EB54E28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C8F8E8A" w14:textId="758717F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右后轮得高度控制请求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BFECE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AE0E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3D7D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FC3BFD8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559D051D" w14:textId="53A3A98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1FA3B740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CCED0A5" w14:textId="2E7A467F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5273709" w14:textId="23EF3381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C77401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29ACE" w14:textId="0C8446A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159B29E" w14:textId="5AAF5F28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822EF5">
              <w:rPr>
                <w:rFonts w:hint="eastAsia"/>
                <w:sz w:val="16"/>
                <w:szCs w:val="16"/>
              </w:rPr>
              <w:t>前空簧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刚度等级请求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632D0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8201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4EE7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56963E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30ED6E0D" w14:textId="072A57E8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31C8A02D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55843F" w14:textId="150B46C8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BF5AAC" w14:textId="6CA716AF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006728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2651449" w14:textId="49971A5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AC833E6" w14:textId="14E26843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右前空簧刚度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BD04D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2FA5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A58F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26D365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1DB487C0" w14:textId="22CAB5D2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4C24E099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D3FA0D4" w14:textId="38684AFC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D0991BF" w14:textId="14116ED4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329371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F3313A4" w14:textId="44DAFCE9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58573D1" w14:textId="4CC686F0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左后空簧刚度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8C881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0E3D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926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49D19B0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01DE6712" w14:textId="29EF5DB0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74521B3D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CBB56CB" w14:textId="2A5EA7A9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9FD538F" w14:textId="0C52D1F1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67B561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4A177BB" w14:textId="2025470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17B2B8E" w14:textId="773392A8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右后空簧刚度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2D2A1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767D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79EF6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DAB871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461A26DF" w14:textId="5869881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</w:t>
            </w:r>
            <w:r w:rsidRPr="00F838E0">
              <w:rPr>
                <w:rFonts w:hint="eastAsia"/>
                <w:sz w:val="16"/>
                <w:szCs w:val="16"/>
              </w:rPr>
              <w:lastRenderedPageBreak/>
              <w:t>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2D8A6A13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2143498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C3285F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lastRenderedPageBreak/>
              <w:t>$3=Reserve</w:t>
            </w:r>
          </w:p>
        </w:tc>
      </w:tr>
      <w:tr w:rsidR="00822EF5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319907C3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56CB876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917344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D4C13D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AA1260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633C79A3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EF502C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8785C3E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7C77891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6AB6ED1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A25E5F" w14:textId="110B64FC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0B3861" w14:textId="7D2DDF53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7EC13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C77555" w14:textId="5248553E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ED1E9D" w14:textId="2AD71E49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C33B2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7F22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1AEB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8896A1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822EF5" w14:paraId="27DAA8E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18B1F8" w14:textId="63DD73CD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703523" w14:textId="41B07B08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B3427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90A1616" w14:textId="4C1413F3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</w:t>
            </w:r>
            <w:r w:rsidRPr="00F838E0">
              <w:rPr>
                <w:sz w:val="16"/>
                <w:szCs w:val="16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FE4D32" w14:textId="58F4D68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42CBD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23A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4B09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D76F67C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822EF5" w14:paraId="33E0FB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5DE9FE" w14:textId="2A6CA98A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AE6A0E0" w14:textId="25B0DF7D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B65E8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565BBC" w14:textId="3D97E4EE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09EF39" w14:textId="34DE747F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32D4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9AFA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76B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606F48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822EF5" w14:paraId="2DC7AF9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5DCD00" w14:textId="0D7A7569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8E2E20" w14:textId="2DF6FD0F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D8C532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B5EA442" w14:textId="38EDD364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8D04E85" w14:textId="477F30F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1164A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E3C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F53C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A4D2D1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822EF5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$2=Controlled</w:t>
            </w:r>
          </w:p>
          <w:p w14:paraId="349D670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$3=Error</w:t>
            </w:r>
          </w:p>
          <w:p w14:paraId="15873C3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001D98F8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822EF5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822EF5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822EF5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822EF5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822EF5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165ADB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4C640A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4AB84E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6F8D10A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11C5726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EC36E4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59E559CA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4EB28D1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2DBD57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7ACDAC50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F58731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F45420E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54" w:name="_Toc207715816"/>
      <w:bookmarkStart w:id="55" w:name="_Toc30566"/>
      <w:bookmarkStart w:id="56" w:name="_Toc29197258"/>
      <w:bookmarkStart w:id="57" w:name="_Toc300663647"/>
      <w:bookmarkStart w:id="58" w:name="_Toc300845538"/>
      <w:r>
        <w:rPr>
          <w:rFonts w:hint="eastAsia"/>
          <w:lang w:val="en-US"/>
        </w:rPr>
        <w:t>执行器需求</w:t>
      </w:r>
      <w:bookmarkEnd w:id="54"/>
      <w:bookmarkEnd w:id="55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r w:rsidR="00F95862">
              <w:rPr>
                <w:rFonts w:ascii="Arial" w:eastAsiaTheme="minorEastAsia" w:hAnsi="Arial" w:cs="Arial" w:hint="eastAsia"/>
                <w:color w:val="000000"/>
                <w:sz w:val="22"/>
              </w:rPr>
              <w:t>min/max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0AA1BE2B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</w:t>
            </w:r>
            <w:r w:rsidR="00792D1E">
              <w:rPr>
                <w:rFonts w:ascii="Arial" w:eastAsiaTheme="minorEastAsia" w:hAnsi="Arial" w:cs="Arial" w:hint="eastAsia"/>
                <w:color w:val="000000"/>
                <w:sz w:val="22"/>
              </w:rPr>
              <w:t>左右</w:t>
            </w:r>
            <w:r w:rsidR="002A0D65">
              <w:rPr>
                <w:rFonts w:ascii="Arial" w:eastAsiaTheme="minorEastAsia" w:hAnsi="Arial" w:cs="Arial" w:hint="eastAsia"/>
                <w:color w:val="000000"/>
                <w:sz w:val="22"/>
              </w:rPr>
              <w:t>四电机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066C18F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29FA0AC6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787C10FD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C627B" w14:textId="5A397A44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59" w:name="_Toc207715817"/>
      <w:r>
        <w:rPr>
          <w:rFonts w:hint="eastAsia"/>
          <w:lang w:val="en-US"/>
        </w:rPr>
        <w:t>执行器安全需求</w:t>
      </w:r>
      <w:bookmarkEnd w:id="59"/>
    </w:p>
    <w:bookmarkEnd w:id="56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60" w:name="_Toc207715818"/>
      <w:bookmarkStart w:id="61" w:name="_Toc7571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60"/>
      <w:bookmarkEnd w:id="61"/>
    </w:p>
    <w:p w14:paraId="421CB0A1" w14:textId="77777777" w:rsidR="009E3A7B" w:rsidRDefault="00FF6374">
      <w:pPr>
        <w:pStyle w:val="2"/>
      </w:pPr>
      <w:bookmarkStart w:id="62" w:name="_Toc29197262"/>
      <w:bookmarkStart w:id="63" w:name="_Toc207715819"/>
      <w:r>
        <w:t>功能逻辑策略</w:t>
      </w:r>
      <w:bookmarkEnd w:id="62"/>
      <w:r>
        <w:rPr>
          <w:rFonts w:hint="eastAsia"/>
        </w:rPr>
        <w:t>概览</w:t>
      </w:r>
      <w:bookmarkEnd w:id="63"/>
    </w:p>
    <w:p w14:paraId="61B0E36F" w14:textId="3B3E4153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</w:t>
      </w:r>
      <w:r w:rsidR="00CA66F4">
        <w:rPr>
          <w:rFonts w:hint="eastAsia"/>
          <w:lang w:val="zh-CN"/>
        </w:rPr>
        <w:t>仅</w:t>
      </w:r>
      <w:r>
        <w:rPr>
          <w:rFonts w:hint="eastAsia"/>
          <w:lang w:val="zh-CN"/>
        </w:rPr>
        <w:t>电制动）实现平稳减速的目标，同时悬架执行器也需要动态调整悬架刚度，进一步优化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64" w:name="_Toc207715820"/>
      <w:r>
        <w:rPr>
          <w:rFonts w:hint="eastAsia"/>
          <w:lang w:val="en-US"/>
        </w:rPr>
        <w:t>功能激活和退出策略</w:t>
      </w:r>
      <w:bookmarkEnd w:id="64"/>
    </w:p>
    <w:p w14:paraId="59829C96" w14:textId="77777777" w:rsidR="009E3A7B" w:rsidRDefault="00FF6374">
      <w:pPr>
        <w:ind w:firstLine="420"/>
      </w:pPr>
      <w:r>
        <w:rPr>
          <w:noProof/>
        </w:rPr>
        <w:lastRenderedPageBreak/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020DB35F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</w:t>
      </w:r>
    </w:p>
    <w:p w14:paraId="1A214460" w14:textId="29A5C44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无故障降级</w:t>
      </w:r>
      <w:r>
        <w:t xml:space="preserve"> </w:t>
      </w: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46608B1D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>ABS, TCS,YSC</w:t>
      </w:r>
      <w:r w:rsidR="000933DC">
        <w:rPr>
          <w:rFonts w:hint="eastAsia"/>
        </w:rPr>
        <w:t>,DTC</w:t>
      </w:r>
      <w:r>
        <w:rPr>
          <w:rFonts w:hint="eastAsia"/>
        </w:rPr>
        <w:t xml:space="preserve"> </w:t>
      </w:r>
      <w:r>
        <w:rPr>
          <w:rFonts w:hint="eastAsia"/>
        </w:rPr>
        <w:t>等稳定控制功能未激活）</w:t>
      </w:r>
    </w:p>
    <w:p w14:paraId="32D3D15D" w14:textId="6231B028" w:rsidR="001842DF" w:rsidRPr="004F566E" w:rsidRDefault="00221136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="00335127">
        <w:rPr>
          <w:rFonts w:hint="eastAsia"/>
          <w:highlight w:val="yellow"/>
        </w:rPr>
        <w:t>TBH</w:t>
      </w:r>
      <w:r w:rsidRPr="004F566E">
        <w:rPr>
          <w:rFonts w:hint="eastAsia"/>
          <w:highlight w:val="yellow"/>
        </w:rPr>
        <w:t>爆胎稳定功能未激活。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65"/>
      <w:commentRangeStart w:id="66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65"/>
      <w:r w:rsidR="008A4FAD">
        <w:rPr>
          <w:rStyle w:val="affff4"/>
          <w:lang w:val="zh-CN"/>
        </w:rPr>
        <w:commentReference w:id="65"/>
      </w:r>
      <w:commentRangeEnd w:id="66"/>
      <w:r w:rsidR="005171BD">
        <w:rPr>
          <w:rStyle w:val="affff4"/>
          <w:lang w:val="zh-CN"/>
        </w:rPr>
        <w:commentReference w:id="66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39B8589D" w14:textId="39F9452B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9A3FDE4" w:rsidR="009E3A7B" w:rsidRPr="008262D9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 w:rsidR="000205E5">
        <w:rPr>
          <w:rFonts w:ascii="Arial" w:eastAsiaTheme="minorEastAsia" w:hAnsi="Arial" w:cs="Arial" w:hint="eastAsia"/>
          <w:szCs w:val="21"/>
        </w:rPr>
        <w:t>DTC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09E51876" w14:textId="22C2C6CB" w:rsidR="008262D9" w:rsidRPr="004F566E" w:rsidRDefault="008262D9" w:rsidP="008262D9">
      <w:pPr>
        <w:pStyle w:val="affff7"/>
        <w:numPr>
          <w:ilvl w:val="0"/>
          <w:numId w:val="14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蟹行</w:t>
      </w:r>
      <w:r w:rsidRPr="004F566E">
        <w:rPr>
          <w:rFonts w:hint="eastAsia"/>
          <w:highlight w:val="yellow"/>
        </w:rPr>
        <w:t>/TBH</w:t>
      </w:r>
      <w:r w:rsidRPr="004F566E">
        <w:rPr>
          <w:rFonts w:hint="eastAsia"/>
          <w:highlight w:val="yellow"/>
        </w:rPr>
        <w:t>爆胎稳定功能激活。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29B410CA" w14:textId="59E37FC2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67"/>
      <w:commentRangeStart w:id="68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67"/>
      <w:r w:rsidR="0046727E">
        <w:rPr>
          <w:rStyle w:val="affff4"/>
          <w:lang w:val="zh-CN"/>
        </w:rPr>
        <w:commentReference w:id="67"/>
      </w:r>
      <w:commentRangeEnd w:id="68"/>
      <w:r w:rsidR="003C038D">
        <w:rPr>
          <w:rStyle w:val="affff4"/>
          <w:lang w:val="zh-CN"/>
        </w:rPr>
        <w:commentReference w:id="68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39FCF5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053122C3" w14:textId="77777777" w:rsidR="009E3A7B" w:rsidRDefault="009E3A7B">
      <w:pPr>
        <w:ind w:firstLineChars="0" w:firstLine="0"/>
      </w:pPr>
    </w:p>
    <w:p w14:paraId="490F4A23" w14:textId="78FFDC30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DE67D9B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2E6D6279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35679A84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629F9CA2" w14:textId="7D82F1C8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功能</w:t>
      </w:r>
      <w:r w:rsidR="00B518E8">
        <w:rPr>
          <w:rFonts w:hint="eastAsia"/>
        </w:rPr>
        <w:t>开启</w:t>
      </w:r>
    </w:p>
    <w:p w14:paraId="2048D529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2526455C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483FAE7E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1A0098C3" w14:textId="77777777" w:rsidR="002072B9" w:rsidRDefault="002072B9" w:rsidP="002072B9">
      <w:pPr>
        <w:ind w:firstLineChars="0"/>
      </w:pPr>
    </w:p>
    <w:p w14:paraId="56A8873A" w14:textId="77777777" w:rsidR="002072B9" w:rsidRDefault="002072B9" w:rsidP="002072B9">
      <w:pPr>
        <w:ind w:firstLineChars="0"/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32DAB8DE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601C21" w14:textId="039941E5" w:rsidR="009E3A7B" w:rsidRPr="00FD2851" w:rsidRDefault="009E3A7B" w:rsidP="00FD2851">
      <w:pPr>
        <w:ind w:firstLineChars="0" w:firstLine="0"/>
        <w:rPr>
          <w:lang w:val="zh-CN"/>
        </w:rPr>
      </w:pPr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69" w:name="_Toc207715821"/>
      <w:r>
        <w:rPr>
          <w:rFonts w:hint="eastAsia"/>
        </w:rPr>
        <w:t>控制逻辑</w:t>
      </w:r>
      <w:bookmarkEnd w:id="69"/>
    </w:p>
    <w:p w14:paraId="792B7C1E" w14:textId="62AF06DA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7839DE6E" w14:textId="77777777" w:rsidR="00BB38ED" w:rsidRDefault="00BB38ED">
      <w:pPr>
        <w:ind w:firstLine="420"/>
      </w:pPr>
    </w:p>
    <w:p w14:paraId="49E10B39" w14:textId="5503AD21" w:rsidR="00BB38ED" w:rsidRPr="00A814C1" w:rsidRDefault="00E12721">
      <w:pPr>
        <w:ind w:firstLine="420"/>
        <w:rPr>
          <w:highlight w:val="yellow"/>
        </w:rPr>
      </w:pPr>
      <w:r w:rsidRPr="00A814C1">
        <w:rPr>
          <w:rFonts w:hint="eastAsia"/>
          <w:highlight w:val="yellow"/>
        </w:rPr>
        <w:t>驾驶模式</w:t>
      </w:r>
      <w:r w:rsidR="00BB38ED" w:rsidRPr="00A814C1">
        <w:rPr>
          <w:rFonts w:hint="eastAsia"/>
          <w:highlight w:val="yellow"/>
        </w:rPr>
        <w:t>选择：</w:t>
      </w:r>
      <w:r w:rsidR="00326D4A">
        <w:rPr>
          <w:rFonts w:hint="eastAsia"/>
          <w:highlight w:val="yellow"/>
        </w:rPr>
        <w:t>不区分驾驶模式</w:t>
      </w:r>
    </w:p>
    <w:p w14:paraId="00523A6C" w14:textId="40D3CFB9" w:rsidR="000360CD" w:rsidRDefault="000360CD" w:rsidP="00A814C1">
      <w:pPr>
        <w:ind w:firstLineChars="0" w:firstLine="0"/>
      </w:pPr>
    </w:p>
    <w:p w14:paraId="35D77EDA" w14:textId="1272AA4B" w:rsidR="00A814C1" w:rsidRDefault="00A814C1">
      <w:pPr>
        <w:ind w:firstLine="420"/>
      </w:pPr>
      <w:r w:rsidRPr="00A814C1">
        <w:rPr>
          <w:noProof/>
        </w:rPr>
        <w:lastRenderedPageBreak/>
        <w:drawing>
          <wp:inline distT="0" distB="0" distL="0" distR="0" wp14:anchorId="53FBAE73" wp14:editId="48996C12">
            <wp:extent cx="6120130" cy="2891790"/>
            <wp:effectExtent l="0" t="0" r="0" b="3810"/>
            <wp:docPr id="3241497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9797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282A57A1" w:rsidR="009E3A7B" w:rsidRDefault="00FF6374">
      <w:pPr>
        <w:pStyle w:val="3"/>
      </w:pPr>
      <w:commentRangeStart w:id="70"/>
      <w:commentRangeStart w:id="71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</w:t>
      </w:r>
      <w:r>
        <w:rPr>
          <w:rFonts w:hint="eastAsia"/>
        </w:rPr>
        <w:t>）</w:t>
      </w:r>
      <w:commentRangeEnd w:id="70"/>
      <w:r w:rsidR="004F5948">
        <w:rPr>
          <w:rStyle w:val="affff4"/>
          <w:rFonts w:ascii="Times New Roman" w:eastAsia="SimSun" w:hAnsi="Times New Roman"/>
          <w:b w:val="0"/>
          <w:kern w:val="2"/>
        </w:rPr>
        <w:commentReference w:id="70"/>
      </w:r>
      <w:commentRangeEnd w:id="71"/>
      <w:r w:rsidR="00C91304">
        <w:rPr>
          <w:rStyle w:val="affff4"/>
          <w:rFonts w:ascii="Times New Roman" w:eastAsia="SimSun" w:hAnsi="Times New Roman"/>
          <w:b w:val="0"/>
          <w:kern w:val="2"/>
        </w:rPr>
        <w:commentReference w:id="71"/>
      </w:r>
    </w:p>
    <w:p w14:paraId="756FD4FA" w14:textId="197164D7" w:rsidR="00AE4552" w:rsidRPr="001F54FD" w:rsidRDefault="00DD6DF9" w:rsidP="00DD6DF9">
      <w:pPr>
        <w:ind w:firstLine="422"/>
        <w:rPr>
          <w:b/>
          <w:bCs/>
        </w:rPr>
      </w:pPr>
      <w:r w:rsidRPr="0006243E">
        <w:rPr>
          <w:rFonts w:hint="eastAsia"/>
          <w:b/>
          <w:bCs/>
        </w:rPr>
        <w:t xml:space="preserve">Send </w:t>
      </w:r>
      <w:r>
        <w:rPr>
          <w:rFonts w:hint="eastAsia"/>
          <w:b/>
          <w:bCs/>
        </w:rPr>
        <w:t>to</w:t>
      </w:r>
      <w:r w:rsidRPr="0006243E">
        <w:rPr>
          <w:rFonts w:hint="eastAsia"/>
          <w:b/>
          <w:bCs/>
        </w:rPr>
        <w:t xml:space="preserve"> VCU</w:t>
      </w:r>
    </w:p>
    <w:p w14:paraId="10425317" w14:textId="0D124D33" w:rsidR="009E3A7B" w:rsidRPr="00BD52F3" w:rsidRDefault="00FF6374">
      <w:pPr>
        <w:ind w:firstLine="422"/>
        <w:rPr>
          <w:b/>
          <w:bCs/>
          <w:color w:val="0000FF"/>
        </w:rPr>
      </w:pPr>
      <w:r w:rsidRPr="00BD52F3">
        <w:rPr>
          <w:rFonts w:hint="eastAsia"/>
          <w:b/>
          <w:bCs/>
          <w:lang w:val="zh-CN"/>
        </w:rPr>
        <w:t>轴间四驱</w:t>
      </w:r>
      <w:r w:rsidR="00E30C17">
        <w:rPr>
          <w:rFonts w:hint="eastAsia"/>
          <w:b/>
          <w:bCs/>
          <w:lang w:val="zh-CN"/>
        </w:rPr>
        <w:t>车型</w:t>
      </w:r>
      <w:r w:rsidRPr="00BD52F3">
        <w:rPr>
          <w:rFonts w:hint="eastAsia"/>
          <w:b/>
          <w:bCs/>
          <w:lang w:val="zh-CN"/>
        </w:rPr>
        <w:t>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功能请求前后轴的电制动扭矩给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b/>
          <w:bCs/>
          <w:lang w:val="zh-CN"/>
        </w:rPr>
        <w:t>.</w:t>
      </w:r>
      <w:r w:rsidRPr="00BD52F3">
        <w:rPr>
          <w:rFonts w:hint="eastAsia"/>
          <w:b/>
          <w:bCs/>
          <w:lang w:val="zh-CN"/>
        </w:rPr>
        <w:t xml:space="preserve"> </w:t>
      </w:r>
      <w:r w:rsidRPr="00BD52F3">
        <w:rPr>
          <w:b/>
          <w:bCs/>
          <w:color w:val="0000FF"/>
        </w:rPr>
        <w:tab/>
      </w:r>
    </w:p>
    <w:p w14:paraId="5B7A493C" w14:textId="24EFD2F7" w:rsidR="009E3A7B" w:rsidRDefault="0094363E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前后电机</w:t>
      </w:r>
      <w:r w:rsidR="004D7A6C">
        <w:rPr>
          <w:rFonts w:hint="eastAsia"/>
          <w:color w:val="0000FF"/>
        </w:rPr>
        <w:t>请求的</w:t>
      </w:r>
      <w:r w:rsidR="007518DD">
        <w:rPr>
          <w:rFonts w:hint="eastAsia"/>
          <w:color w:val="0000FF"/>
        </w:rPr>
        <w:t>控制模式：</w:t>
      </w:r>
      <w:r w:rsidR="00897A81">
        <w:rPr>
          <w:color w:val="0000FF"/>
        </w:rPr>
        <w:t xml:space="preserve"> </w:t>
      </w:r>
    </w:p>
    <w:p w14:paraId="7961402D" w14:textId="7A739F08" w:rsidR="0094363E" w:rsidRDefault="00447B67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7518DD">
        <w:rPr>
          <w:color w:val="0000FF"/>
        </w:rPr>
        <w:t>FrntAxleTarDrvModeRqst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2EAB4E43" w14:textId="70CD4A51" w:rsidR="00897A81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5388404" w14:textId="7C655455" w:rsidR="00917D7A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 xml:space="preserve">0x1 </w:t>
      </w:r>
      <w:r w:rsidR="00950C9E" w:rsidRPr="005169F3">
        <w:rPr>
          <w:rFonts w:hint="eastAsia"/>
          <w:color w:val="0000FF"/>
          <w:sz w:val="16"/>
          <w:szCs w:val="18"/>
        </w:rPr>
        <w:t>Speed Control</w:t>
      </w:r>
    </w:p>
    <w:p w14:paraId="6D6C248B" w14:textId="0A93767C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Torque Control</w:t>
      </w:r>
    </w:p>
    <w:p w14:paraId="6DCBC5B1" w14:textId="7FADFFDA" w:rsidR="00447B67" w:rsidRDefault="006A6AD8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6A6AD8">
        <w:rPr>
          <w:color w:val="0000FF"/>
        </w:rPr>
        <w:t>ReAxleTarDrvModeRqst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6B04BD24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0x0 No Request</w:t>
      </w:r>
    </w:p>
    <w:p w14:paraId="2FD9031E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0x1 Speed Control</w:t>
      </w:r>
    </w:p>
    <w:p w14:paraId="1C60F3D5" w14:textId="679548E0" w:rsidR="005169F3" w:rsidRPr="005A55E5" w:rsidRDefault="005169F3" w:rsidP="005A55E5">
      <w:pPr>
        <w:ind w:left="2200" w:firstLineChars="0" w:firstLine="0"/>
        <w:rPr>
          <w:rFonts w:hint="eastAsia"/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0x2 Torque Control</w:t>
      </w:r>
    </w:p>
    <w:p w14:paraId="5209F315" w14:textId="00B833A2" w:rsidR="00BA2039" w:rsidRDefault="00216B24" w:rsidP="00822B12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前后轴电机电制动请求扭矩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（</w:t>
      </w:r>
      <w:r w:rsidR="0046179A">
        <w:rPr>
          <w:rFonts w:hint="eastAsia"/>
          <w:color w:val="0000FF"/>
        </w:rPr>
        <w:t>共用驱动请求扭矩信号</w:t>
      </w:r>
      <w:r>
        <w:rPr>
          <w:rFonts w:hint="eastAsia"/>
          <w:color w:val="0000FF"/>
        </w:rPr>
        <w:t>）：</w:t>
      </w:r>
    </w:p>
    <w:p w14:paraId="5B362578" w14:textId="4D2E5968" w:rsidR="006006EC" w:rsidRDefault="000425DB" w:rsidP="006006EC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0425DB">
        <w:rPr>
          <w:color w:val="0000FF"/>
        </w:rPr>
        <w:t>VMCTarDrvTqFrnt</w:t>
      </w:r>
      <w:proofErr w:type="spellEnd"/>
      <w:r w:rsidR="006006EC">
        <w:rPr>
          <w:rFonts w:hint="eastAsia"/>
          <w:color w:val="0000FF"/>
        </w:rPr>
        <w:t>：当</w:t>
      </w:r>
      <w:proofErr w:type="spellStart"/>
      <w:r w:rsidR="006006EC" w:rsidRPr="007518DD">
        <w:rPr>
          <w:color w:val="0000FF"/>
        </w:rPr>
        <w:t>FrntAxleTarDrvModeRqst</w:t>
      </w:r>
      <w:proofErr w:type="spellEnd"/>
      <w:r w:rsidR="006006EC">
        <w:rPr>
          <w:rFonts w:hint="eastAsia"/>
          <w:color w:val="0000FF"/>
        </w:rPr>
        <w:t xml:space="preserve"> = 0x0</w:t>
      </w:r>
      <w:r w:rsidR="00C008D0">
        <w:rPr>
          <w:rFonts w:hint="eastAsia"/>
          <w:color w:val="0000FF"/>
        </w:rPr>
        <w:t>2</w:t>
      </w:r>
      <w:r w:rsidR="006006EC">
        <w:rPr>
          <w:rFonts w:hint="eastAsia"/>
          <w:color w:val="0000FF"/>
        </w:rPr>
        <w:t>（</w:t>
      </w:r>
      <w:r w:rsidR="003B51FA">
        <w:rPr>
          <w:rFonts w:hint="eastAsia"/>
          <w:color w:val="0000FF"/>
        </w:rPr>
        <w:t xml:space="preserve">Torque </w:t>
      </w:r>
      <w:r w:rsidR="006006EC">
        <w:rPr>
          <w:rFonts w:hint="eastAsia"/>
          <w:color w:val="0000FF"/>
        </w:rPr>
        <w:t>Control</w:t>
      </w:r>
      <w:r w:rsidR="006006EC">
        <w:rPr>
          <w:rFonts w:hint="eastAsia"/>
          <w:color w:val="0000FF"/>
        </w:rPr>
        <w:t>）时，</w:t>
      </w:r>
      <w:proofErr w:type="spellStart"/>
      <w:r w:rsidR="00B83F6B" w:rsidRPr="000425DB">
        <w:rPr>
          <w:color w:val="0000FF"/>
        </w:rPr>
        <w:t>VMCTarDrvTqFrnt</w:t>
      </w:r>
      <w:proofErr w:type="spellEnd"/>
      <w:r w:rsidR="00B83F6B">
        <w:rPr>
          <w:rFonts w:hint="eastAsia"/>
          <w:color w:val="0000FF"/>
        </w:rPr>
        <w:t>请求的是</w:t>
      </w:r>
      <w:proofErr w:type="gramStart"/>
      <w:r w:rsidR="00F14EFE">
        <w:rPr>
          <w:rFonts w:hint="eastAsia"/>
          <w:color w:val="0000FF"/>
        </w:rPr>
        <w:t>前轴</w:t>
      </w:r>
      <w:r w:rsidR="00B60BDC">
        <w:rPr>
          <w:rFonts w:hint="eastAsia"/>
          <w:color w:val="0000FF"/>
        </w:rPr>
        <w:t>主减前</w:t>
      </w:r>
      <w:proofErr w:type="gramEnd"/>
      <w:r w:rsidR="00B60BDC">
        <w:rPr>
          <w:rFonts w:hint="eastAsia"/>
          <w:color w:val="0000FF"/>
        </w:rPr>
        <w:t>的</w:t>
      </w:r>
      <w:r w:rsidR="00DD59D7">
        <w:rPr>
          <w:rFonts w:hint="eastAsia"/>
          <w:color w:val="0000FF"/>
        </w:rPr>
        <w:t>电制动</w:t>
      </w:r>
      <w:r w:rsidR="00167E23">
        <w:rPr>
          <w:rFonts w:hint="eastAsia"/>
          <w:color w:val="0000FF"/>
        </w:rPr>
        <w:t>regen</w:t>
      </w:r>
      <w:r w:rsidR="00DD59D7">
        <w:rPr>
          <w:rFonts w:hint="eastAsia"/>
          <w:color w:val="0000FF"/>
        </w:rPr>
        <w:t>请求，</w:t>
      </w:r>
      <w:proofErr w:type="gramStart"/>
      <w:r w:rsidR="00F359A7">
        <w:rPr>
          <w:rFonts w:hint="eastAsia"/>
          <w:color w:val="0000FF"/>
        </w:rPr>
        <w:t>请求值</w:t>
      </w:r>
      <w:proofErr w:type="gramEnd"/>
      <w:r w:rsidR="00F359A7">
        <w:rPr>
          <w:rFonts w:hint="eastAsia"/>
          <w:color w:val="0000FF"/>
        </w:rPr>
        <w:t>为负值。</w:t>
      </w:r>
      <w:r w:rsidR="00C008D0">
        <w:rPr>
          <w:color w:val="0000FF"/>
        </w:rPr>
        <w:t xml:space="preserve"> </w:t>
      </w:r>
    </w:p>
    <w:p w14:paraId="257C939E" w14:textId="3D5ECF8F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的目标电制动扭矩和电机端的目标</w:t>
      </w:r>
      <w:r w:rsidR="00F14EFE">
        <w:rPr>
          <w:rFonts w:hint="eastAsia"/>
          <w:color w:val="0000FF"/>
        </w:rPr>
        <w:t>电制动</w:t>
      </w:r>
      <w:r>
        <w:rPr>
          <w:rFonts w:hint="eastAsia"/>
          <w:color w:val="0000FF"/>
        </w:rPr>
        <w:t>扭矩</w:t>
      </w:r>
      <w:r w:rsidR="00F14EFE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F14EFE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3737D4B0" w14:textId="3AAE52D9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</w:t>
      </w:r>
      <w:r w:rsidR="00535C6D">
        <w:rPr>
          <w:rFonts w:hint="eastAsia"/>
          <w:color w:val="0000FF"/>
        </w:rPr>
        <w:t>电制动</w:t>
      </w:r>
      <w:r w:rsidR="00F14EFE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对应下图中的</w:t>
      </w:r>
      <w:r>
        <w:rPr>
          <w:rFonts w:hint="eastAsia"/>
          <w:color w:val="0000FF"/>
        </w:rPr>
        <w:t>Z3</w:t>
      </w:r>
      <w:r>
        <w:rPr>
          <w:rFonts w:hint="eastAsia"/>
          <w:color w:val="0000FF"/>
        </w:rPr>
        <w:t>的</w:t>
      </w:r>
      <w:r w:rsidR="009C2AD5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，</w:t>
      </w:r>
      <w:r>
        <w:rPr>
          <w:rFonts w:hint="eastAsia"/>
          <w:color w:val="0000FF"/>
        </w:rPr>
        <w:t>VCU</w:t>
      </w:r>
      <w:r>
        <w:rPr>
          <w:rFonts w:hint="eastAsia"/>
          <w:color w:val="0000FF"/>
        </w:rPr>
        <w:t>需要考虑</w:t>
      </w:r>
      <w:r>
        <w:rPr>
          <w:rFonts w:hint="eastAsia"/>
          <w:color w:val="0000FF"/>
        </w:rPr>
        <w:t>Z2/Z1</w:t>
      </w:r>
      <w:r>
        <w:rPr>
          <w:rFonts w:hint="eastAsia"/>
          <w:color w:val="0000FF"/>
        </w:rPr>
        <w:t>的传动比保证电机端的目标</w:t>
      </w:r>
      <w:r w:rsidR="00BF42F4">
        <w:rPr>
          <w:rFonts w:hint="eastAsia"/>
          <w:color w:val="0000FF"/>
        </w:rPr>
        <w:t>电制动扭矩</w:t>
      </w:r>
      <w:r>
        <w:rPr>
          <w:rFonts w:hint="eastAsia"/>
          <w:color w:val="0000FF"/>
        </w:rPr>
        <w:t>。</w:t>
      </w:r>
    </w:p>
    <w:p w14:paraId="5F323DE0" w14:textId="24B0B3D0" w:rsidR="00B60BDC" w:rsidRDefault="00535C6D" w:rsidP="00535C6D">
      <w:pPr>
        <w:pStyle w:val="affff7"/>
        <w:ind w:left="2640" w:firstLineChars="0" w:firstLine="0"/>
        <w:jc w:val="center"/>
        <w:rPr>
          <w:color w:val="0000FF"/>
        </w:rPr>
      </w:pPr>
      <w:r>
        <w:rPr>
          <w:noProof/>
          <w:szCs w:val="21"/>
        </w:rPr>
        <w:lastRenderedPageBreak/>
        <w:drawing>
          <wp:inline distT="0" distB="0" distL="0" distR="0" wp14:anchorId="29EEF2A1" wp14:editId="4EDEC994">
            <wp:extent cx="2367915" cy="1823085"/>
            <wp:effectExtent l="0" t="0" r="13335" b="5715"/>
            <wp:docPr id="100778232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EB1C" w14:textId="47484515" w:rsidR="00216B24" w:rsidRDefault="00216B24" w:rsidP="00B60BDC">
      <w:pPr>
        <w:pStyle w:val="affff7"/>
        <w:ind w:left="2200" w:firstLineChars="0" w:firstLine="0"/>
        <w:rPr>
          <w:color w:val="0000FF"/>
        </w:rPr>
      </w:pPr>
    </w:p>
    <w:p w14:paraId="4D560D56" w14:textId="2BF5F1DF" w:rsidR="00AE38F2" w:rsidRDefault="00AE38F2" w:rsidP="00216B24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：当</w:t>
      </w:r>
      <w:proofErr w:type="spellStart"/>
      <w:r w:rsidR="00DD72C6" w:rsidRPr="006A6AD8">
        <w:rPr>
          <w:color w:val="0000FF"/>
        </w:rPr>
        <w:t>ReAxleTarDrvModeRqst</w:t>
      </w:r>
      <w:proofErr w:type="spellEnd"/>
      <w:r w:rsidR="00DD72C6">
        <w:rPr>
          <w:rFonts w:hint="eastAsia"/>
          <w:color w:val="0000FF"/>
        </w:rPr>
        <w:t xml:space="preserve"> </w:t>
      </w:r>
      <w:r w:rsidR="00381F6D">
        <w:rPr>
          <w:rFonts w:hint="eastAsia"/>
          <w:color w:val="0000FF"/>
        </w:rPr>
        <w:t>= 0x0</w:t>
      </w:r>
      <w:r w:rsidR="00F359A7">
        <w:rPr>
          <w:rFonts w:hint="eastAsia"/>
          <w:color w:val="0000FF"/>
        </w:rPr>
        <w:t>2</w:t>
      </w:r>
      <w:r w:rsidR="00381F6D">
        <w:rPr>
          <w:rFonts w:hint="eastAsia"/>
          <w:color w:val="0000FF"/>
        </w:rPr>
        <w:t>（</w:t>
      </w:r>
      <w:r w:rsidR="00F359A7">
        <w:rPr>
          <w:rFonts w:hint="eastAsia"/>
          <w:color w:val="0000FF"/>
        </w:rPr>
        <w:t>Torque</w:t>
      </w:r>
      <w:r w:rsidR="00381F6D">
        <w:rPr>
          <w:rFonts w:hint="eastAsia"/>
          <w:color w:val="0000FF"/>
        </w:rPr>
        <w:t xml:space="preserve"> Control</w:t>
      </w:r>
      <w:r w:rsidR="00381F6D">
        <w:rPr>
          <w:rFonts w:hint="eastAsia"/>
          <w:color w:val="0000FF"/>
        </w:rPr>
        <w:t>）时，</w:t>
      </w:r>
      <w:proofErr w:type="spellStart"/>
      <w:r w:rsidR="00DD72C6"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请求的值是</w:t>
      </w:r>
      <w:proofErr w:type="gramStart"/>
      <w:r w:rsidR="00F82535">
        <w:rPr>
          <w:rFonts w:hint="eastAsia"/>
          <w:color w:val="0000FF"/>
        </w:rPr>
        <w:t>后轴主减前</w:t>
      </w:r>
      <w:proofErr w:type="gramEnd"/>
      <w:r w:rsidR="00F82535">
        <w:rPr>
          <w:rFonts w:hint="eastAsia"/>
          <w:color w:val="0000FF"/>
        </w:rPr>
        <w:t>的</w:t>
      </w:r>
      <w:r w:rsidR="00381F6D">
        <w:rPr>
          <w:rFonts w:hint="eastAsia"/>
          <w:color w:val="0000FF"/>
        </w:rPr>
        <w:t>电制动</w:t>
      </w:r>
      <w:r w:rsidR="00381F6D">
        <w:rPr>
          <w:rFonts w:hint="eastAsia"/>
          <w:color w:val="0000FF"/>
        </w:rPr>
        <w:t>regen</w:t>
      </w:r>
      <w:r w:rsidR="00381F6D">
        <w:rPr>
          <w:rFonts w:hint="eastAsia"/>
          <w:color w:val="0000FF"/>
        </w:rPr>
        <w:t>请求，</w:t>
      </w:r>
      <w:r w:rsidR="00F359A7">
        <w:rPr>
          <w:rFonts w:hint="eastAsia"/>
          <w:color w:val="0000FF"/>
        </w:rPr>
        <w:t>符号为负值</w:t>
      </w:r>
      <w:r w:rsidR="00DD72C6">
        <w:rPr>
          <w:rFonts w:hint="eastAsia"/>
          <w:color w:val="0000FF"/>
        </w:rPr>
        <w:t>。</w:t>
      </w:r>
    </w:p>
    <w:p w14:paraId="4874E056" w14:textId="03E56BAA" w:rsidR="00941E60" w:rsidRDefault="00941E60" w:rsidP="00941E60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对于所有轴间四驱车型，</w:t>
      </w:r>
      <w:proofErr w:type="gramStart"/>
      <w:r>
        <w:rPr>
          <w:rFonts w:hint="eastAsia"/>
          <w:color w:val="0000FF"/>
        </w:rPr>
        <w:t>后轴主减前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52FF92ED" w14:textId="77777777" w:rsidR="003B51FA" w:rsidRPr="003B51FA" w:rsidRDefault="003B51FA" w:rsidP="003B51FA">
      <w:pPr>
        <w:pStyle w:val="affff7"/>
        <w:rPr>
          <w:color w:val="0000FF"/>
        </w:rPr>
      </w:pPr>
    </w:p>
    <w:p w14:paraId="04115153" w14:textId="29E1E754" w:rsidR="003B51FA" w:rsidRDefault="003B51FA" w:rsidP="003B51FA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24BB0127" w14:textId="2AC16D3B" w:rsidR="0059430D" w:rsidRDefault="002E2023" w:rsidP="007922AD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：</w:t>
      </w:r>
      <w:r w:rsidR="00206F13">
        <w:rPr>
          <w:rFonts w:hint="eastAsia"/>
          <w:color w:val="0000FF"/>
        </w:rPr>
        <w:t xml:space="preserve"> </w:t>
      </w:r>
      <w:r w:rsidR="00206F13">
        <w:rPr>
          <w:rFonts w:hint="eastAsia"/>
          <w:color w:val="0000FF"/>
        </w:rPr>
        <w:t>当</w:t>
      </w:r>
      <w:proofErr w:type="spellStart"/>
      <w:r w:rsidR="00206F13" w:rsidRPr="007518DD">
        <w:rPr>
          <w:color w:val="0000FF"/>
        </w:rPr>
        <w:t>FrntAxleTarDrvModeRqst</w:t>
      </w:r>
      <w:proofErr w:type="spellEnd"/>
      <w:r w:rsidR="00206F13">
        <w:rPr>
          <w:rFonts w:hint="eastAsia"/>
          <w:color w:val="0000FF"/>
        </w:rPr>
        <w:t xml:space="preserve"> = 0x01</w:t>
      </w:r>
      <w:r w:rsidR="00206F13">
        <w:rPr>
          <w:rFonts w:hint="eastAsia"/>
          <w:color w:val="0000FF"/>
        </w:rPr>
        <w:t>（</w:t>
      </w:r>
      <w:r w:rsidR="00206F13">
        <w:rPr>
          <w:rFonts w:hint="eastAsia"/>
          <w:color w:val="0000FF"/>
        </w:rPr>
        <w:t>Speed Control</w:t>
      </w:r>
      <w:r w:rsidR="00206F13">
        <w:rPr>
          <w:rFonts w:hint="eastAsia"/>
          <w:color w:val="0000FF"/>
        </w:rPr>
        <w:t>）时，</w:t>
      </w:r>
      <w:proofErr w:type="spellStart"/>
      <w:r w:rsidR="00325659"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请求</w:t>
      </w:r>
      <w:proofErr w:type="gramStart"/>
      <w:r w:rsidR="00920361">
        <w:rPr>
          <w:rFonts w:hint="eastAsia"/>
          <w:color w:val="0000FF"/>
        </w:rPr>
        <w:t>前轴</w:t>
      </w:r>
      <w:r w:rsidR="00924D65">
        <w:rPr>
          <w:rFonts w:hint="eastAsia"/>
          <w:color w:val="0000FF"/>
        </w:rPr>
        <w:t>主减</w:t>
      </w:r>
      <w:r w:rsidR="003F2C79">
        <w:rPr>
          <w:rFonts w:hint="eastAsia"/>
          <w:color w:val="0000FF"/>
        </w:rPr>
        <w:t>前</w:t>
      </w:r>
      <w:proofErr w:type="gramEnd"/>
      <w:r w:rsidR="003F2C79">
        <w:rPr>
          <w:rFonts w:hint="eastAsia"/>
          <w:color w:val="0000FF"/>
        </w:rPr>
        <w:t>的</w:t>
      </w:r>
      <w:r w:rsidR="00546D32">
        <w:rPr>
          <w:rFonts w:hint="eastAsia"/>
          <w:color w:val="0000FF"/>
        </w:rPr>
        <w:t>目标</w:t>
      </w:r>
      <w:r w:rsidR="00EE0788">
        <w:rPr>
          <w:rFonts w:hint="eastAsia"/>
          <w:color w:val="0000FF"/>
        </w:rPr>
        <w:t>速度</w:t>
      </w:r>
      <w:r w:rsidR="009C27A5">
        <w:rPr>
          <w:rFonts w:hint="eastAsia"/>
          <w:color w:val="0000FF"/>
        </w:rPr>
        <w:t>（为了</w:t>
      </w:r>
      <w:r w:rsidR="0005034E">
        <w:rPr>
          <w:rFonts w:hint="eastAsia"/>
          <w:color w:val="0000FF"/>
        </w:rPr>
        <w:t>和扭矩请求定义统一</w:t>
      </w:r>
      <w:r w:rsidR="009C27A5">
        <w:rPr>
          <w:rFonts w:hint="eastAsia"/>
          <w:color w:val="0000FF"/>
        </w:rPr>
        <w:t>）</w:t>
      </w:r>
      <w:r w:rsidR="00206F13">
        <w:rPr>
          <w:rFonts w:hint="eastAsia"/>
          <w:color w:val="0000FF"/>
        </w:rPr>
        <w:t>。</w:t>
      </w:r>
    </w:p>
    <w:p w14:paraId="70780B7F" w14:textId="1E50A92D" w:rsidR="00EE0788" w:rsidRDefault="00EE0788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 w:rsidR="00745361">
        <w:rPr>
          <w:rFonts w:hint="eastAsia"/>
          <w:color w:val="0000FF"/>
        </w:rPr>
        <w:t>端速度</w:t>
      </w:r>
      <w:proofErr w:type="gramEnd"/>
      <w:r w:rsidR="00745361">
        <w:rPr>
          <w:rFonts w:hint="eastAsia"/>
          <w:color w:val="0000FF"/>
        </w:rPr>
        <w:t>应</w:t>
      </w:r>
      <w:r w:rsidR="003871F6">
        <w:rPr>
          <w:rFonts w:hint="eastAsia"/>
          <w:color w:val="0000FF"/>
        </w:rPr>
        <w:t>是</w:t>
      </w:r>
      <w:r w:rsidR="00745361">
        <w:rPr>
          <w:rFonts w:hint="eastAsia"/>
          <w:color w:val="0000FF"/>
        </w:rPr>
        <w:t>一致</w:t>
      </w:r>
      <w:r w:rsidR="003871F6">
        <w:rPr>
          <w:rFonts w:hint="eastAsia"/>
          <w:color w:val="0000FF"/>
        </w:rPr>
        <w:t>的</w:t>
      </w:r>
      <w:r w:rsidR="00745361">
        <w:rPr>
          <w:rFonts w:hint="eastAsia"/>
          <w:color w:val="0000FF"/>
        </w:rPr>
        <w:t>。</w:t>
      </w:r>
    </w:p>
    <w:p w14:paraId="5F296B20" w14:textId="7E72A2E7" w:rsidR="003B51FA" w:rsidRDefault="00745361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</w:t>
      </w:r>
      <w:r w:rsidR="00A71101">
        <w:rPr>
          <w:rFonts w:hint="eastAsia"/>
          <w:color w:val="0000FF"/>
        </w:rPr>
        <w:t>对应下图中的</w:t>
      </w:r>
      <w:r w:rsidR="00A71101">
        <w:rPr>
          <w:rFonts w:hint="eastAsia"/>
          <w:color w:val="0000FF"/>
        </w:rPr>
        <w:t>Z3</w:t>
      </w:r>
      <w:r w:rsidR="00A71101">
        <w:rPr>
          <w:rFonts w:hint="eastAsia"/>
          <w:color w:val="0000FF"/>
        </w:rPr>
        <w:t>的速度</w:t>
      </w:r>
      <w:r w:rsidR="000A3763">
        <w:rPr>
          <w:rFonts w:hint="eastAsia"/>
          <w:color w:val="0000FF"/>
        </w:rPr>
        <w:t>，</w:t>
      </w:r>
      <w:r w:rsidR="000A3763">
        <w:rPr>
          <w:rFonts w:hint="eastAsia"/>
          <w:color w:val="0000FF"/>
        </w:rPr>
        <w:t>VCU</w:t>
      </w:r>
      <w:r w:rsidR="000A3763">
        <w:rPr>
          <w:rFonts w:hint="eastAsia"/>
          <w:color w:val="0000FF"/>
        </w:rPr>
        <w:t>需要考虑</w:t>
      </w:r>
      <w:r w:rsidR="000A3763">
        <w:rPr>
          <w:rFonts w:hint="eastAsia"/>
          <w:color w:val="0000FF"/>
        </w:rPr>
        <w:t>Z2/Z1</w:t>
      </w:r>
      <w:r w:rsidR="000A3763">
        <w:rPr>
          <w:rFonts w:hint="eastAsia"/>
          <w:color w:val="0000FF"/>
        </w:rPr>
        <w:t>的传动比</w:t>
      </w:r>
      <w:r w:rsidR="00640E69">
        <w:rPr>
          <w:rFonts w:hint="eastAsia"/>
          <w:color w:val="0000FF"/>
        </w:rPr>
        <w:t>保证电机端的目标速度。</w:t>
      </w:r>
    </w:p>
    <w:p w14:paraId="4ECF52B8" w14:textId="654B0469" w:rsidR="00DB5466" w:rsidRDefault="00DB5466" w:rsidP="002244B6">
      <w:pPr>
        <w:pStyle w:val="affff7"/>
        <w:ind w:left="220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347D42BB" wp14:editId="71EDC36E">
            <wp:extent cx="2367915" cy="1823085"/>
            <wp:effectExtent l="0" t="0" r="13335" b="5715"/>
            <wp:docPr id="211736876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E2DC" w14:textId="77777777" w:rsidR="00537491" w:rsidRDefault="00920361" w:rsidP="00D34E15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：</w:t>
      </w:r>
      <w:r w:rsidR="00D34E15"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当</w:t>
      </w:r>
      <w:proofErr w:type="spellStart"/>
      <w:r w:rsidRPr="006A6AD8">
        <w:rPr>
          <w:color w:val="0000FF"/>
        </w:rPr>
        <w:t>ReAxleTarDrvModeRqst</w:t>
      </w:r>
      <w:proofErr w:type="spellEnd"/>
      <w:r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= 0x01</w:t>
      </w:r>
      <w:r w:rsidR="00D34E15">
        <w:rPr>
          <w:rFonts w:hint="eastAsia"/>
          <w:color w:val="0000FF"/>
        </w:rPr>
        <w:t>（</w:t>
      </w:r>
      <w:r w:rsidR="00D34E15">
        <w:rPr>
          <w:rFonts w:hint="eastAsia"/>
          <w:color w:val="0000FF"/>
        </w:rPr>
        <w:t>Speed Control</w:t>
      </w:r>
      <w:r w:rsidR="00D34E15">
        <w:rPr>
          <w:rFonts w:hint="eastAsia"/>
          <w:color w:val="0000FF"/>
        </w:rPr>
        <w:t>）时，</w:t>
      </w: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请求</w:t>
      </w:r>
      <w:proofErr w:type="gramStart"/>
      <w:r>
        <w:rPr>
          <w:rFonts w:hint="eastAsia"/>
          <w:color w:val="0000FF"/>
        </w:rPr>
        <w:t>后轴</w:t>
      </w:r>
      <w:r w:rsidR="00D34E15">
        <w:rPr>
          <w:rFonts w:hint="eastAsia"/>
          <w:color w:val="0000FF"/>
        </w:rPr>
        <w:t>主减前</w:t>
      </w:r>
      <w:proofErr w:type="gramEnd"/>
      <w:r w:rsidR="00D34E15">
        <w:rPr>
          <w:rFonts w:hint="eastAsia"/>
          <w:color w:val="0000FF"/>
        </w:rPr>
        <w:t>的目标</w:t>
      </w:r>
      <w:r w:rsidR="00FC32AE">
        <w:rPr>
          <w:rFonts w:hint="eastAsia"/>
          <w:color w:val="0000FF"/>
        </w:rPr>
        <w:t>速度</w:t>
      </w:r>
      <w:r w:rsidR="00D34E15">
        <w:rPr>
          <w:rFonts w:hint="eastAsia"/>
          <w:color w:val="0000FF"/>
        </w:rPr>
        <w:t>（为了和扭矩请求定义统一）</w:t>
      </w:r>
      <w:r>
        <w:rPr>
          <w:rFonts w:hint="eastAsia"/>
          <w:color w:val="0000FF"/>
        </w:rPr>
        <w:t>，</w:t>
      </w:r>
    </w:p>
    <w:p w14:paraId="419C2B49" w14:textId="40604A51" w:rsidR="00D34E15" w:rsidRDefault="00FC32AE" w:rsidP="00537491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</w:t>
      </w:r>
      <w:r w:rsidR="00AD352F">
        <w:rPr>
          <w:rFonts w:hint="eastAsia"/>
          <w:color w:val="0000FF"/>
        </w:rPr>
        <w:t>轴间四驱车型，</w:t>
      </w:r>
      <w:proofErr w:type="gramStart"/>
      <w:r w:rsidR="00932BBA">
        <w:rPr>
          <w:rFonts w:hint="eastAsia"/>
          <w:color w:val="0000FF"/>
        </w:rPr>
        <w:t>后轴主减前</w:t>
      </w:r>
      <w:proofErr w:type="gramEnd"/>
      <w:r w:rsidR="00932BBA">
        <w:rPr>
          <w:rFonts w:hint="eastAsia"/>
          <w:color w:val="0000FF"/>
        </w:rPr>
        <w:t>的目标速度</w:t>
      </w:r>
      <w:r w:rsidR="006A1E77">
        <w:rPr>
          <w:rFonts w:hint="eastAsia"/>
          <w:color w:val="0000FF"/>
        </w:rPr>
        <w:t>和电机端的速度</w:t>
      </w:r>
      <w:r w:rsidR="009A58C9">
        <w:rPr>
          <w:rFonts w:hint="eastAsia"/>
          <w:color w:val="0000FF"/>
        </w:rPr>
        <w:t>是</w:t>
      </w:r>
      <w:r w:rsidR="006A1E77"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 w:rsidR="00D34E15">
        <w:rPr>
          <w:rFonts w:hint="eastAsia"/>
          <w:color w:val="0000FF"/>
        </w:rPr>
        <w:t>。</w:t>
      </w:r>
    </w:p>
    <w:p w14:paraId="261A9914" w14:textId="77777777" w:rsidR="003F2C79" w:rsidRPr="00822B12" w:rsidRDefault="003F2C79" w:rsidP="00C22771">
      <w:pPr>
        <w:pStyle w:val="affff7"/>
        <w:ind w:left="2200" w:firstLineChars="0" w:firstLine="0"/>
        <w:rPr>
          <w:color w:val="0000FF"/>
        </w:rPr>
      </w:pPr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31A685DC" w:rsidR="009E3A7B" w:rsidRPr="00BD52F3" w:rsidRDefault="00FF6374">
      <w:pPr>
        <w:ind w:firstLine="422"/>
        <w:rPr>
          <w:b/>
          <w:bCs/>
          <w:lang w:val="zh-CN"/>
        </w:rPr>
      </w:pPr>
      <w:r w:rsidRPr="00BD52F3">
        <w:rPr>
          <w:rFonts w:hint="eastAsia"/>
          <w:b/>
          <w:bCs/>
          <w:lang w:val="zh-CN"/>
        </w:rPr>
        <w:t>分布式四驱：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</w:t>
      </w:r>
      <w:r w:rsidR="005F1C7D">
        <w:rPr>
          <w:rFonts w:hint="eastAsia"/>
          <w:b/>
          <w:bCs/>
          <w:lang w:val="zh-CN"/>
        </w:rPr>
        <w:t>四个</w:t>
      </w:r>
      <w:r w:rsidR="00BD1244">
        <w:rPr>
          <w:rFonts w:hint="eastAsia"/>
          <w:b/>
          <w:bCs/>
          <w:lang w:val="zh-CN"/>
        </w:rPr>
        <w:t>电机侧</w:t>
      </w:r>
      <w:proofErr w:type="gramStart"/>
      <w:r w:rsidR="005F1C7D">
        <w:rPr>
          <w:rFonts w:hint="eastAsia"/>
          <w:b/>
          <w:bCs/>
          <w:lang w:val="zh-CN"/>
        </w:rPr>
        <w:t>的主减前</w:t>
      </w:r>
      <w:proofErr w:type="gramEnd"/>
      <w:r w:rsidR="005F1C7D">
        <w:rPr>
          <w:rFonts w:hint="eastAsia"/>
          <w:b/>
          <w:bCs/>
          <w:lang w:val="zh-CN"/>
        </w:rPr>
        <w:t>的</w:t>
      </w:r>
      <w:r w:rsidRPr="00BD52F3">
        <w:rPr>
          <w:rFonts w:hint="eastAsia"/>
          <w:b/>
          <w:bCs/>
          <w:lang w:val="zh-CN"/>
        </w:rPr>
        <w:t>电制动扭矩</w:t>
      </w:r>
      <w:r w:rsidR="00963E96">
        <w:rPr>
          <w:rFonts w:hint="eastAsia"/>
          <w:b/>
          <w:bCs/>
          <w:lang w:val="zh-CN"/>
        </w:rPr>
        <w:t xml:space="preserve">to 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rFonts w:hint="eastAsia"/>
          <w:b/>
          <w:bCs/>
          <w:lang w:val="zh-CN"/>
        </w:rPr>
        <w:t>。</w:t>
      </w:r>
    </w:p>
    <w:p w14:paraId="51ACAFBE" w14:textId="0FAB1853" w:rsidR="00963E96" w:rsidRDefault="00E21A61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电机请求的控制模式：</w:t>
      </w:r>
      <w:r w:rsidR="00963E96">
        <w:rPr>
          <w:color w:val="0000FF"/>
        </w:rPr>
        <w:t xml:space="preserve"> </w:t>
      </w:r>
    </w:p>
    <w:p w14:paraId="68DEE88F" w14:textId="6EC5846F" w:rsidR="00963E96" w:rsidRDefault="00E52382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E52382">
        <w:rPr>
          <w:color w:val="0000FF"/>
        </w:rPr>
        <w:lastRenderedPageBreak/>
        <w:t>VMCMtCtrlModeFL_1st</w:t>
      </w:r>
      <w:r w:rsidR="00963E96">
        <w:rPr>
          <w:rFonts w:hint="eastAsia"/>
          <w:color w:val="0000FF"/>
        </w:rPr>
        <w:t xml:space="preserve"> </w:t>
      </w:r>
    </w:p>
    <w:p w14:paraId="4A8C9C4D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F551476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0x1 Speed Control</w:t>
      </w:r>
    </w:p>
    <w:p w14:paraId="4DFEA837" w14:textId="146081E0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Torque Control</w:t>
      </w:r>
    </w:p>
    <w:p w14:paraId="62DB288B" w14:textId="0165EDB9" w:rsidR="004621F5" w:rsidRDefault="00D5240A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D5240A">
        <w:rPr>
          <w:color w:val="0000FF"/>
        </w:rPr>
        <w:t>VMCMtCtrlModeFR_2nd</w:t>
      </w:r>
      <w:r w:rsidR="003F59B7">
        <w:rPr>
          <w:rFonts w:hint="eastAsia"/>
          <w:color w:val="0000FF"/>
        </w:rPr>
        <w:t xml:space="preserve"> </w:t>
      </w:r>
    </w:p>
    <w:p w14:paraId="3181846F" w14:textId="77777777" w:rsidR="00D5240A" w:rsidRPr="00D5240A" w:rsidRDefault="00D5240A" w:rsidP="00D5240A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D5240A">
        <w:rPr>
          <w:color w:val="0000FF"/>
        </w:rPr>
        <w:t>VMCMtCtrlModeRL_3</w:t>
      </w:r>
      <w:r w:rsidRPr="00D5240A">
        <w:rPr>
          <w:color w:val="0000FF"/>
          <w:vertAlign w:val="superscript"/>
        </w:rPr>
        <w:t>rd</w:t>
      </w:r>
    </w:p>
    <w:p w14:paraId="61E1C7A2" w14:textId="5E99132D" w:rsidR="004621F5" w:rsidRDefault="00D5240A" w:rsidP="00D5240A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D5240A">
        <w:rPr>
          <w:color w:val="0000FF"/>
        </w:rPr>
        <w:t>VMCMtCtrlModeRR_4</w:t>
      </w:r>
      <w:r w:rsidRPr="00D5240A">
        <w:rPr>
          <w:color w:val="0000FF"/>
          <w:vertAlign w:val="superscript"/>
        </w:rPr>
        <w:t>th</w:t>
      </w:r>
    </w:p>
    <w:p w14:paraId="4B78CDE8" w14:textId="77777777" w:rsidR="00D5240A" w:rsidRPr="00D5240A" w:rsidRDefault="00D5240A" w:rsidP="00B9669F">
      <w:pPr>
        <w:pStyle w:val="affff7"/>
        <w:ind w:left="2200" w:firstLineChars="0" w:firstLine="0"/>
        <w:rPr>
          <w:rFonts w:hint="eastAsia"/>
          <w:color w:val="0000FF"/>
        </w:rPr>
      </w:pPr>
    </w:p>
    <w:p w14:paraId="6DB0DDB3" w14:textId="2124FB7E" w:rsidR="00963E96" w:rsidRDefault="00BD2EEF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电制动请求扭矩</w:t>
      </w:r>
      <w:r w:rsidR="00963E9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（共用驱动请求扭矩信号）：</w:t>
      </w:r>
    </w:p>
    <w:p w14:paraId="0D152CC2" w14:textId="77777777" w:rsidR="0081748D" w:rsidRDefault="00EE09C0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EE09C0">
        <w:rPr>
          <w:color w:val="0000FF"/>
        </w:rPr>
        <w:t>VMCTarDrvTqFL_1st</w:t>
      </w:r>
      <w:r w:rsidR="00CA76F6">
        <w:rPr>
          <w:rFonts w:hint="eastAsia"/>
          <w:color w:val="0000FF"/>
        </w:rPr>
        <w:t xml:space="preserve"> / </w:t>
      </w:r>
      <w:r w:rsidR="00CA76F6" w:rsidRPr="00CA76F6">
        <w:rPr>
          <w:color w:val="0000FF"/>
        </w:rPr>
        <w:t>VMCTarDrvTqFR_2nd</w:t>
      </w:r>
      <w:r w:rsidR="00CA76F6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VMCTarDrvTqRL_3rd</w:t>
      </w:r>
      <w:r w:rsidR="0081748D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VMCTarDrvTqRR_4th</w:t>
      </w:r>
      <w:r w:rsidR="00CA76F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：</w:t>
      </w:r>
      <w:r w:rsidR="0081748D">
        <w:rPr>
          <w:rFonts w:hint="eastAsia"/>
          <w:color w:val="0000FF"/>
        </w:rPr>
        <w:t xml:space="preserve"> </w:t>
      </w:r>
    </w:p>
    <w:p w14:paraId="353612B7" w14:textId="3317A34F" w:rsidR="00963E96" w:rsidRPr="0027431E" w:rsidRDefault="00963E96" w:rsidP="0027431E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 w:rsidRPr="0027431E">
        <w:rPr>
          <w:rFonts w:hint="eastAsia"/>
          <w:color w:val="0000FF"/>
        </w:rPr>
        <w:t>当</w:t>
      </w:r>
      <w:proofErr w:type="spellStart"/>
      <w:r w:rsidR="007633C9" w:rsidRPr="00E52382">
        <w:rPr>
          <w:color w:val="0000FF"/>
        </w:rPr>
        <w:t>VMCMtCtrlModeFL</w:t>
      </w:r>
      <w:proofErr w:type="spellEnd"/>
      <w:r w:rsidR="007633C9">
        <w:rPr>
          <w:rFonts w:hint="eastAsia"/>
          <w:color w:val="0000FF"/>
        </w:rPr>
        <w:t xml:space="preserve"> </w:t>
      </w:r>
      <w:r w:rsidR="002804E6">
        <w:rPr>
          <w:rFonts w:hint="eastAsia"/>
          <w:color w:val="0000FF"/>
        </w:rPr>
        <w:t>/</w:t>
      </w:r>
      <w:r w:rsidRPr="0027431E">
        <w:rPr>
          <w:rFonts w:hint="eastAsia"/>
          <w:color w:val="0000FF"/>
        </w:rPr>
        <w:t xml:space="preserve"> </w:t>
      </w:r>
      <w:r w:rsidR="002804E6" w:rsidRPr="004621F5">
        <w:rPr>
          <w:color w:val="0000FF"/>
        </w:rPr>
        <w:t>F</w:t>
      </w:r>
      <w:r w:rsidR="007633C9">
        <w:rPr>
          <w:rFonts w:hint="eastAsia"/>
          <w:color w:val="0000FF"/>
        </w:rPr>
        <w:t>R</w:t>
      </w:r>
      <w:r w:rsidR="002804E6">
        <w:rPr>
          <w:rFonts w:hint="eastAsia"/>
          <w:color w:val="0000FF"/>
        </w:rPr>
        <w:t xml:space="preserve">/ </w:t>
      </w:r>
      <w:r w:rsidR="002804E6" w:rsidRPr="00BD2EEF">
        <w:rPr>
          <w:color w:val="0000FF"/>
        </w:rPr>
        <w:t>RL</w:t>
      </w:r>
      <w:r w:rsidR="002804E6">
        <w:rPr>
          <w:rFonts w:hint="eastAsia"/>
          <w:color w:val="0000FF"/>
        </w:rPr>
        <w:t xml:space="preserve"> /</w:t>
      </w:r>
      <w:r w:rsidR="002804E6" w:rsidRPr="00BD2EEF">
        <w:rPr>
          <w:color w:val="0000FF"/>
        </w:rPr>
        <w:t>RR</w:t>
      </w:r>
      <w:r w:rsidRPr="0027431E">
        <w:rPr>
          <w:rFonts w:hint="eastAsia"/>
          <w:color w:val="0000FF"/>
        </w:rPr>
        <w:t>= 0x0</w:t>
      </w:r>
      <w:r w:rsidR="007633C9">
        <w:rPr>
          <w:rFonts w:hint="eastAsia"/>
          <w:color w:val="0000FF"/>
        </w:rPr>
        <w:t>2</w:t>
      </w:r>
      <w:r w:rsidRPr="0027431E">
        <w:rPr>
          <w:rFonts w:hint="eastAsia"/>
          <w:color w:val="0000FF"/>
        </w:rPr>
        <w:t>（</w:t>
      </w:r>
      <w:r w:rsidRPr="0027431E">
        <w:rPr>
          <w:rFonts w:hint="eastAsia"/>
          <w:color w:val="0000FF"/>
        </w:rPr>
        <w:t>Torque Control</w:t>
      </w:r>
      <w:r w:rsidRPr="0027431E">
        <w:rPr>
          <w:rFonts w:hint="eastAsia"/>
          <w:color w:val="0000FF"/>
        </w:rPr>
        <w:t>）时，</w:t>
      </w:r>
      <w:r w:rsidR="00454C28" w:rsidRPr="00454C28">
        <w:rPr>
          <w:color w:val="0000FF"/>
        </w:rPr>
        <w:tab/>
        <w:t>VMCTarDrvTqFL_1st/VMCTarDrvTqFR_2nd/VMCTarDrvTqRL_3rd/VMCTarDrvTqRR_4th</w:t>
      </w:r>
      <w:r w:rsidRPr="0027431E">
        <w:rPr>
          <w:rFonts w:hint="eastAsia"/>
          <w:color w:val="0000FF"/>
        </w:rPr>
        <w:t>请求的值</w:t>
      </w:r>
      <w:r w:rsidR="00AD5330">
        <w:rPr>
          <w:rFonts w:hint="eastAsia"/>
          <w:color w:val="0000FF"/>
        </w:rPr>
        <w:t>是</w:t>
      </w:r>
      <w:r w:rsidR="004F713D">
        <w:rPr>
          <w:rFonts w:hint="eastAsia"/>
          <w:color w:val="0000FF"/>
        </w:rPr>
        <w:t>四个</w:t>
      </w:r>
      <w:proofErr w:type="gramStart"/>
      <w:r w:rsidR="004F713D">
        <w:rPr>
          <w:rFonts w:hint="eastAsia"/>
          <w:color w:val="0000FF"/>
        </w:rPr>
        <w:t>电机</w:t>
      </w:r>
      <w:r w:rsidRPr="0027431E">
        <w:rPr>
          <w:rFonts w:hint="eastAsia"/>
          <w:color w:val="0000FF"/>
        </w:rPr>
        <w:t>主减前</w:t>
      </w:r>
      <w:proofErr w:type="gramEnd"/>
      <w:r w:rsidRPr="0027431E">
        <w:rPr>
          <w:rFonts w:hint="eastAsia"/>
          <w:color w:val="0000FF"/>
        </w:rPr>
        <w:t>的电制动</w:t>
      </w:r>
      <w:r w:rsidRPr="0027431E">
        <w:rPr>
          <w:rFonts w:hint="eastAsia"/>
          <w:color w:val="0000FF"/>
        </w:rPr>
        <w:t>regen</w:t>
      </w:r>
      <w:r w:rsidRPr="0027431E">
        <w:rPr>
          <w:rFonts w:hint="eastAsia"/>
          <w:color w:val="0000FF"/>
        </w:rPr>
        <w:t>请求，</w:t>
      </w:r>
      <w:r w:rsidR="00AD5330">
        <w:rPr>
          <w:rFonts w:hint="eastAsia"/>
          <w:color w:val="0000FF"/>
        </w:rPr>
        <w:t>扭矩符号为负。</w:t>
      </w:r>
      <w:r w:rsidR="00585DC6">
        <w:rPr>
          <w:rFonts w:hint="eastAsia"/>
          <w:color w:val="0000FF"/>
        </w:rPr>
        <w:t xml:space="preserve">   </w:t>
      </w:r>
    </w:p>
    <w:p w14:paraId="7678C587" w14:textId="52E15A42" w:rsidR="00963E96" w:rsidRDefault="00963E96" w:rsidP="00963E96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2B28B2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4B1198C0" w14:textId="77777777" w:rsidR="00963E96" w:rsidRPr="00B9424D" w:rsidRDefault="00963E96" w:rsidP="00B9424D">
      <w:pPr>
        <w:ind w:firstLineChars="0" w:firstLine="0"/>
        <w:rPr>
          <w:color w:val="0000FF"/>
        </w:rPr>
      </w:pPr>
    </w:p>
    <w:p w14:paraId="7D1DD317" w14:textId="4AE53D92" w:rsidR="00963E96" w:rsidRDefault="00D567F2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电机速度请求：</w:t>
      </w:r>
    </w:p>
    <w:p w14:paraId="7C381549" w14:textId="1250C9D9" w:rsidR="00963E96" w:rsidRDefault="00CF067E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CF067E">
        <w:rPr>
          <w:color w:val="0000FF"/>
        </w:rPr>
        <w:t>VMCTarSpdFL_1st</w:t>
      </w:r>
      <w:r>
        <w:rPr>
          <w:rFonts w:hint="eastAsia"/>
          <w:color w:val="0000FF"/>
        </w:rPr>
        <w:t xml:space="preserve">/ </w:t>
      </w:r>
      <w:r w:rsidR="00AF30DA" w:rsidRPr="00AF30DA">
        <w:rPr>
          <w:color w:val="0000FF"/>
        </w:rPr>
        <w:t>VMCTarSpdFR_2nd</w:t>
      </w:r>
      <w:r w:rsidR="00AF30DA">
        <w:rPr>
          <w:rFonts w:hint="eastAsia"/>
          <w:color w:val="0000FF"/>
        </w:rPr>
        <w:t xml:space="preserve"> /</w:t>
      </w:r>
      <w:r w:rsidR="00AF30DA" w:rsidRPr="00AF30DA">
        <w:t xml:space="preserve"> </w:t>
      </w:r>
      <w:r w:rsidR="00AF30DA" w:rsidRPr="00AF30DA">
        <w:rPr>
          <w:color w:val="0000FF"/>
        </w:rPr>
        <w:t>VMCTarSpdRL_3rd</w:t>
      </w:r>
      <w:r w:rsidR="00AF30DA">
        <w:rPr>
          <w:rFonts w:hint="eastAsia"/>
          <w:color w:val="0000FF"/>
        </w:rPr>
        <w:t>/</w:t>
      </w:r>
      <w:r w:rsidR="00AF30DA" w:rsidRPr="00AF30DA">
        <w:t xml:space="preserve"> </w:t>
      </w:r>
      <w:r w:rsidR="00AF30DA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：</w:t>
      </w:r>
      <w:r w:rsidR="00963E96">
        <w:rPr>
          <w:rFonts w:hint="eastAsia"/>
          <w:color w:val="0000FF"/>
        </w:rPr>
        <w:t xml:space="preserve"> </w:t>
      </w:r>
      <w:r w:rsidR="00B01D58" w:rsidRPr="0027431E">
        <w:rPr>
          <w:rFonts w:hint="eastAsia"/>
          <w:color w:val="0000FF"/>
        </w:rPr>
        <w:t>当</w:t>
      </w:r>
      <w:proofErr w:type="spellStart"/>
      <w:r w:rsidR="00EA4120" w:rsidRPr="00E52382">
        <w:rPr>
          <w:color w:val="0000FF"/>
        </w:rPr>
        <w:t>VMCMtCtrlModeFL</w:t>
      </w:r>
      <w:proofErr w:type="spellEnd"/>
      <w:r w:rsidR="00EA4120">
        <w:rPr>
          <w:rFonts w:hint="eastAsia"/>
          <w:color w:val="0000FF"/>
        </w:rPr>
        <w:t xml:space="preserve"> /</w:t>
      </w:r>
      <w:r w:rsidR="00EA4120" w:rsidRPr="0027431E">
        <w:rPr>
          <w:rFonts w:hint="eastAsia"/>
          <w:color w:val="0000FF"/>
        </w:rPr>
        <w:t xml:space="preserve"> </w:t>
      </w:r>
      <w:r w:rsidR="00EA4120" w:rsidRPr="004621F5">
        <w:rPr>
          <w:color w:val="0000FF"/>
        </w:rPr>
        <w:t>F</w:t>
      </w:r>
      <w:r w:rsidR="00EA4120">
        <w:rPr>
          <w:rFonts w:hint="eastAsia"/>
          <w:color w:val="0000FF"/>
        </w:rPr>
        <w:t xml:space="preserve">R/ </w:t>
      </w:r>
      <w:r w:rsidR="00EA4120" w:rsidRPr="00BD2EEF">
        <w:rPr>
          <w:color w:val="0000FF"/>
        </w:rPr>
        <w:t>RL</w:t>
      </w:r>
      <w:r w:rsidR="00EA4120">
        <w:rPr>
          <w:rFonts w:hint="eastAsia"/>
          <w:color w:val="0000FF"/>
        </w:rPr>
        <w:t xml:space="preserve"> /</w:t>
      </w:r>
      <w:r w:rsidR="00EA4120" w:rsidRPr="00BD2EEF">
        <w:rPr>
          <w:color w:val="0000FF"/>
        </w:rPr>
        <w:t>RR</w:t>
      </w:r>
      <w:r w:rsidR="00B01D58" w:rsidRPr="0027431E">
        <w:rPr>
          <w:rFonts w:hint="eastAsia"/>
          <w:color w:val="0000FF"/>
        </w:rPr>
        <w:t>= 0x0</w:t>
      </w:r>
      <w:r w:rsidR="00B01D58">
        <w:rPr>
          <w:rFonts w:hint="eastAsia"/>
          <w:color w:val="0000FF"/>
        </w:rPr>
        <w:t>1</w:t>
      </w:r>
      <w:r w:rsidR="00B01D58" w:rsidRPr="0027431E">
        <w:rPr>
          <w:rFonts w:hint="eastAsia"/>
          <w:color w:val="0000FF"/>
        </w:rPr>
        <w:t>（</w:t>
      </w:r>
      <w:r w:rsidR="00B01D58">
        <w:rPr>
          <w:rFonts w:hint="eastAsia"/>
          <w:color w:val="0000FF"/>
        </w:rPr>
        <w:t>Speed</w:t>
      </w:r>
      <w:r w:rsidR="00B01D58" w:rsidRPr="0027431E">
        <w:rPr>
          <w:rFonts w:hint="eastAsia"/>
          <w:color w:val="0000FF"/>
        </w:rPr>
        <w:t xml:space="preserve"> Control</w:t>
      </w:r>
      <w:r w:rsidR="00B01D58" w:rsidRPr="0027431E">
        <w:rPr>
          <w:rFonts w:hint="eastAsia"/>
          <w:color w:val="0000FF"/>
        </w:rPr>
        <w:t>）</w:t>
      </w:r>
      <w:r w:rsidR="00963E96">
        <w:rPr>
          <w:rFonts w:hint="eastAsia"/>
          <w:color w:val="0000FF"/>
        </w:rPr>
        <w:t>时，</w:t>
      </w:r>
      <w:r w:rsidR="00B01D58" w:rsidRPr="00CF067E">
        <w:rPr>
          <w:color w:val="0000FF"/>
        </w:rPr>
        <w:t>VMCTarSpdFL_1st</w:t>
      </w:r>
      <w:r w:rsidR="00B01D58">
        <w:rPr>
          <w:rFonts w:hint="eastAsia"/>
          <w:color w:val="0000FF"/>
        </w:rPr>
        <w:t xml:space="preserve">/ </w:t>
      </w:r>
      <w:r w:rsidR="00B01D58" w:rsidRPr="00AF30DA">
        <w:rPr>
          <w:color w:val="0000FF"/>
        </w:rPr>
        <w:t>VMCTarSpdFR_2nd</w:t>
      </w:r>
      <w:r w:rsidR="00B01D58">
        <w:rPr>
          <w:rFonts w:hint="eastAsia"/>
          <w:color w:val="0000FF"/>
        </w:rPr>
        <w:t xml:space="preserve"> /</w:t>
      </w:r>
      <w:r w:rsidR="00B01D58" w:rsidRPr="00AF30DA">
        <w:t xml:space="preserve"> </w:t>
      </w:r>
      <w:r w:rsidR="00B01D58" w:rsidRPr="00AF30DA">
        <w:rPr>
          <w:color w:val="0000FF"/>
        </w:rPr>
        <w:t>VMCTarSpdRL_3rd</w:t>
      </w:r>
      <w:r w:rsidR="00B01D58">
        <w:rPr>
          <w:rFonts w:hint="eastAsia"/>
          <w:color w:val="0000FF"/>
        </w:rPr>
        <w:t>/</w:t>
      </w:r>
      <w:r w:rsidR="00B01D58" w:rsidRPr="00AF30DA">
        <w:t xml:space="preserve"> </w:t>
      </w:r>
      <w:r w:rsidR="00B01D58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请求</w:t>
      </w:r>
      <w:r w:rsidR="009A58C9">
        <w:rPr>
          <w:rFonts w:hint="eastAsia"/>
          <w:color w:val="0000FF"/>
        </w:rPr>
        <w:t>的</w:t>
      </w:r>
      <w:proofErr w:type="gramStart"/>
      <w:r w:rsidR="009A58C9">
        <w:rPr>
          <w:rFonts w:hint="eastAsia"/>
          <w:color w:val="0000FF"/>
        </w:rPr>
        <w:t>是</w:t>
      </w:r>
      <w:r w:rsidR="00963E96">
        <w:rPr>
          <w:rFonts w:hint="eastAsia"/>
          <w:color w:val="0000FF"/>
        </w:rPr>
        <w:t>主减前</w:t>
      </w:r>
      <w:proofErr w:type="gramEnd"/>
      <w:r w:rsidR="00963E96">
        <w:rPr>
          <w:rFonts w:hint="eastAsia"/>
          <w:color w:val="0000FF"/>
        </w:rPr>
        <w:t>的目标速度。</w:t>
      </w:r>
    </w:p>
    <w:p w14:paraId="14AE2A48" w14:textId="4F1913D1" w:rsidR="00963E96" w:rsidRPr="009A58C9" w:rsidRDefault="00963E96" w:rsidP="009A58C9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9A58C9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>
        <w:rPr>
          <w:rFonts w:hint="eastAsia"/>
          <w:color w:val="0000FF"/>
        </w:rPr>
        <w:t>端速度</w:t>
      </w:r>
      <w:proofErr w:type="gramEnd"/>
      <w:r w:rsidR="009A58C9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42CB8E1E" w14:textId="77777777" w:rsidR="000F5648" w:rsidRPr="005163F7" w:rsidRDefault="000F5648" w:rsidP="002019F4">
      <w:pPr>
        <w:pStyle w:val="affff7"/>
        <w:ind w:left="1760" w:firstLineChars="0" w:firstLine="0"/>
        <w:rPr>
          <w:color w:val="0000FF"/>
          <w:highlight w:val="yellow"/>
        </w:rPr>
      </w:pPr>
    </w:p>
    <w:p w14:paraId="017E2012" w14:textId="77777777" w:rsidR="005163F7" w:rsidRPr="005163F7" w:rsidRDefault="005163F7" w:rsidP="005163F7">
      <w:pPr>
        <w:pStyle w:val="affff7"/>
        <w:ind w:left="1760" w:firstLineChars="0" w:firstLine="0"/>
        <w:rPr>
          <w:highlight w:val="yellow"/>
        </w:rPr>
      </w:pPr>
    </w:p>
    <w:p w14:paraId="5019DBAC" w14:textId="6FA28E12" w:rsidR="00E839BB" w:rsidRDefault="00E839BB" w:rsidP="00E839BB">
      <w:pPr>
        <w:ind w:firstLine="422"/>
        <w:rPr>
          <w:b/>
          <w:bCs/>
          <w:lang w:val="zh-CN"/>
        </w:rPr>
      </w:pPr>
      <w:r w:rsidRPr="009D5E47">
        <w:rPr>
          <w:rFonts w:hint="eastAsia"/>
          <w:b/>
          <w:bCs/>
          <w:lang w:val="zh-CN"/>
        </w:rPr>
        <w:t>Received from VCU</w:t>
      </w:r>
      <w:r w:rsidR="00AB09FA">
        <w:rPr>
          <w:rFonts w:hint="eastAsia"/>
          <w:b/>
          <w:bCs/>
          <w:lang w:val="zh-CN"/>
        </w:rPr>
        <w:t xml:space="preserve"> </w:t>
      </w:r>
      <w:r w:rsidRPr="009D5E47">
        <w:rPr>
          <w:rFonts w:hint="eastAsia"/>
          <w:b/>
          <w:bCs/>
          <w:lang w:val="zh-CN"/>
        </w:rPr>
        <w:t>:</w:t>
      </w:r>
    </w:p>
    <w:p w14:paraId="5DC68988" w14:textId="2F096D70" w:rsidR="00AB09FA" w:rsidRPr="009D5E47" w:rsidRDefault="00AB09FA" w:rsidP="00E839BB">
      <w:pPr>
        <w:ind w:firstLine="422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如下信号用来表征电机</w:t>
      </w:r>
      <w:r w:rsidR="006A39DA">
        <w:rPr>
          <w:rFonts w:hint="eastAsia"/>
          <w:b/>
          <w:bCs/>
          <w:lang w:val="zh-CN"/>
        </w:rPr>
        <w:t>电制动能力的大小：</w:t>
      </w:r>
    </w:p>
    <w:p w14:paraId="0B0D2476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proofErr w:type="spellStart"/>
      <w:r w:rsidRPr="00607BAD">
        <w:rPr>
          <w:color w:val="0000FF"/>
        </w:rPr>
        <w:t>PrDrvMtrTorqMinLitVal_FD</w:t>
      </w:r>
      <w:proofErr w:type="spellEnd"/>
      <w:r>
        <w:rPr>
          <w:rFonts w:hint="eastAsia"/>
          <w:color w:val="0000FF"/>
        </w:rPr>
        <w:t xml:space="preserve">  </w:t>
      </w:r>
    </w:p>
    <w:p w14:paraId="123C8794" w14:textId="07B88F61" w:rsidR="00E839BB" w:rsidRPr="00AC7D0D" w:rsidRDefault="00785DDD" w:rsidP="00E839BB">
      <w:pPr>
        <w:ind w:left="1760" w:firstLineChars="0" w:firstLine="0"/>
        <w:rPr>
          <w:b/>
          <w:bCs/>
          <w:sz w:val="20"/>
          <w:szCs w:val="21"/>
        </w:rPr>
      </w:pPr>
      <w:bookmarkStart w:id="72" w:name="_Hlk223181437"/>
      <w:r w:rsidRPr="00AC7D0D">
        <w:rPr>
          <w:rFonts w:hint="eastAsia"/>
          <w:b/>
          <w:bCs/>
          <w:sz w:val="20"/>
          <w:szCs w:val="21"/>
        </w:rPr>
        <w:t>双电机</w:t>
      </w:r>
      <w:r w:rsidR="00E839BB" w:rsidRPr="00AC7D0D">
        <w:rPr>
          <w:b/>
          <w:bCs/>
          <w:sz w:val="20"/>
          <w:szCs w:val="21"/>
        </w:rPr>
        <w:t xml:space="preserve">: </w:t>
      </w:r>
      <w:proofErr w:type="gramStart"/>
      <w:r w:rsidRPr="00AC7D0D">
        <w:rPr>
          <w:rFonts w:hint="eastAsia"/>
          <w:b/>
          <w:bCs/>
          <w:sz w:val="20"/>
          <w:szCs w:val="21"/>
        </w:rPr>
        <w:t>前轴</w:t>
      </w:r>
      <w:r w:rsidR="00A66BD1" w:rsidRPr="00AC7D0D">
        <w:rPr>
          <w:rFonts w:hint="eastAsia"/>
          <w:b/>
          <w:bCs/>
          <w:sz w:val="20"/>
          <w:szCs w:val="21"/>
        </w:rPr>
        <w:t>主减前</w:t>
      </w:r>
      <w:proofErr w:type="gramEnd"/>
      <w:r w:rsidR="00A66BD1" w:rsidRPr="00AC7D0D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0060BD1F" w14:textId="7BDC581E" w:rsidR="00025336" w:rsidRPr="00BA0F90" w:rsidRDefault="00025336" w:rsidP="00BA0F90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双电机的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BA0F90" w:rsidRPr="00BA0F90">
        <w:rPr>
          <w:rFonts w:hint="eastAsia"/>
          <w:sz w:val="20"/>
          <w:szCs w:val="21"/>
        </w:rPr>
        <w:t>前轴主减前</w:t>
      </w:r>
      <w:proofErr w:type="gramEnd"/>
      <w:r w:rsidR="00BA0F90" w:rsidRPr="00BA0F90">
        <w:rPr>
          <w:rFonts w:hint="eastAsia"/>
          <w:sz w:val="20"/>
          <w:szCs w:val="21"/>
        </w:rPr>
        <w:t>的</w:t>
      </w:r>
      <w:r w:rsidR="00A66BD1">
        <w:rPr>
          <w:rFonts w:hint="eastAsia"/>
          <w:sz w:val="20"/>
          <w:szCs w:val="21"/>
        </w:rPr>
        <w:t>电制动能力</w:t>
      </w:r>
      <w:r w:rsidR="00BA0F90" w:rsidRPr="00BA0F90">
        <w:rPr>
          <w:rFonts w:hint="eastAsia"/>
          <w:sz w:val="20"/>
          <w:szCs w:val="21"/>
        </w:rPr>
        <w:t>和电机端</w:t>
      </w:r>
      <w:r w:rsidR="00FA38F4">
        <w:rPr>
          <w:rFonts w:hint="eastAsia"/>
          <w:sz w:val="20"/>
          <w:szCs w:val="21"/>
        </w:rPr>
        <w:t>的电制动</w:t>
      </w:r>
      <w:r w:rsidR="00822A8F">
        <w:rPr>
          <w:rFonts w:hint="eastAsia"/>
          <w:sz w:val="20"/>
          <w:szCs w:val="21"/>
        </w:rPr>
        <w:t>能力是</w:t>
      </w:r>
      <w:r w:rsidR="00BA0F90" w:rsidRPr="00BA0F90">
        <w:rPr>
          <w:rFonts w:hint="eastAsia"/>
          <w:sz w:val="20"/>
          <w:szCs w:val="21"/>
        </w:rPr>
        <w:t>一致</w:t>
      </w:r>
      <w:r w:rsidR="00822A8F">
        <w:rPr>
          <w:rFonts w:hint="eastAsia"/>
          <w:sz w:val="20"/>
          <w:szCs w:val="21"/>
        </w:rPr>
        <w:t>的，</w:t>
      </w:r>
      <w:r w:rsidR="00822A8F">
        <w:rPr>
          <w:rFonts w:hint="eastAsia"/>
          <w:sz w:val="20"/>
          <w:szCs w:val="21"/>
        </w:rPr>
        <w:t>VCU</w:t>
      </w:r>
      <w:r w:rsidR="00822A8F">
        <w:rPr>
          <w:rFonts w:hint="eastAsia"/>
          <w:sz w:val="20"/>
          <w:szCs w:val="21"/>
        </w:rPr>
        <w:t>无需额外处理，</w:t>
      </w:r>
      <w:r w:rsidR="00822A8F">
        <w:rPr>
          <w:rFonts w:hint="eastAsia"/>
          <w:sz w:val="20"/>
          <w:szCs w:val="21"/>
        </w:rPr>
        <w:t>VMC</w:t>
      </w:r>
      <w:r w:rsidR="00822A8F">
        <w:rPr>
          <w:rFonts w:hint="eastAsia"/>
          <w:sz w:val="20"/>
          <w:szCs w:val="21"/>
        </w:rPr>
        <w:t>内部会</w:t>
      </w:r>
      <w:r w:rsidR="00A31F70">
        <w:rPr>
          <w:rFonts w:hint="eastAsia"/>
          <w:sz w:val="20"/>
          <w:szCs w:val="21"/>
        </w:rPr>
        <w:t>考虑</w:t>
      </w:r>
      <w:proofErr w:type="gramStart"/>
      <w:r w:rsidR="00A31F70">
        <w:rPr>
          <w:rFonts w:hint="eastAsia"/>
          <w:sz w:val="20"/>
          <w:szCs w:val="21"/>
        </w:rPr>
        <w:t>主减比</w:t>
      </w:r>
      <w:proofErr w:type="gramEnd"/>
      <w:r w:rsidR="00A31F70">
        <w:rPr>
          <w:rFonts w:hint="eastAsia"/>
          <w:sz w:val="20"/>
          <w:szCs w:val="21"/>
        </w:rPr>
        <w:t>转换</w:t>
      </w:r>
      <w:proofErr w:type="gramStart"/>
      <w:r w:rsidR="00A31F70">
        <w:rPr>
          <w:rFonts w:hint="eastAsia"/>
          <w:sz w:val="20"/>
          <w:szCs w:val="21"/>
        </w:rPr>
        <w:t>为轮端电制动</w:t>
      </w:r>
      <w:proofErr w:type="gramEnd"/>
      <w:r w:rsidR="00A31F70">
        <w:rPr>
          <w:rFonts w:hint="eastAsia"/>
          <w:sz w:val="20"/>
          <w:szCs w:val="21"/>
        </w:rPr>
        <w:t>能力使用。</w:t>
      </w:r>
    </w:p>
    <w:p w14:paraId="465749E6" w14:textId="1AC2AB21" w:rsidR="003C30C4" w:rsidRDefault="005A4D0C" w:rsidP="005A4D0C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双电机</w:t>
      </w:r>
      <w:r>
        <w:rPr>
          <w:rFonts w:hint="eastAsia"/>
          <w:sz w:val="20"/>
          <w:szCs w:val="21"/>
        </w:rPr>
        <w:t>PHEV</w:t>
      </w:r>
      <w:r w:rsidR="00390FD9">
        <w:rPr>
          <w:rFonts w:hint="eastAsia"/>
          <w:sz w:val="20"/>
          <w:szCs w:val="21"/>
        </w:rPr>
        <w:t>车型：</w:t>
      </w:r>
      <w:r w:rsidR="00D60622">
        <w:rPr>
          <w:rFonts w:hint="eastAsia"/>
          <w:sz w:val="20"/>
          <w:szCs w:val="21"/>
        </w:rPr>
        <w:t>从</w:t>
      </w:r>
      <w:r w:rsidR="00D60622">
        <w:rPr>
          <w:rFonts w:hint="eastAsia"/>
          <w:sz w:val="20"/>
          <w:szCs w:val="21"/>
        </w:rPr>
        <w:t>VCU</w:t>
      </w:r>
      <w:r w:rsidR="00D60622">
        <w:rPr>
          <w:rFonts w:hint="eastAsia"/>
          <w:sz w:val="20"/>
          <w:szCs w:val="21"/>
        </w:rPr>
        <w:t>收到的</w:t>
      </w:r>
      <w:r w:rsidR="00AA4202">
        <w:rPr>
          <w:rFonts w:hint="eastAsia"/>
          <w:sz w:val="20"/>
          <w:szCs w:val="21"/>
        </w:rPr>
        <w:t>前轴</w:t>
      </w:r>
      <w:r w:rsidR="006D679B">
        <w:rPr>
          <w:rFonts w:hint="eastAsia"/>
          <w:sz w:val="20"/>
          <w:szCs w:val="21"/>
        </w:rPr>
        <w:t>电</w:t>
      </w:r>
      <w:r w:rsidR="00AA4202">
        <w:rPr>
          <w:rFonts w:hint="eastAsia"/>
          <w:sz w:val="20"/>
          <w:szCs w:val="21"/>
        </w:rPr>
        <w:t>制动</w:t>
      </w:r>
      <w:r w:rsidR="006D679B">
        <w:rPr>
          <w:rFonts w:hint="eastAsia"/>
          <w:sz w:val="20"/>
          <w:szCs w:val="21"/>
        </w:rPr>
        <w:t>能力</w:t>
      </w:r>
      <w:proofErr w:type="gramStart"/>
      <w:r w:rsidR="00D60622">
        <w:rPr>
          <w:rFonts w:hint="eastAsia"/>
          <w:sz w:val="20"/>
          <w:szCs w:val="21"/>
        </w:rPr>
        <w:t>也是主减前</w:t>
      </w:r>
      <w:proofErr w:type="gramEnd"/>
      <w:r w:rsidR="00D60622">
        <w:rPr>
          <w:rFonts w:hint="eastAsia"/>
          <w:sz w:val="20"/>
          <w:szCs w:val="21"/>
        </w:rPr>
        <w:t>的</w:t>
      </w:r>
      <w:r w:rsidR="00025336">
        <w:rPr>
          <w:rFonts w:hint="eastAsia"/>
          <w:sz w:val="20"/>
          <w:szCs w:val="21"/>
        </w:rPr>
        <w:t>扭矩</w:t>
      </w:r>
      <w:r w:rsidR="00020BD7">
        <w:rPr>
          <w:rFonts w:hint="eastAsia"/>
          <w:sz w:val="20"/>
          <w:szCs w:val="21"/>
        </w:rPr>
        <w:t>（</w:t>
      </w:r>
      <w:r w:rsidR="00020BD7">
        <w:rPr>
          <w:rFonts w:hint="eastAsia"/>
          <w:color w:val="0000FF"/>
        </w:rPr>
        <w:t>对应下图中的</w:t>
      </w:r>
      <w:r w:rsidR="00020BD7">
        <w:rPr>
          <w:rFonts w:hint="eastAsia"/>
          <w:color w:val="0000FF"/>
        </w:rPr>
        <w:t>Z3</w:t>
      </w:r>
      <w:r w:rsidR="00020BD7">
        <w:rPr>
          <w:rFonts w:hint="eastAsia"/>
          <w:color w:val="0000FF"/>
        </w:rPr>
        <w:t>）</w:t>
      </w:r>
      <w:r w:rsidR="00D60622">
        <w:rPr>
          <w:rFonts w:hint="eastAsia"/>
          <w:sz w:val="20"/>
          <w:szCs w:val="21"/>
        </w:rPr>
        <w:t>，</w:t>
      </w:r>
      <w:r w:rsidR="005A1E55">
        <w:rPr>
          <w:rFonts w:hint="eastAsia"/>
          <w:sz w:val="20"/>
          <w:szCs w:val="21"/>
        </w:rPr>
        <w:t>所以</w:t>
      </w:r>
      <w:r w:rsidR="005A1E55">
        <w:rPr>
          <w:rFonts w:hint="eastAsia"/>
          <w:sz w:val="20"/>
          <w:szCs w:val="21"/>
        </w:rPr>
        <w:t>VCU</w:t>
      </w:r>
      <w:r w:rsidR="005A1E55">
        <w:rPr>
          <w:rFonts w:hint="eastAsia"/>
          <w:sz w:val="20"/>
          <w:szCs w:val="21"/>
        </w:rPr>
        <w:t>需要将电机</w:t>
      </w:r>
      <w:r w:rsidR="00830843">
        <w:rPr>
          <w:rFonts w:hint="eastAsia"/>
          <w:sz w:val="20"/>
          <w:szCs w:val="21"/>
        </w:rPr>
        <w:t>端的</w:t>
      </w:r>
      <w:r w:rsidR="005A1E55">
        <w:rPr>
          <w:rFonts w:hint="eastAsia"/>
          <w:sz w:val="20"/>
          <w:szCs w:val="21"/>
        </w:rPr>
        <w:t>电制动能力信号</w:t>
      </w:r>
      <w:r w:rsidR="00BD472E">
        <w:rPr>
          <w:rFonts w:hint="eastAsia"/>
          <w:sz w:val="20"/>
          <w:szCs w:val="21"/>
        </w:rPr>
        <w:t xml:space="preserve">x (Z2/Z1) </w:t>
      </w:r>
      <w:r w:rsidR="001720C2">
        <w:rPr>
          <w:rFonts w:hint="eastAsia"/>
          <w:sz w:val="20"/>
          <w:szCs w:val="21"/>
        </w:rPr>
        <w:t>发给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，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内部会考虑</w:t>
      </w:r>
      <w:proofErr w:type="gramStart"/>
      <w:r w:rsidR="001720C2">
        <w:rPr>
          <w:rFonts w:hint="eastAsia"/>
          <w:sz w:val="20"/>
          <w:szCs w:val="21"/>
        </w:rPr>
        <w:t>主减比</w:t>
      </w:r>
      <w:proofErr w:type="gramEnd"/>
      <w:r w:rsidR="001720C2">
        <w:rPr>
          <w:rFonts w:hint="eastAsia"/>
          <w:sz w:val="20"/>
          <w:szCs w:val="21"/>
        </w:rPr>
        <w:t>（</w:t>
      </w:r>
      <w:r w:rsidR="001720C2">
        <w:rPr>
          <w:rFonts w:hint="eastAsia"/>
          <w:sz w:val="20"/>
          <w:szCs w:val="21"/>
        </w:rPr>
        <w:t>Z</w:t>
      </w:r>
      <w:r w:rsidR="00E03E70">
        <w:rPr>
          <w:rFonts w:hint="eastAsia"/>
          <w:sz w:val="20"/>
          <w:szCs w:val="21"/>
        </w:rPr>
        <w:t>4/Z3</w:t>
      </w:r>
      <w:r w:rsidR="001720C2">
        <w:rPr>
          <w:rFonts w:hint="eastAsia"/>
          <w:sz w:val="20"/>
          <w:szCs w:val="21"/>
        </w:rPr>
        <w:t>）</w:t>
      </w:r>
      <w:r w:rsidR="00E03E70">
        <w:rPr>
          <w:rFonts w:hint="eastAsia"/>
          <w:sz w:val="20"/>
          <w:szCs w:val="21"/>
        </w:rPr>
        <w:t>转换</w:t>
      </w:r>
      <w:proofErr w:type="gramStart"/>
      <w:r w:rsidR="00E03E70">
        <w:rPr>
          <w:rFonts w:hint="eastAsia"/>
          <w:sz w:val="20"/>
          <w:szCs w:val="21"/>
        </w:rPr>
        <w:t>为轮端</w:t>
      </w:r>
      <w:r w:rsidR="00025336">
        <w:rPr>
          <w:rFonts w:hint="eastAsia"/>
          <w:sz w:val="20"/>
          <w:szCs w:val="21"/>
        </w:rPr>
        <w:t>电制动</w:t>
      </w:r>
      <w:proofErr w:type="gramEnd"/>
      <w:r w:rsidR="00025336">
        <w:rPr>
          <w:rFonts w:hint="eastAsia"/>
          <w:sz w:val="20"/>
          <w:szCs w:val="21"/>
        </w:rPr>
        <w:t>能力使用。</w:t>
      </w:r>
    </w:p>
    <w:p w14:paraId="40D3709F" w14:textId="54E14804" w:rsidR="00232C84" w:rsidRPr="000E2B2A" w:rsidRDefault="00020BD7" w:rsidP="000E2B2A">
      <w:pPr>
        <w:pStyle w:val="affff7"/>
        <w:ind w:left="2200" w:firstLineChars="0" w:firstLine="0"/>
        <w:jc w:val="center"/>
        <w:rPr>
          <w:sz w:val="20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1C248976" wp14:editId="200E6325">
            <wp:extent cx="2367915" cy="1823085"/>
            <wp:effectExtent l="0" t="0" r="13335" b="5715"/>
            <wp:docPr id="168970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F0EF" w14:textId="56D272B7" w:rsidR="00232C84" w:rsidRDefault="00232C84" w:rsidP="00232C84">
      <w:pPr>
        <w:ind w:left="1760" w:firstLineChars="0" w:firstLine="0"/>
        <w:rPr>
          <w:b/>
          <w:bCs/>
          <w:sz w:val="20"/>
          <w:szCs w:val="21"/>
        </w:rPr>
      </w:pPr>
      <w:r w:rsidRPr="00AC7D0D">
        <w:rPr>
          <w:rFonts w:hint="eastAsia"/>
          <w:b/>
          <w:bCs/>
          <w:sz w:val="20"/>
          <w:szCs w:val="21"/>
        </w:rPr>
        <w:t>四电机</w:t>
      </w:r>
      <w:r w:rsidRPr="00AC7D0D">
        <w:rPr>
          <w:b/>
          <w:bCs/>
          <w:sz w:val="20"/>
          <w:szCs w:val="21"/>
        </w:rPr>
        <w:t xml:space="preserve">: </w:t>
      </w:r>
      <w:r w:rsidRPr="00AC7D0D">
        <w:rPr>
          <w:rFonts w:hint="eastAsia"/>
          <w:b/>
          <w:bCs/>
          <w:sz w:val="20"/>
          <w:szCs w:val="21"/>
        </w:rPr>
        <w:t>左</w:t>
      </w:r>
      <w:proofErr w:type="gramStart"/>
      <w:r w:rsidRPr="00AC7D0D">
        <w:rPr>
          <w:rFonts w:hint="eastAsia"/>
          <w:b/>
          <w:bCs/>
          <w:sz w:val="20"/>
          <w:szCs w:val="21"/>
        </w:rPr>
        <w:t>前</w:t>
      </w:r>
      <w:r w:rsidR="00ED3F94">
        <w:rPr>
          <w:rFonts w:hint="eastAsia"/>
          <w:b/>
          <w:bCs/>
          <w:sz w:val="20"/>
          <w:szCs w:val="21"/>
        </w:rPr>
        <w:t>主减前</w:t>
      </w:r>
      <w:proofErr w:type="gramEnd"/>
      <w:r w:rsidR="00ED3F94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5AC200F7" w14:textId="7699A33D" w:rsidR="00AC7D0D" w:rsidRPr="00BA0F90" w:rsidRDefault="00AC7D0D" w:rsidP="00AC7D0D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 w:rsidR="000F0660"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r w:rsidR="00ED3F94">
        <w:rPr>
          <w:rFonts w:hint="eastAsia"/>
          <w:sz w:val="20"/>
          <w:szCs w:val="21"/>
        </w:rPr>
        <w:t>左</w:t>
      </w:r>
      <w:proofErr w:type="gramStart"/>
      <w:r w:rsidR="00ED3F94"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DCC0501" w14:textId="77777777" w:rsidR="00AC7D0D" w:rsidRPr="00AC7D0D" w:rsidRDefault="00AC7D0D" w:rsidP="00232C84">
      <w:pPr>
        <w:ind w:left="1760" w:firstLineChars="0" w:firstLine="0"/>
        <w:rPr>
          <w:b/>
          <w:bCs/>
          <w:sz w:val="20"/>
          <w:szCs w:val="21"/>
        </w:rPr>
      </w:pPr>
    </w:p>
    <w:bookmarkEnd w:id="72"/>
    <w:p w14:paraId="372A01E6" w14:textId="1AB9168B" w:rsidR="00E839BB" w:rsidRPr="008E0EC3" w:rsidRDefault="00E839BB" w:rsidP="00E839BB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r w:rsidRPr="00072FCB">
        <w:rPr>
          <w:color w:val="0000FF"/>
        </w:rPr>
        <w:t>MCU2MtrTorqMinLitVal_FD</w:t>
      </w:r>
      <w:r w:rsidR="00525DA6">
        <w:rPr>
          <w:rFonts w:hint="eastAsia"/>
          <w:color w:val="0000FF"/>
        </w:rPr>
        <w:t xml:space="preserve"> </w:t>
      </w:r>
    </w:p>
    <w:p w14:paraId="619792D2" w14:textId="723699E3" w:rsidR="00E839BB" w:rsidRPr="00CE646A" w:rsidRDefault="00B10A9E" w:rsidP="00E839BB">
      <w:pPr>
        <w:ind w:left="1760" w:firstLineChars="0" w:firstLine="0"/>
        <w:rPr>
          <w:b/>
          <w:bCs/>
        </w:rPr>
      </w:pPr>
      <w:r w:rsidRPr="00CE646A">
        <w:rPr>
          <w:rFonts w:hint="eastAsia"/>
          <w:b/>
          <w:bCs/>
        </w:rPr>
        <w:t>双电机</w:t>
      </w:r>
      <w:r w:rsidRPr="00CE646A">
        <w:rPr>
          <w:rFonts w:hint="eastAsia"/>
          <w:b/>
          <w:bCs/>
        </w:rPr>
        <w:t xml:space="preserve">: </w:t>
      </w:r>
      <w:proofErr w:type="gramStart"/>
      <w:r w:rsidRPr="00CE646A">
        <w:rPr>
          <w:rFonts w:hint="eastAsia"/>
          <w:b/>
          <w:bCs/>
        </w:rPr>
        <w:t>后轴</w:t>
      </w:r>
      <w:r w:rsidR="004D1A37" w:rsidRPr="00CE646A">
        <w:rPr>
          <w:rFonts w:hint="eastAsia"/>
          <w:b/>
          <w:bCs/>
        </w:rPr>
        <w:t>主减前</w:t>
      </w:r>
      <w:proofErr w:type="gramEnd"/>
      <w:r w:rsidR="004D1A37" w:rsidRPr="00CE646A">
        <w:rPr>
          <w:rFonts w:hint="eastAsia"/>
          <w:b/>
          <w:bCs/>
        </w:rPr>
        <w:t>的</w:t>
      </w:r>
      <w:r w:rsidRPr="00CE646A">
        <w:rPr>
          <w:rFonts w:hint="eastAsia"/>
          <w:b/>
          <w:bCs/>
        </w:rPr>
        <w:t>电制动能力</w:t>
      </w:r>
      <w:r w:rsidR="00CE646A" w:rsidRPr="00CE646A">
        <w:rPr>
          <w:b/>
          <w:bCs/>
        </w:rPr>
        <w:t xml:space="preserve"> </w:t>
      </w:r>
    </w:p>
    <w:p w14:paraId="2B380E81" w14:textId="4770B08E" w:rsidR="00832295" w:rsidRPr="00BA0F90" w:rsidRDefault="00832295" w:rsidP="00832295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</w:t>
      </w:r>
      <w:r w:rsidR="00C02612">
        <w:rPr>
          <w:rFonts w:hint="eastAsia"/>
          <w:sz w:val="20"/>
          <w:szCs w:val="21"/>
        </w:rPr>
        <w:t>所有车型</w:t>
      </w:r>
      <w:r w:rsidRPr="00BA0F90">
        <w:rPr>
          <w:rFonts w:hint="eastAsia"/>
          <w:sz w:val="20"/>
          <w:szCs w:val="21"/>
        </w:rPr>
        <w:t>：</w:t>
      </w:r>
      <w:proofErr w:type="gramStart"/>
      <w:r w:rsidR="00C02612">
        <w:rPr>
          <w:rFonts w:hint="eastAsia"/>
          <w:sz w:val="20"/>
          <w:szCs w:val="21"/>
        </w:rPr>
        <w:t>后</w:t>
      </w:r>
      <w:r w:rsidRPr="00BA0F90">
        <w:rPr>
          <w:rFonts w:hint="eastAsia"/>
          <w:sz w:val="20"/>
          <w:szCs w:val="21"/>
        </w:rPr>
        <w:t>轴主减前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5B4DD6A7" w14:textId="71469380" w:rsidR="00832295" w:rsidRPr="00832295" w:rsidRDefault="00CE646A" w:rsidP="00E839BB">
      <w:pPr>
        <w:ind w:left="1760" w:firstLineChars="0" w:firstLine="0"/>
      </w:pPr>
      <w:r w:rsidRPr="00CE646A">
        <w:rPr>
          <w:rFonts w:hint="eastAsia"/>
          <w:b/>
          <w:bCs/>
        </w:rPr>
        <w:t>四电机</w:t>
      </w:r>
      <w:r w:rsidRPr="00CE646A">
        <w:rPr>
          <w:rFonts w:hint="eastAsia"/>
          <w:b/>
          <w:bCs/>
        </w:rPr>
        <w:t xml:space="preserve">: </w:t>
      </w:r>
      <w:r w:rsidRPr="00CE646A">
        <w:rPr>
          <w:rFonts w:hint="eastAsia"/>
          <w:b/>
          <w:bCs/>
        </w:rPr>
        <w:t>右前电机电制动能力</w:t>
      </w:r>
    </w:p>
    <w:p w14:paraId="36158A1E" w14:textId="1BC3F282" w:rsidR="003055BB" w:rsidRPr="00BA0F90" w:rsidRDefault="003055BB" w:rsidP="003055BB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C02612">
        <w:rPr>
          <w:rFonts w:hint="eastAsia"/>
          <w:sz w:val="20"/>
          <w:szCs w:val="21"/>
        </w:rPr>
        <w:t>右</w:t>
      </w:r>
      <w:r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7D624A2B" w14:textId="77777777" w:rsidR="004D1A37" w:rsidRPr="003055BB" w:rsidRDefault="004D1A37" w:rsidP="00E839BB">
      <w:pPr>
        <w:ind w:left="1760" w:firstLineChars="0" w:firstLine="0"/>
      </w:pPr>
    </w:p>
    <w:p w14:paraId="0EE859F5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162280">
        <w:rPr>
          <w:color w:val="0000FF"/>
        </w:rPr>
        <w:t>MCU3MtrTorqMinLitVal_FD</w:t>
      </w:r>
    </w:p>
    <w:p w14:paraId="02CFD36A" w14:textId="420A52CC" w:rsidR="00E839BB" w:rsidRDefault="00C02612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02612">
        <w:rPr>
          <w:rFonts w:hint="eastAsia"/>
          <w:b/>
          <w:bCs/>
        </w:rPr>
        <w:t>电机</w:t>
      </w:r>
      <w:r w:rsidR="00E839BB" w:rsidRPr="00C02612">
        <w:rPr>
          <w:b/>
          <w:bCs/>
        </w:rPr>
        <w:t xml:space="preserve">: </w:t>
      </w:r>
      <w:r w:rsidR="00B10A9E" w:rsidRPr="00C02612">
        <w:rPr>
          <w:rFonts w:hint="eastAsia"/>
          <w:b/>
          <w:bCs/>
        </w:rPr>
        <w:t>左后电机电制动能力</w:t>
      </w:r>
      <w:r w:rsidR="00E839BB" w:rsidRPr="00C02612">
        <w:rPr>
          <w:rFonts w:hint="eastAsia"/>
          <w:b/>
          <w:bCs/>
        </w:rPr>
        <w:t xml:space="preserve"> </w:t>
      </w:r>
    </w:p>
    <w:p w14:paraId="7DB4E798" w14:textId="5B3BC8F0" w:rsidR="00FF7DF7" w:rsidRPr="00BA0F90" w:rsidRDefault="00FF7DF7" w:rsidP="00FF7DF7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左后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41D91B6F" w14:textId="77777777" w:rsidR="00C02612" w:rsidRPr="00FF7DF7" w:rsidRDefault="00C02612" w:rsidP="00E839BB">
      <w:pPr>
        <w:ind w:left="1760" w:firstLineChars="0" w:firstLine="0"/>
        <w:rPr>
          <w:b/>
          <w:bCs/>
        </w:rPr>
      </w:pPr>
    </w:p>
    <w:p w14:paraId="79EE40F4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58074E">
        <w:rPr>
          <w:color w:val="0000FF"/>
        </w:rPr>
        <w:t>MCU4MtrTorqMinLitVal_FD</w:t>
      </w:r>
    </w:p>
    <w:p w14:paraId="443EBA5E" w14:textId="7754A09C" w:rsidR="00E839BB" w:rsidRDefault="00CE5CCE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E5CCE">
        <w:rPr>
          <w:rFonts w:hint="eastAsia"/>
          <w:b/>
          <w:bCs/>
        </w:rPr>
        <w:t>电机</w:t>
      </w:r>
      <w:r w:rsidR="00B10A9E" w:rsidRPr="00CE5CCE">
        <w:rPr>
          <w:b/>
          <w:bCs/>
        </w:rPr>
        <w:t xml:space="preserve">: </w:t>
      </w:r>
      <w:r w:rsidR="00B10A9E" w:rsidRPr="00CE5CCE">
        <w:rPr>
          <w:rFonts w:hint="eastAsia"/>
          <w:b/>
          <w:bCs/>
        </w:rPr>
        <w:t>右后电机电制动能力</w:t>
      </w:r>
    </w:p>
    <w:p w14:paraId="3ECDA6BF" w14:textId="1F988CF6" w:rsidR="00CE5CCE" w:rsidRPr="00BA0F90" w:rsidRDefault="00CE5CCE" w:rsidP="00CE5CCE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右后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756D8A4" w14:textId="77777777" w:rsidR="00CE5CCE" w:rsidRPr="00CE5CCE" w:rsidRDefault="00CE5CCE" w:rsidP="00E839BB">
      <w:pPr>
        <w:ind w:left="1760" w:firstLineChars="0" w:firstLine="0"/>
        <w:rPr>
          <w:b/>
          <w:bCs/>
        </w:rPr>
      </w:pPr>
    </w:p>
    <w:p w14:paraId="0F42E1D7" w14:textId="77777777" w:rsidR="009E3A7B" w:rsidRPr="00B10A9E" w:rsidRDefault="009E3A7B">
      <w:pPr>
        <w:ind w:firstLine="420"/>
      </w:pPr>
    </w:p>
    <w:p w14:paraId="1239BA05" w14:textId="77777777" w:rsidR="009E3A7B" w:rsidRDefault="009E3A7B">
      <w:pPr>
        <w:ind w:firstLine="420"/>
      </w:pPr>
    </w:p>
    <w:p w14:paraId="3B07B44E" w14:textId="77777777" w:rsidR="009E3A7B" w:rsidRPr="006D6785" w:rsidRDefault="009E3A7B">
      <w:pPr>
        <w:ind w:firstLine="420"/>
      </w:pPr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lastRenderedPageBreak/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105F8E3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r w:rsidR="0023718F" w:rsidRPr="0023718F">
        <w:rPr>
          <w:color w:val="0000FF"/>
        </w:rPr>
        <w:t> CDC</w:t>
      </w:r>
      <w:r w:rsidR="0023718F" w:rsidRPr="0023718F">
        <w:rPr>
          <w:color w:val="0000FF"/>
        </w:rPr>
        <w:t>电流百分比</w:t>
      </w:r>
      <w:proofErr w:type="spellStart"/>
      <w:r w:rsidR="0023718F" w:rsidRPr="0023718F">
        <w:rPr>
          <w:color w:val="0000FF"/>
        </w:rPr>
        <w:t>CdcCurrentMaxRqst_xx</w:t>
      </w:r>
      <w:proofErr w:type="spellEnd"/>
      <w:r w:rsidR="0023718F" w:rsidRPr="0023718F">
        <w:rPr>
          <w:color w:val="0000FF"/>
        </w:rPr>
        <w:t>/</w:t>
      </w:r>
      <w:proofErr w:type="spellStart"/>
      <w:r w:rsidR="0023718F" w:rsidRPr="0023718F">
        <w:rPr>
          <w:color w:val="0000FF"/>
        </w:rPr>
        <w:t>CdcCurrentMinRqst_xx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67B3748C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 w:rsidR="00DF1463" w:rsidRPr="00DF1463">
        <w:rPr>
          <w:color w:val="0000FF"/>
        </w:rPr>
        <w:t>SUCUVlvActuCrntxx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  <w:r>
        <w:rPr>
          <w:rFonts w:hint="eastAsia"/>
          <w:color w:val="0000FF"/>
        </w:rPr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空簧</w:t>
      </w:r>
    </w:p>
    <w:p w14:paraId="542CB8C8" w14:textId="77777777" w:rsidR="00CD666E" w:rsidRDefault="00CD666E" w:rsidP="001F54FD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52B9A21A" w14:textId="0D7C9D97" w:rsidR="00CD666E" w:rsidRDefault="00FF7452" w:rsidP="00CD666E">
      <w:pPr>
        <w:spacing w:line="288" w:lineRule="auto"/>
        <w:ind w:leftChars="996" w:left="2092" w:firstLineChars="0" w:firstLine="0"/>
      </w:pPr>
      <w:proofErr w:type="gramStart"/>
      <w:r>
        <w:rPr>
          <w:rFonts w:hint="eastAsia"/>
        </w:rPr>
        <w:t>空簧有</w:t>
      </w:r>
      <w:proofErr w:type="gramEnd"/>
      <w:r>
        <w:rPr>
          <w:rFonts w:hint="eastAsia"/>
        </w:rPr>
        <w:t>两种请求模式</w:t>
      </w:r>
      <w:r w:rsidR="00CD666E">
        <w:rPr>
          <w:rFonts w:hint="eastAsia"/>
        </w:rPr>
        <w:t>：</w:t>
      </w:r>
      <w:r w:rsidR="00E60B0E">
        <w:rPr>
          <w:rFonts w:hint="eastAsia"/>
        </w:rPr>
        <w:t>高度请求和刚度请求。</w:t>
      </w:r>
    </w:p>
    <w:p w14:paraId="70272C0A" w14:textId="2A784EAF" w:rsidR="00E60B0E" w:rsidRDefault="00E60B0E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通过一个</w:t>
      </w:r>
      <w:r w:rsidR="0064216E">
        <w:rPr>
          <w:rFonts w:hint="eastAsia"/>
        </w:rPr>
        <w:t>8</w:t>
      </w:r>
      <w:r w:rsidR="0064216E">
        <w:rPr>
          <w:rFonts w:hint="eastAsia"/>
        </w:rPr>
        <w:t>个请求信号</w:t>
      </w:r>
      <w:r>
        <w:rPr>
          <w:rFonts w:hint="eastAsia"/>
        </w:rPr>
        <w:t>的</w:t>
      </w:r>
      <w:r w:rsidR="00B627C5">
        <w:rPr>
          <w:rFonts w:hint="eastAsia"/>
        </w:rPr>
        <w:t>信号来实现</w:t>
      </w:r>
      <w:r w:rsidR="0064216E">
        <w:rPr>
          <w:rFonts w:hint="eastAsia"/>
        </w:rPr>
        <w:t>单个车轮的高度刚度独立控制</w:t>
      </w:r>
      <w:r w:rsidR="00B627C5">
        <w:rPr>
          <w:rFonts w:hint="eastAsia"/>
        </w:rPr>
        <w:t>：</w:t>
      </w:r>
    </w:p>
    <w:p w14:paraId="558A0E26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AirSpringHeiReq_FL</w:t>
      </w:r>
      <w:proofErr w:type="spellEnd"/>
    </w:p>
    <w:p w14:paraId="2C4DB979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AirSpringHeiReq_FR</w:t>
      </w:r>
      <w:proofErr w:type="spellEnd"/>
    </w:p>
    <w:p w14:paraId="3CD11F7D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AirSpringHeiReq_RL</w:t>
      </w:r>
      <w:proofErr w:type="spellEnd"/>
    </w:p>
    <w:p w14:paraId="3DB1D1A8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AirSpringHeiReq_RR</w:t>
      </w:r>
      <w:proofErr w:type="spellEnd"/>
    </w:p>
    <w:p w14:paraId="69C4EC4D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TarStfnReqFrntLe</w:t>
      </w:r>
      <w:proofErr w:type="spellEnd"/>
    </w:p>
    <w:p w14:paraId="42AA30BF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TarStfnReqFrntRi</w:t>
      </w:r>
      <w:proofErr w:type="spellEnd"/>
    </w:p>
    <w:p w14:paraId="161CE302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TarStfnReqReLe</w:t>
      </w:r>
      <w:proofErr w:type="spellEnd"/>
    </w:p>
    <w:p w14:paraId="1486134F" w14:textId="6D3D9279" w:rsidR="00CA4B47" w:rsidRDefault="001171CD" w:rsidP="001171CD">
      <w:pPr>
        <w:spacing w:line="288" w:lineRule="auto"/>
        <w:ind w:leftChars="996" w:left="2092" w:firstLineChars="0" w:firstLine="0"/>
      </w:pPr>
      <w:proofErr w:type="spellStart"/>
      <w:r w:rsidRPr="001171CD">
        <w:rPr>
          <w:highlight w:val="yellow"/>
        </w:rPr>
        <w:t>TarStfnReqReRi</w:t>
      </w:r>
      <w:proofErr w:type="spellEnd"/>
    </w:p>
    <w:p w14:paraId="5C7F34A5" w14:textId="77777777" w:rsidR="001171CD" w:rsidRPr="0064216E" w:rsidRDefault="001171CD" w:rsidP="001171CD">
      <w:pPr>
        <w:spacing w:line="288" w:lineRule="auto"/>
        <w:ind w:leftChars="996" w:left="2092" w:firstLineChars="0" w:firstLine="0"/>
      </w:pPr>
    </w:p>
    <w:p w14:paraId="6D99AE81" w14:textId="60D3AA67" w:rsidR="00CA4B47" w:rsidRDefault="00CA4B4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当</w:t>
      </w:r>
      <w:r w:rsidR="00EC47D7">
        <w:rPr>
          <w:rFonts w:hint="eastAsia"/>
        </w:rPr>
        <w:t>空</w:t>
      </w:r>
      <w:proofErr w:type="gramStart"/>
      <w:r w:rsidR="00EC47D7">
        <w:rPr>
          <w:rFonts w:hint="eastAsia"/>
        </w:rPr>
        <w:t>簧</w:t>
      </w:r>
      <w:proofErr w:type="gramEnd"/>
      <w:r w:rsidR="00EC47D7">
        <w:rPr>
          <w:rFonts w:hint="eastAsia"/>
        </w:rPr>
        <w:t>请求</w:t>
      </w:r>
      <w:proofErr w:type="spellStart"/>
      <w:r w:rsidR="00EC47D7" w:rsidRPr="00EC47D7">
        <w:t>AirSuspActvRqst</w:t>
      </w:r>
      <w:proofErr w:type="spellEnd"/>
      <w:r w:rsidR="00EC47D7">
        <w:rPr>
          <w:rFonts w:hint="eastAsia"/>
        </w:rPr>
        <w:t xml:space="preserve"> = 0x1 Request</w:t>
      </w:r>
      <w:r w:rsidR="00444DB6">
        <w:rPr>
          <w:rFonts w:hint="eastAsia"/>
        </w:rPr>
        <w:t xml:space="preserve"> AND </w:t>
      </w:r>
      <w:r w:rsidR="00444DB6">
        <w:rPr>
          <w:rFonts w:hint="eastAsia"/>
        </w:rPr>
        <w:t>根据</w:t>
      </w:r>
      <w:r w:rsidR="00DE6988">
        <w:rPr>
          <w:rFonts w:hint="eastAsia"/>
        </w:rPr>
        <w:t>bite</w:t>
      </w:r>
      <w:r w:rsidR="00DE6988">
        <w:rPr>
          <w:rFonts w:hint="eastAsia"/>
        </w:rPr>
        <w:t>位的定义解析控制</w:t>
      </w:r>
      <w:r w:rsidR="00A13DF7">
        <w:rPr>
          <w:rFonts w:hint="eastAsia"/>
        </w:rPr>
        <w:t>单侧的高度和刚度如下</w:t>
      </w:r>
      <w:r w:rsidR="00DE6988">
        <w:rPr>
          <w:rFonts w:hint="eastAsia"/>
        </w:rPr>
        <w:t>请求：</w:t>
      </w:r>
    </w:p>
    <w:p w14:paraId="4B7020ED" w14:textId="49571918" w:rsidR="00DE6988" w:rsidRPr="00A13DF7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高度：</w:t>
      </w:r>
    </w:p>
    <w:p w14:paraId="090361EF" w14:textId="472DF47C" w:rsidR="00DE6988" w:rsidRDefault="00DE6988" w:rsidP="00CD666E">
      <w:pPr>
        <w:spacing w:line="288" w:lineRule="auto"/>
        <w:ind w:leftChars="996" w:left="2092" w:firstLineChars="0" w:firstLine="0"/>
      </w:pPr>
      <w:proofErr w:type="spellStart"/>
      <w:r w:rsidRPr="00DE6988">
        <w:t>AirSuspTarHei_FL</w:t>
      </w:r>
      <w:proofErr w:type="spellEnd"/>
    </w:p>
    <w:p w14:paraId="093C89B1" w14:textId="3F4749D4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AirSuspTarHei_F</w:t>
      </w:r>
      <w:r>
        <w:rPr>
          <w:rFonts w:hint="eastAsia"/>
        </w:rPr>
        <w:t>R</w:t>
      </w:r>
      <w:proofErr w:type="spellEnd"/>
    </w:p>
    <w:p w14:paraId="4FE2CCA8" w14:textId="5F166CD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</w:t>
      </w:r>
      <w:r w:rsidRPr="00DE6988">
        <w:t>L</w:t>
      </w:r>
      <w:proofErr w:type="spellEnd"/>
    </w:p>
    <w:p w14:paraId="2F6321C0" w14:textId="2AEE583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RR</w:t>
      </w:r>
      <w:proofErr w:type="spellEnd"/>
    </w:p>
    <w:p w14:paraId="7C90BB59" w14:textId="0BAA66E7" w:rsidR="00DE6988" w:rsidRPr="00DE6988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刚度：</w:t>
      </w:r>
    </w:p>
    <w:p w14:paraId="76DA59EF" w14:textId="13191013" w:rsidR="002B2FEE" w:rsidRPr="00DE6988" w:rsidRDefault="003A3958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TarStfnLvlFrntLe</w:t>
      </w:r>
      <w:proofErr w:type="spellEnd"/>
    </w:p>
    <w:p w14:paraId="0E2F48D3" w14:textId="25740F8D" w:rsidR="006E3C8B" w:rsidRPr="00DE6988" w:rsidRDefault="006E3C8B" w:rsidP="00CD666E">
      <w:pPr>
        <w:spacing w:line="288" w:lineRule="auto"/>
        <w:ind w:leftChars="996" w:left="2092" w:firstLineChars="0" w:firstLine="0"/>
      </w:pPr>
      <w:proofErr w:type="spellStart"/>
      <w:r w:rsidRPr="00DE6988">
        <w:t>TarStfnLvlFrntRi</w:t>
      </w:r>
      <w:proofErr w:type="spellEnd"/>
    </w:p>
    <w:p w14:paraId="4C47CB78" w14:textId="2D6A1DB7" w:rsidR="006E3C8B" w:rsidRPr="00DE6988" w:rsidRDefault="00B773B1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TarStfnLvlReLe</w:t>
      </w:r>
      <w:proofErr w:type="spellEnd"/>
    </w:p>
    <w:p w14:paraId="6C396105" w14:textId="66DC8F95" w:rsidR="00BE477E" w:rsidRPr="00A13DF7" w:rsidRDefault="00311990" w:rsidP="00A13DF7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TarStfnLvlReRi</w:t>
      </w:r>
      <w:proofErr w:type="spellEnd"/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lastRenderedPageBreak/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661844AA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</w:p>
    <w:p w14:paraId="7FC992E7" w14:textId="77777777" w:rsidR="004E52AC" w:rsidRPr="004E52AC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$0=No Request</w:t>
      </w:r>
      <w:r w:rsidRPr="004E52AC">
        <w:rPr>
          <w:rFonts w:hint="eastAsia"/>
          <w:color w:val="0000FF"/>
        </w:rPr>
        <w:t>（无请求）</w:t>
      </w:r>
    </w:p>
    <w:p w14:paraId="731599BB" w14:textId="77777777" w:rsidR="004E52AC" w:rsidRPr="004E52AC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$1=Mode Damper Force Offset</w:t>
      </w:r>
      <w:r w:rsidRPr="004E52AC">
        <w:rPr>
          <w:rFonts w:hint="eastAsia"/>
          <w:color w:val="0000FF"/>
        </w:rPr>
        <w:t>（阻尼力补偿模式）</w:t>
      </w:r>
    </w:p>
    <w:p w14:paraId="70DA987D" w14:textId="1EB797D7" w:rsidR="002E71AB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$2= Mode Damper Force Override</w:t>
      </w:r>
      <w:r w:rsidRPr="004E52AC">
        <w:rPr>
          <w:rFonts w:hint="eastAsia"/>
          <w:color w:val="0000FF"/>
        </w:rPr>
        <w:t>（阻尼力接管模式）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D7EA9A2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</w:t>
      </w:r>
      <w:r w:rsidR="000F5201">
        <w:rPr>
          <w:rFonts w:hint="eastAsia"/>
        </w:rPr>
        <w:t>/3</w:t>
      </w:r>
      <w:r>
        <w:t>=Mode Damper Forc</w:t>
      </w:r>
      <w:r w:rsidR="00726564">
        <w:rPr>
          <w:rFonts w:hint="eastAsia"/>
        </w:rPr>
        <w:t>e XXX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进行阻尼力控制</w:t>
      </w:r>
    </w:p>
    <w:p w14:paraId="27471A16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$0=</w:t>
      </w:r>
      <w:proofErr w:type="spellStart"/>
      <w:r w:rsidRPr="00726564">
        <w:t>Not_Controllable</w:t>
      </w:r>
      <w:proofErr w:type="spellEnd"/>
    </w:p>
    <w:p w14:paraId="6DC08D57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$1=</w:t>
      </w:r>
      <w:proofErr w:type="spellStart"/>
      <w:r w:rsidRPr="00726564">
        <w:t>Ready_for_Control</w:t>
      </w:r>
      <w:proofErr w:type="spellEnd"/>
    </w:p>
    <w:p w14:paraId="0EFB2A29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rPr>
          <w:rFonts w:hint="eastAsia"/>
        </w:rPr>
        <w:t>$2=Mode Damper Force Offset</w:t>
      </w:r>
      <w:r w:rsidRPr="00726564">
        <w:rPr>
          <w:rFonts w:hint="eastAsia"/>
        </w:rPr>
        <w:t>（阻尼力补偿模式）</w:t>
      </w:r>
    </w:p>
    <w:p w14:paraId="548D1B91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rPr>
          <w:rFonts w:hint="eastAsia"/>
        </w:rPr>
        <w:t>$3=Mode Damper Force Overwrite</w:t>
      </w:r>
      <w:r w:rsidRPr="00726564">
        <w:rPr>
          <w:rFonts w:hint="eastAsia"/>
        </w:rPr>
        <w:t>（阻尼力接管模式）</w:t>
      </w:r>
    </w:p>
    <w:p w14:paraId="1983F31F" w14:textId="44677E1D" w:rsid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$4=Error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0B4B5D4E" w14:textId="594B7086" w:rsidR="00F11387" w:rsidRDefault="007E7F5E" w:rsidP="00F11387">
      <w:pPr>
        <w:pStyle w:val="3"/>
      </w:pPr>
      <w:r>
        <w:rPr>
          <w:rFonts w:hint="eastAsia"/>
        </w:rPr>
        <w:t>与</w:t>
      </w:r>
      <w:proofErr w:type="gramStart"/>
      <w:r>
        <w:rPr>
          <w:rFonts w:hint="eastAsia"/>
        </w:rPr>
        <w:t>智驾系统</w:t>
      </w:r>
      <w:proofErr w:type="gramEnd"/>
      <w:r>
        <w:rPr>
          <w:rFonts w:hint="eastAsia"/>
        </w:rPr>
        <w:t>相关功能的仲裁关系</w:t>
      </w:r>
    </w:p>
    <w:p w14:paraId="74E18E83" w14:textId="0D045718" w:rsidR="002403E5" w:rsidRDefault="002403E5" w:rsidP="002403E5">
      <w:pPr>
        <w:pStyle w:val="4"/>
        <w:ind w:firstLine="560"/>
      </w:pPr>
      <w:r>
        <w:rPr>
          <w:rFonts w:hint="eastAsia"/>
        </w:rPr>
        <w:t>AEB/AES</w:t>
      </w:r>
      <w:r w:rsidR="00C308A4">
        <w:rPr>
          <w:rFonts w:hint="eastAsia"/>
        </w:rPr>
        <w:t>/ACC/APA</w:t>
      </w:r>
    </w:p>
    <w:p w14:paraId="5A87AFA3" w14:textId="289D5EF3" w:rsidR="00827268" w:rsidRDefault="00827268" w:rsidP="00827268">
      <w:pPr>
        <w:ind w:firstLine="420"/>
        <w:rPr>
          <w:lang w:val="zh-CN"/>
        </w:rPr>
      </w:pPr>
      <w:proofErr w:type="gramStart"/>
      <w:r>
        <w:rPr>
          <w:rFonts w:hint="eastAsia"/>
          <w:lang w:val="zh-CN"/>
        </w:rPr>
        <w:t>所有</w:t>
      </w:r>
      <w:r w:rsidR="000F7433">
        <w:rPr>
          <w:rFonts w:hint="eastAsia"/>
          <w:lang w:val="zh-CN"/>
        </w:rPr>
        <w:t>智驾功能</w:t>
      </w:r>
      <w:proofErr w:type="gramEnd"/>
      <w:r w:rsidR="000F7433">
        <w:rPr>
          <w:rFonts w:hint="eastAsia"/>
          <w:lang w:val="zh-CN"/>
        </w:rPr>
        <w:t>激活</w:t>
      </w:r>
      <w:r w:rsidR="00F0767E">
        <w:rPr>
          <w:rFonts w:hint="eastAsia"/>
          <w:lang w:val="zh-CN"/>
        </w:rPr>
        <w:t>时，</w:t>
      </w:r>
      <w:r w:rsidR="00F0767E">
        <w:rPr>
          <w:rFonts w:hint="eastAsia"/>
          <w:lang w:val="zh-CN"/>
        </w:rPr>
        <w:t>CST</w:t>
      </w:r>
      <w:r w:rsidR="00F0767E">
        <w:rPr>
          <w:rFonts w:hint="eastAsia"/>
          <w:lang w:val="zh-CN"/>
        </w:rPr>
        <w:t>功能不允许激活</w:t>
      </w:r>
    </w:p>
    <w:p w14:paraId="7F09BDD1" w14:textId="4F4BA164" w:rsidR="00F0767E" w:rsidRPr="00827268" w:rsidRDefault="00F0767E" w:rsidP="00827268">
      <w:pPr>
        <w:ind w:firstLine="420"/>
        <w:rPr>
          <w:lang w:val="zh-CN"/>
        </w:rPr>
      </w:pP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功能在</w:t>
      </w:r>
      <w:proofErr w:type="gramStart"/>
      <w:r>
        <w:rPr>
          <w:rFonts w:hint="eastAsia"/>
          <w:lang w:val="zh-CN"/>
        </w:rPr>
        <w:t>智驾功能</w:t>
      </w:r>
      <w:proofErr w:type="gramEnd"/>
      <w:r>
        <w:rPr>
          <w:rFonts w:hint="eastAsia"/>
          <w:lang w:val="zh-CN"/>
        </w:rPr>
        <w:t>激活后，</w:t>
      </w:r>
      <w:r w:rsidR="00884F39">
        <w:rPr>
          <w:rFonts w:hint="eastAsia"/>
          <w:lang w:val="zh-CN"/>
        </w:rPr>
        <w:t>需要退出。</w:t>
      </w: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73" w:name="_Toc207715822"/>
      <w:r>
        <w:rPr>
          <w:rFonts w:hint="eastAsia"/>
          <w:lang w:val="en-US"/>
        </w:rPr>
        <w:lastRenderedPageBreak/>
        <w:t>功能降级策略</w:t>
      </w:r>
      <w:bookmarkEnd w:id="73"/>
    </w:p>
    <w:p w14:paraId="25F77377" w14:textId="77777777" w:rsidR="009E3A7B" w:rsidRPr="002E2E1E" w:rsidRDefault="00FF6374">
      <w:pPr>
        <w:ind w:firstLine="420"/>
        <w:rPr>
          <w:highlight w:val="yellow"/>
        </w:rPr>
      </w:pPr>
      <w:r w:rsidRPr="002E2E1E">
        <w:rPr>
          <w:rFonts w:hint="eastAsia"/>
          <w:highlight w:val="yellow"/>
        </w:rPr>
        <w:t>功能降级通过</w:t>
      </w:r>
      <w:r w:rsidRPr="002E2E1E">
        <w:rPr>
          <w:rFonts w:hint="eastAsia"/>
          <w:highlight w:val="yellow"/>
        </w:rPr>
        <w:t>Fault Management</w:t>
      </w:r>
      <w:r w:rsidRPr="002E2E1E">
        <w:rPr>
          <w:rFonts w:hint="eastAsia"/>
          <w:highlight w:val="yellow"/>
        </w:rPr>
        <w:t>统一管理，请参考</w:t>
      </w:r>
      <w:r w:rsidRPr="002E2E1E">
        <w:rPr>
          <w:rFonts w:hint="eastAsia"/>
          <w:highlight w:val="yellow"/>
        </w:rPr>
        <w:t xml:space="preserve">safety </w:t>
      </w:r>
      <w:r w:rsidRPr="002E2E1E">
        <w:rPr>
          <w:rFonts w:hint="eastAsia"/>
          <w:highlight w:val="yellow"/>
        </w:rPr>
        <w:t>相关文档。以下</w:t>
      </w:r>
      <w:proofErr w:type="gramStart"/>
      <w:r w:rsidRPr="002E2E1E">
        <w:rPr>
          <w:rFonts w:hint="eastAsia"/>
          <w:highlight w:val="yellow"/>
        </w:rPr>
        <w:t>列会</w:t>
      </w:r>
      <w:proofErr w:type="gramEnd"/>
      <w:r w:rsidRPr="002E2E1E">
        <w:rPr>
          <w:rFonts w:hint="eastAsia"/>
          <w:highlight w:val="yellow"/>
        </w:rPr>
        <w:t>导致</w:t>
      </w:r>
      <w:r w:rsidRPr="002E2E1E">
        <w:rPr>
          <w:rFonts w:hint="eastAsia"/>
          <w:highlight w:val="yellow"/>
        </w:rPr>
        <w:t>CST</w:t>
      </w:r>
      <w:r w:rsidRPr="002E2E1E">
        <w:rPr>
          <w:rFonts w:hint="eastAsia"/>
          <w:highlight w:val="yellow"/>
        </w:rPr>
        <w:t>降级关停的故障，</w:t>
      </w:r>
    </w:p>
    <w:p w14:paraId="4CE9DE88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动力系统故障</w:t>
      </w:r>
      <w:r w:rsidRPr="002E2E1E">
        <w:rPr>
          <w:rFonts w:hint="eastAsia"/>
          <w:highlight w:val="yellow"/>
        </w:rPr>
        <w:t xml:space="preserve"> </w:t>
      </w:r>
    </w:p>
    <w:p w14:paraId="430AF4F4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悬架系统故障</w:t>
      </w:r>
    </w:p>
    <w:p w14:paraId="1663FD8C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系统内部安全监控错误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</w:t>
      </w: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内部功能安全模块判断）</w:t>
      </w:r>
    </w:p>
    <w:p w14:paraId="1502B396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Host</w:t>
      </w:r>
      <w:r w:rsidRPr="002E2E1E">
        <w:rPr>
          <w:rFonts w:hint="eastAsia"/>
          <w:highlight w:val="yellow"/>
        </w:rPr>
        <w:t>系统内部故障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（具体在故障管理机制（</w:t>
      </w:r>
      <w:r w:rsidRPr="002E2E1E">
        <w:rPr>
          <w:rFonts w:hint="eastAsia"/>
          <w:highlight w:val="yellow"/>
        </w:rPr>
        <w:t>FM</w:t>
      </w:r>
      <w:r w:rsidRPr="002E2E1E">
        <w:rPr>
          <w:rFonts w:hint="eastAsia"/>
          <w:highlight w:val="yellow"/>
        </w:rPr>
        <w:t>）中定义）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74" w:name="_Toc207715823"/>
      <w:r>
        <w:rPr>
          <w:rFonts w:hint="eastAsia"/>
          <w:lang w:val="en-US"/>
        </w:rPr>
        <w:t>技术指标</w:t>
      </w:r>
      <w:bookmarkEnd w:id="74"/>
    </w:p>
    <w:p w14:paraId="3AF2A005" w14:textId="77777777" w:rsidR="009E3A7B" w:rsidRDefault="00FF6374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75" w:name="_Toc207715824"/>
      <w:r>
        <w:rPr>
          <w:rFonts w:hint="eastAsia"/>
          <w:lang w:val="en-US"/>
        </w:rPr>
        <w:t>验收准则</w:t>
      </w:r>
      <w:bookmarkEnd w:id="75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76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76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77" w:name="_Toc9075"/>
      <w:bookmarkStart w:id="78" w:name="_Toc207715826"/>
      <w:r>
        <w:rPr>
          <w:rFonts w:hint="eastAsia"/>
          <w:lang w:val="en-US"/>
        </w:rPr>
        <w:t>法律法规需求</w:t>
      </w:r>
      <w:bookmarkEnd w:id="77"/>
      <w:bookmarkEnd w:id="78"/>
    </w:p>
    <w:p w14:paraId="7C4C0B7A" w14:textId="77777777" w:rsidR="009E3A7B" w:rsidRDefault="00FF6374">
      <w:pPr>
        <w:ind w:firstLine="420"/>
      </w:pPr>
      <w:r>
        <w:rPr>
          <w:rFonts w:hint="eastAsia"/>
        </w:rPr>
        <w:t>N/A</w:t>
      </w:r>
    </w:p>
    <w:bookmarkEnd w:id="57"/>
    <w:bookmarkEnd w:id="58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46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47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65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66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Chars="57" w:left="48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电液按比例分配</w:t>
      </w:r>
    </w:p>
  </w:comment>
  <w:comment w:id="67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68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70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71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64C7B5A2" w15:done="0"/>
  <w15:commentEx w15:paraId="3AF536C0" w15:paraIdParent="64C7B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D2F71" w16cex:dateUtc="2025-12-05T02:16:00Z"/>
  <w16cex:commentExtensible w16cex:durableId="6B4568C7" w16cex:dateUtc="2025-12-09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64C7B5A2" w16cid:durableId="2CDD2F71"/>
  <w16cid:commentId w16cid:paraId="3AF536C0" w16cid:durableId="6B4568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DF192" w14:textId="77777777" w:rsidR="00B85A98" w:rsidRDefault="00B85A98">
      <w:pPr>
        <w:ind w:firstLine="420"/>
      </w:pPr>
      <w:r>
        <w:separator/>
      </w:r>
    </w:p>
  </w:endnote>
  <w:endnote w:type="continuationSeparator" w:id="0">
    <w:p w14:paraId="3F451253" w14:textId="77777777" w:rsidR="00B85A98" w:rsidRDefault="00B85A98">
      <w:pPr>
        <w:ind w:firstLine="420"/>
      </w:pPr>
      <w:r>
        <w:continuationSeparator/>
      </w:r>
    </w:p>
  </w:endnote>
  <w:endnote w:type="continuationNotice" w:id="1">
    <w:p w14:paraId="4D3C2EC4" w14:textId="77777777" w:rsidR="00B85A98" w:rsidRDefault="00B85A98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44CD6" w14:textId="77777777" w:rsidR="00B85A98" w:rsidRDefault="00B85A98">
      <w:pPr>
        <w:ind w:firstLine="420"/>
      </w:pPr>
      <w:r>
        <w:separator/>
      </w:r>
    </w:p>
  </w:footnote>
  <w:footnote w:type="continuationSeparator" w:id="0">
    <w:p w14:paraId="3B3DB049" w14:textId="77777777" w:rsidR="00B85A98" w:rsidRDefault="00B85A98">
      <w:pPr>
        <w:ind w:firstLine="420"/>
      </w:pPr>
      <w:r>
        <w:continuationSeparator/>
      </w:r>
    </w:p>
  </w:footnote>
  <w:footnote w:type="continuationNotice" w:id="1">
    <w:p w14:paraId="56908A52" w14:textId="77777777" w:rsidR="00B85A98" w:rsidRDefault="00B85A98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C04FE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C04FE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9681A8A"/>
    <w:multiLevelType w:val="multilevel"/>
    <w:tmpl w:val="906A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187C72FB"/>
    <w:multiLevelType w:val="multilevel"/>
    <w:tmpl w:val="8AA4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8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11" w15:restartNumberingAfterBreak="0">
    <w:nsid w:val="3A1204A3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3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5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6" w15:restartNumberingAfterBreak="0">
    <w:nsid w:val="41EF34E1"/>
    <w:multiLevelType w:val="multilevel"/>
    <w:tmpl w:val="AEEA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8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6683A41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2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5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7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8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22"/>
  </w:num>
  <w:num w:numId="2" w16cid:durableId="591551596">
    <w:abstractNumId w:val="0"/>
  </w:num>
  <w:num w:numId="3" w16cid:durableId="2082865994">
    <w:abstractNumId w:val="21"/>
  </w:num>
  <w:num w:numId="4" w16cid:durableId="1175681966">
    <w:abstractNumId w:val="4"/>
  </w:num>
  <w:num w:numId="5" w16cid:durableId="289433713">
    <w:abstractNumId w:val="23"/>
  </w:num>
  <w:num w:numId="6" w16cid:durableId="347218573">
    <w:abstractNumId w:val="24"/>
  </w:num>
  <w:num w:numId="7" w16cid:durableId="1699425163">
    <w:abstractNumId w:val="17"/>
  </w:num>
  <w:num w:numId="8" w16cid:durableId="820462103">
    <w:abstractNumId w:val="9"/>
  </w:num>
  <w:num w:numId="9" w16cid:durableId="1570849862">
    <w:abstractNumId w:val="2"/>
  </w:num>
  <w:num w:numId="10" w16cid:durableId="1260674384">
    <w:abstractNumId w:val="20"/>
  </w:num>
  <w:num w:numId="11" w16cid:durableId="1656179153">
    <w:abstractNumId w:val="18"/>
  </w:num>
  <w:num w:numId="12" w16cid:durableId="463159284">
    <w:abstractNumId w:val="28"/>
  </w:num>
  <w:num w:numId="13" w16cid:durableId="1089043186">
    <w:abstractNumId w:val="7"/>
  </w:num>
  <w:num w:numId="14" w16cid:durableId="404688991">
    <w:abstractNumId w:val="26"/>
  </w:num>
  <w:num w:numId="15" w16cid:durableId="196087497">
    <w:abstractNumId w:val="15"/>
  </w:num>
  <w:num w:numId="16" w16cid:durableId="1813402544">
    <w:abstractNumId w:val="11"/>
  </w:num>
  <w:num w:numId="17" w16cid:durableId="1299070564">
    <w:abstractNumId w:val="1"/>
  </w:num>
  <w:num w:numId="18" w16cid:durableId="1809778279">
    <w:abstractNumId w:val="14"/>
  </w:num>
  <w:num w:numId="19" w16cid:durableId="1611738784">
    <w:abstractNumId w:val="13"/>
  </w:num>
  <w:num w:numId="20" w16cid:durableId="1213611919">
    <w:abstractNumId w:val="10"/>
  </w:num>
  <w:num w:numId="21" w16cid:durableId="162204676">
    <w:abstractNumId w:val="5"/>
  </w:num>
  <w:num w:numId="22" w16cid:durableId="1053892242">
    <w:abstractNumId w:val="12"/>
  </w:num>
  <w:num w:numId="23" w16cid:durableId="819732721">
    <w:abstractNumId w:val="8"/>
  </w:num>
  <w:num w:numId="24" w16cid:durableId="691761321">
    <w:abstractNumId w:val="25"/>
  </w:num>
  <w:num w:numId="25" w16cid:durableId="1845319484">
    <w:abstractNumId w:val="27"/>
  </w:num>
  <w:num w:numId="26" w16cid:durableId="1305549506">
    <w:abstractNumId w:val="19"/>
  </w:num>
  <w:num w:numId="27" w16cid:durableId="32212699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8483200">
    <w:abstractNumId w:val="22"/>
  </w:num>
  <w:num w:numId="29" w16cid:durableId="629752335">
    <w:abstractNumId w:val="16"/>
  </w:num>
  <w:num w:numId="30" w16cid:durableId="443842054">
    <w:abstractNumId w:val="3"/>
    <w:lvlOverride w:ilvl="0">
      <w:startOverride w:val="1"/>
    </w:lvlOverride>
  </w:num>
  <w:num w:numId="31" w16cid:durableId="718670088">
    <w:abstractNumId w:val="6"/>
    <w:lvlOverride w:ilvl="0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邓淳">
    <w15:presenceInfo w15:providerId="AD" w15:userId="S-1-5-21-281668835-776603923-772431982-636171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05E5"/>
    <w:rsid w:val="00020BD7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336"/>
    <w:rsid w:val="000255B0"/>
    <w:rsid w:val="00025D7A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5C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B44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5DB"/>
    <w:rsid w:val="00042E10"/>
    <w:rsid w:val="00042E3A"/>
    <w:rsid w:val="0004340F"/>
    <w:rsid w:val="000439C6"/>
    <w:rsid w:val="00043AE6"/>
    <w:rsid w:val="00043C7F"/>
    <w:rsid w:val="000440F9"/>
    <w:rsid w:val="00044634"/>
    <w:rsid w:val="0004596B"/>
    <w:rsid w:val="00045BED"/>
    <w:rsid w:val="00045C88"/>
    <w:rsid w:val="00046455"/>
    <w:rsid w:val="0004656F"/>
    <w:rsid w:val="000469F8"/>
    <w:rsid w:val="00046A29"/>
    <w:rsid w:val="000470F9"/>
    <w:rsid w:val="00047956"/>
    <w:rsid w:val="0005020B"/>
    <w:rsid w:val="0005034E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933"/>
    <w:rsid w:val="00061B81"/>
    <w:rsid w:val="00061CC9"/>
    <w:rsid w:val="0006294F"/>
    <w:rsid w:val="00062A47"/>
    <w:rsid w:val="00062CED"/>
    <w:rsid w:val="0006437B"/>
    <w:rsid w:val="00064AE4"/>
    <w:rsid w:val="00065425"/>
    <w:rsid w:val="00065749"/>
    <w:rsid w:val="00066160"/>
    <w:rsid w:val="0006664B"/>
    <w:rsid w:val="00066BA2"/>
    <w:rsid w:val="00066BE8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193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3DC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763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A7142"/>
    <w:rsid w:val="000B1941"/>
    <w:rsid w:val="000B1DE2"/>
    <w:rsid w:val="000B22A7"/>
    <w:rsid w:val="000B292E"/>
    <w:rsid w:val="000B2B07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B7496"/>
    <w:rsid w:val="000B78D0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452D"/>
    <w:rsid w:val="000D4CC9"/>
    <w:rsid w:val="000D54C5"/>
    <w:rsid w:val="000D59C4"/>
    <w:rsid w:val="000D77C1"/>
    <w:rsid w:val="000D7D39"/>
    <w:rsid w:val="000E05BA"/>
    <w:rsid w:val="000E2258"/>
    <w:rsid w:val="000E277C"/>
    <w:rsid w:val="000E2B2A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4EF3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1C9"/>
    <w:rsid w:val="000F0372"/>
    <w:rsid w:val="000F0660"/>
    <w:rsid w:val="000F0662"/>
    <w:rsid w:val="000F0D2E"/>
    <w:rsid w:val="000F0ED4"/>
    <w:rsid w:val="000F1F13"/>
    <w:rsid w:val="000F2E09"/>
    <w:rsid w:val="000F309A"/>
    <w:rsid w:val="000F334E"/>
    <w:rsid w:val="000F34BD"/>
    <w:rsid w:val="000F43FB"/>
    <w:rsid w:val="000F51E3"/>
    <w:rsid w:val="000F5201"/>
    <w:rsid w:val="000F5351"/>
    <w:rsid w:val="000F5648"/>
    <w:rsid w:val="000F61C6"/>
    <w:rsid w:val="000F7433"/>
    <w:rsid w:val="000F76C4"/>
    <w:rsid w:val="000F7AF8"/>
    <w:rsid w:val="000F7BD5"/>
    <w:rsid w:val="000F7DCE"/>
    <w:rsid w:val="000F7DF4"/>
    <w:rsid w:val="00100100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2FE"/>
    <w:rsid w:val="00114AFF"/>
    <w:rsid w:val="00115134"/>
    <w:rsid w:val="00115528"/>
    <w:rsid w:val="00116801"/>
    <w:rsid w:val="001171CD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2E53"/>
    <w:rsid w:val="00133723"/>
    <w:rsid w:val="00133B82"/>
    <w:rsid w:val="00134691"/>
    <w:rsid w:val="00134762"/>
    <w:rsid w:val="00134887"/>
    <w:rsid w:val="00134B67"/>
    <w:rsid w:val="001353D2"/>
    <w:rsid w:val="001361A9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47C25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42D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1E6"/>
    <w:rsid w:val="001676B2"/>
    <w:rsid w:val="001678C7"/>
    <w:rsid w:val="00167BAF"/>
    <w:rsid w:val="00167E23"/>
    <w:rsid w:val="001713B7"/>
    <w:rsid w:val="001715C2"/>
    <w:rsid w:val="00171DB0"/>
    <w:rsid w:val="001720C2"/>
    <w:rsid w:val="00172C16"/>
    <w:rsid w:val="001735AA"/>
    <w:rsid w:val="00173D0F"/>
    <w:rsid w:val="001742CB"/>
    <w:rsid w:val="001749D4"/>
    <w:rsid w:val="00174F37"/>
    <w:rsid w:val="00175261"/>
    <w:rsid w:val="00175443"/>
    <w:rsid w:val="00175C93"/>
    <w:rsid w:val="0017613B"/>
    <w:rsid w:val="00176AB6"/>
    <w:rsid w:val="00176CD3"/>
    <w:rsid w:val="0018026E"/>
    <w:rsid w:val="001808B2"/>
    <w:rsid w:val="00181423"/>
    <w:rsid w:val="0018209B"/>
    <w:rsid w:val="0018211A"/>
    <w:rsid w:val="001826EC"/>
    <w:rsid w:val="00183ABF"/>
    <w:rsid w:val="001842D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6C9B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1206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AF9"/>
    <w:rsid w:val="001A6EF4"/>
    <w:rsid w:val="001A729B"/>
    <w:rsid w:val="001A7726"/>
    <w:rsid w:val="001A77C9"/>
    <w:rsid w:val="001A7A68"/>
    <w:rsid w:val="001B03A5"/>
    <w:rsid w:val="001B0834"/>
    <w:rsid w:val="001B17BA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C1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ECC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3FFF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939"/>
    <w:rsid w:val="001F4B1F"/>
    <w:rsid w:val="001F4D0F"/>
    <w:rsid w:val="001F4EDB"/>
    <w:rsid w:val="001F54FD"/>
    <w:rsid w:val="001F5DCA"/>
    <w:rsid w:val="001F6090"/>
    <w:rsid w:val="001F6ADE"/>
    <w:rsid w:val="001F7305"/>
    <w:rsid w:val="001F731E"/>
    <w:rsid w:val="001F781B"/>
    <w:rsid w:val="001F7906"/>
    <w:rsid w:val="002010E1"/>
    <w:rsid w:val="002019F4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6881"/>
    <w:rsid w:val="00206F13"/>
    <w:rsid w:val="00207204"/>
    <w:rsid w:val="002072B9"/>
    <w:rsid w:val="00207505"/>
    <w:rsid w:val="00207629"/>
    <w:rsid w:val="00207835"/>
    <w:rsid w:val="00207F68"/>
    <w:rsid w:val="00207FAD"/>
    <w:rsid w:val="002105F2"/>
    <w:rsid w:val="00210849"/>
    <w:rsid w:val="0021256D"/>
    <w:rsid w:val="00212D21"/>
    <w:rsid w:val="002130A6"/>
    <w:rsid w:val="00214923"/>
    <w:rsid w:val="00215589"/>
    <w:rsid w:val="002155DA"/>
    <w:rsid w:val="00215F17"/>
    <w:rsid w:val="00216B24"/>
    <w:rsid w:val="002203AF"/>
    <w:rsid w:val="002203CD"/>
    <w:rsid w:val="00220A6A"/>
    <w:rsid w:val="00220C93"/>
    <w:rsid w:val="00221136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4B6"/>
    <w:rsid w:val="00224917"/>
    <w:rsid w:val="00224DFE"/>
    <w:rsid w:val="00225484"/>
    <w:rsid w:val="00226565"/>
    <w:rsid w:val="002270F8"/>
    <w:rsid w:val="00227723"/>
    <w:rsid w:val="00227DDA"/>
    <w:rsid w:val="002301CB"/>
    <w:rsid w:val="0023061B"/>
    <w:rsid w:val="00230A11"/>
    <w:rsid w:val="00230A44"/>
    <w:rsid w:val="00230B17"/>
    <w:rsid w:val="00230D03"/>
    <w:rsid w:val="00230F7C"/>
    <w:rsid w:val="00231198"/>
    <w:rsid w:val="00231925"/>
    <w:rsid w:val="00231D9E"/>
    <w:rsid w:val="00231F8B"/>
    <w:rsid w:val="0023261B"/>
    <w:rsid w:val="002329FA"/>
    <w:rsid w:val="00232C84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18F"/>
    <w:rsid w:val="00237205"/>
    <w:rsid w:val="0023797F"/>
    <w:rsid w:val="00237DFC"/>
    <w:rsid w:val="00240136"/>
    <w:rsid w:val="002403E5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5C9E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6DE9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64B"/>
    <w:rsid w:val="00264764"/>
    <w:rsid w:val="00264A1B"/>
    <w:rsid w:val="00265366"/>
    <w:rsid w:val="002656FD"/>
    <w:rsid w:val="00266029"/>
    <w:rsid w:val="0026615A"/>
    <w:rsid w:val="00266281"/>
    <w:rsid w:val="002663D6"/>
    <w:rsid w:val="00266875"/>
    <w:rsid w:val="002673AF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068"/>
    <w:rsid w:val="002722DB"/>
    <w:rsid w:val="00272416"/>
    <w:rsid w:val="00272F7E"/>
    <w:rsid w:val="002731FD"/>
    <w:rsid w:val="00273456"/>
    <w:rsid w:val="00273C8A"/>
    <w:rsid w:val="0027431E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04E6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72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0D65"/>
    <w:rsid w:val="002A14B7"/>
    <w:rsid w:val="002A196B"/>
    <w:rsid w:val="002A25C0"/>
    <w:rsid w:val="002A2EBA"/>
    <w:rsid w:val="002A2F4F"/>
    <w:rsid w:val="002A33F7"/>
    <w:rsid w:val="002A3DF0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8B2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05CD"/>
    <w:rsid w:val="002C1103"/>
    <w:rsid w:val="002C14B6"/>
    <w:rsid w:val="002C1623"/>
    <w:rsid w:val="002C175F"/>
    <w:rsid w:val="002C1927"/>
    <w:rsid w:val="002C1B8E"/>
    <w:rsid w:val="002C1C4D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962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2B1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23"/>
    <w:rsid w:val="002E20BA"/>
    <w:rsid w:val="002E2768"/>
    <w:rsid w:val="002E29E1"/>
    <w:rsid w:val="002E2E1E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1AB"/>
    <w:rsid w:val="002E738E"/>
    <w:rsid w:val="002E7394"/>
    <w:rsid w:val="002E7DC4"/>
    <w:rsid w:val="002E7DC5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3F8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5BB"/>
    <w:rsid w:val="00305696"/>
    <w:rsid w:val="00305D12"/>
    <w:rsid w:val="003065DD"/>
    <w:rsid w:val="003065EC"/>
    <w:rsid w:val="0030706C"/>
    <w:rsid w:val="00307322"/>
    <w:rsid w:val="003074FD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8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5659"/>
    <w:rsid w:val="003267FB"/>
    <w:rsid w:val="00326D4A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127"/>
    <w:rsid w:val="00335810"/>
    <w:rsid w:val="0033612D"/>
    <w:rsid w:val="003364D6"/>
    <w:rsid w:val="0033748B"/>
    <w:rsid w:val="00337CE9"/>
    <w:rsid w:val="00340024"/>
    <w:rsid w:val="00340125"/>
    <w:rsid w:val="0034024D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D8E"/>
    <w:rsid w:val="00347E04"/>
    <w:rsid w:val="00350382"/>
    <w:rsid w:val="00350AE7"/>
    <w:rsid w:val="003519F0"/>
    <w:rsid w:val="00352E79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778"/>
    <w:rsid w:val="00360D13"/>
    <w:rsid w:val="003611F5"/>
    <w:rsid w:val="00361E55"/>
    <w:rsid w:val="00362F05"/>
    <w:rsid w:val="003635C9"/>
    <w:rsid w:val="00363D50"/>
    <w:rsid w:val="00363F30"/>
    <w:rsid w:val="0036497E"/>
    <w:rsid w:val="00364C24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1F6D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1F6"/>
    <w:rsid w:val="003876B2"/>
    <w:rsid w:val="00390A1F"/>
    <w:rsid w:val="00390FD9"/>
    <w:rsid w:val="0039384F"/>
    <w:rsid w:val="0039538E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0ED6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3BC"/>
    <w:rsid w:val="003A6959"/>
    <w:rsid w:val="003A6C93"/>
    <w:rsid w:val="003A6ED9"/>
    <w:rsid w:val="003A792F"/>
    <w:rsid w:val="003A7F3E"/>
    <w:rsid w:val="003A7F4C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1FA"/>
    <w:rsid w:val="003B5EBA"/>
    <w:rsid w:val="003B6414"/>
    <w:rsid w:val="003B64EA"/>
    <w:rsid w:val="003B6629"/>
    <w:rsid w:val="003B6673"/>
    <w:rsid w:val="003B673D"/>
    <w:rsid w:val="003B6D37"/>
    <w:rsid w:val="003B6DE8"/>
    <w:rsid w:val="003B7E3D"/>
    <w:rsid w:val="003B7F06"/>
    <w:rsid w:val="003C00BE"/>
    <w:rsid w:val="003C038D"/>
    <w:rsid w:val="003C0637"/>
    <w:rsid w:val="003C0906"/>
    <w:rsid w:val="003C0C44"/>
    <w:rsid w:val="003C0DC3"/>
    <w:rsid w:val="003C138E"/>
    <w:rsid w:val="003C15ED"/>
    <w:rsid w:val="003C189B"/>
    <w:rsid w:val="003C1F45"/>
    <w:rsid w:val="003C1F6E"/>
    <w:rsid w:val="003C1F9A"/>
    <w:rsid w:val="003C2A15"/>
    <w:rsid w:val="003C30C4"/>
    <w:rsid w:val="003C3AF2"/>
    <w:rsid w:val="003C4AEA"/>
    <w:rsid w:val="003C4BE0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56A"/>
    <w:rsid w:val="003E16B9"/>
    <w:rsid w:val="003E1A22"/>
    <w:rsid w:val="003E2CB0"/>
    <w:rsid w:val="003E2D0C"/>
    <w:rsid w:val="003E381A"/>
    <w:rsid w:val="003E3A97"/>
    <w:rsid w:val="003E4273"/>
    <w:rsid w:val="003E451E"/>
    <w:rsid w:val="003E57ED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C79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7E0"/>
    <w:rsid w:val="003F59B7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76B"/>
    <w:rsid w:val="00400B45"/>
    <w:rsid w:val="00401747"/>
    <w:rsid w:val="004017FA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620A"/>
    <w:rsid w:val="00406889"/>
    <w:rsid w:val="00407262"/>
    <w:rsid w:val="0040779D"/>
    <w:rsid w:val="004077EB"/>
    <w:rsid w:val="004077FA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434"/>
    <w:rsid w:val="00417907"/>
    <w:rsid w:val="00420852"/>
    <w:rsid w:val="00420A63"/>
    <w:rsid w:val="00420AC8"/>
    <w:rsid w:val="00420C06"/>
    <w:rsid w:val="00420C6C"/>
    <w:rsid w:val="004210DA"/>
    <w:rsid w:val="0042112F"/>
    <w:rsid w:val="00421517"/>
    <w:rsid w:val="00421851"/>
    <w:rsid w:val="00421B83"/>
    <w:rsid w:val="00422A23"/>
    <w:rsid w:val="00422F7A"/>
    <w:rsid w:val="00423179"/>
    <w:rsid w:val="0042403A"/>
    <w:rsid w:val="004240A5"/>
    <w:rsid w:val="0042436E"/>
    <w:rsid w:val="00425A65"/>
    <w:rsid w:val="00425AA1"/>
    <w:rsid w:val="0042606C"/>
    <w:rsid w:val="004263B9"/>
    <w:rsid w:val="004264F2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224"/>
    <w:rsid w:val="004335E7"/>
    <w:rsid w:val="0043366C"/>
    <w:rsid w:val="004346DF"/>
    <w:rsid w:val="004355AB"/>
    <w:rsid w:val="0043588D"/>
    <w:rsid w:val="0043599E"/>
    <w:rsid w:val="00435AD3"/>
    <w:rsid w:val="00435FB6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2F8B"/>
    <w:rsid w:val="00443822"/>
    <w:rsid w:val="0044483F"/>
    <w:rsid w:val="00444C43"/>
    <w:rsid w:val="00444DB6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47B67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C28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79A"/>
    <w:rsid w:val="00461C39"/>
    <w:rsid w:val="004621F5"/>
    <w:rsid w:val="00462615"/>
    <w:rsid w:val="0046262F"/>
    <w:rsid w:val="00462C79"/>
    <w:rsid w:val="00463FF3"/>
    <w:rsid w:val="00464239"/>
    <w:rsid w:val="004642D6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0F8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6CB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2965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002"/>
    <w:rsid w:val="004871E5"/>
    <w:rsid w:val="0048723D"/>
    <w:rsid w:val="004878D7"/>
    <w:rsid w:val="00490340"/>
    <w:rsid w:val="004911D9"/>
    <w:rsid w:val="004912E7"/>
    <w:rsid w:val="00492A28"/>
    <w:rsid w:val="00493884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C27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514"/>
    <w:rsid w:val="004B3A7A"/>
    <w:rsid w:val="004B4480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0F1F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7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D7A6C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2A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66E"/>
    <w:rsid w:val="004F58EA"/>
    <w:rsid w:val="004F5948"/>
    <w:rsid w:val="004F5CA1"/>
    <w:rsid w:val="004F5E9B"/>
    <w:rsid w:val="004F6531"/>
    <w:rsid w:val="004F6832"/>
    <w:rsid w:val="004F713D"/>
    <w:rsid w:val="004F77F4"/>
    <w:rsid w:val="004F77F6"/>
    <w:rsid w:val="00500289"/>
    <w:rsid w:val="005002F0"/>
    <w:rsid w:val="00500CB1"/>
    <w:rsid w:val="00502E4D"/>
    <w:rsid w:val="00502E77"/>
    <w:rsid w:val="00502E81"/>
    <w:rsid w:val="00502F70"/>
    <w:rsid w:val="00503253"/>
    <w:rsid w:val="00504846"/>
    <w:rsid w:val="00504D44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3F7"/>
    <w:rsid w:val="005166EB"/>
    <w:rsid w:val="005169F3"/>
    <w:rsid w:val="00516F0E"/>
    <w:rsid w:val="005171BD"/>
    <w:rsid w:val="00517451"/>
    <w:rsid w:val="005174B9"/>
    <w:rsid w:val="00517C43"/>
    <w:rsid w:val="00517C83"/>
    <w:rsid w:val="005202C8"/>
    <w:rsid w:val="0052071F"/>
    <w:rsid w:val="00520794"/>
    <w:rsid w:val="00520F9E"/>
    <w:rsid w:val="00521A36"/>
    <w:rsid w:val="00522858"/>
    <w:rsid w:val="0052366D"/>
    <w:rsid w:val="0052396B"/>
    <w:rsid w:val="00524111"/>
    <w:rsid w:val="00524B61"/>
    <w:rsid w:val="00524F97"/>
    <w:rsid w:val="005250AE"/>
    <w:rsid w:val="00525DA6"/>
    <w:rsid w:val="00526292"/>
    <w:rsid w:val="00526741"/>
    <w:rsid w:val="0052694E"/>
    <w:rsid w:val="00526DC8"/>
    <w:rsid w:val="005272F3"/>
    <w:rsid w:val="00527478"/>
    <w:rsid w:val="00527C29"/>
    <w:rsid w:val="00530746"/>
    <w:rsid w:val="00530944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6C7"/>
    <w:rsid w:val="00534946"/>
    <w:rsid w:val="005349EC"/>
    <w:rsid w:val="0053505F"/>
    <w:rsid w:val="00535640"/>
    <w:rsid w:val="005356F9"/>
    <w:rsid w:val="00535C6D"/>
    <w:rsid w:val="00535FCE"/>
    <w:rsid w:val="00536268"/>
    <w:rsid w:val="00536384"/>
    <w:rsid w:val="0053689A"/>
    <w:rsid w:val="00536D7C"/>
    <w:rsid w:val="00537491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D3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4C44"/>
    <w:rsid w:val="0058585D"/>
    <w:rsid w:val="00585DC6"/>
    <w:rsid w:val="0058600A"/>
    <w:rsid w:val="005862C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41C5"/>
    <w:rsid w:val="0059430D"/>
    <w:rsid w:val="00595264"/>
    <w:rsid w:val="005958F2"/>
    <w:rsid w:val="00595DDC"/>
    <w:rsid w:val="005962E7"/>
    <w:rsid w:val="005969AC"/>
    <w:rsid w:val="00596D44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1E55"/>
    <w:rsid w:val="005A2523"/>
    <w:rsid w:val="005A2C9D"/>
    <w:rsid w:val="005A2FB2"/>
    <w:rsid w:val="005A36B1"/>
    <w:rsid w:val="005A3EB4"/>
    <w:rsid w:val="005A40FD"/>
    <w:rsid w:val="005A424A"/>
    <w:rsid w:val="005A4CC0"/>
    <w:rsid w:val="005A4D0C"/>
    <w:rsid w:val="005A55A7"/>
    <w:rsid w:val="005A55E5"/>
    <w:rsid w:val="005A56A1"/>
    <w:rsid w:val="005A5973"/>
    <w:rsid w:val="005A5AD1"/>
    <w:rsid w:val="005A5AEF"/>
    <w:rsid w:val="005A5F52"/>
    <w:rsid w:val="005A5FB4"/>
    <w:rsid w:val="005A62CF"/>
    <w:rsid w:val="005A6426"/>
    <w:rsid w:val="005A77F4"/>
    <w:rsid w:val="005B160D"/>
    <w:rsid w:val="005B1736"/>
    <w:rsid w:val="005B1CFC"/>
    <w:rsid w:val="005B1D8A"/>
    <w:rsid w:val="005B207B"/>
    <w:rsid w:val="005B2478"/>
    <w:rsid w:val="005B2537"/>
    <w:rsid w:val="005B273E"/>
    <w:rsid w:val="005B2786"/>
    <w:rsid w:val="005B2C92"/>
    <w:rsid w:val="005B2EC1"/>
    <w:rsid w:val="005B34A7"/>
    <w:rsid w:val="005B37A1"/>
    <w:rsid w:val="005B4A62"/>
    <w:rsid w:val="005B4ADD"/>
    <w:rsid w:val="005B519C"/>
    <w:rsid w:val="005B5AE0"/>
    <w:rsid w:val="005B6145"/>
    <w:rsid w:val="005B622C"/>
    <w:rsid w:val="005B67D0"/>
    <w:rsid w:val="005B69D0"/>
    <w:rsid w:val="005B6A5E"/>
    <w:rsid w:val="005B6B18"/>
    <w:rsid w:val="005B78F8"/>
    <w:rsid w:val="005C054A"/>
    <w:rsid w:val="005C08F4"/>
    <w:rsid w:val="005C1D92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65E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69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2D4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C7D"/>
    <w:rsid w:val="005F1CEE"/>
    <w:rsid w:val="005F1D4D"/>
    <w:rsid w:val="005F2669"/>
    <w:rsid w:val="005F2860"/>
    <w:rsid w:val="005F2D9A"/>
    <w:rsid w:val="005F3CE4"/>
    <w:rsid w:val="005F42A9"/>
    <w:rsid w:val="005F4530"/>
    <w:rsid w:val="005F4F59"/>
    <w:rsid w:val="005F5995"/>
    <w:rsid w:val="005F6066"/>
    <w:rsid w:val="005F62E2"/>
    <w:rsid w:val="005F6933"/>
    <w:rsid w:val="005F6C1B"/>
    <w:rsid w:val="005F6CC8"/>
    <w:rsid w:val="005F739F"/>
    <w:rsid w:val="005F7B33"/>
    <w:rsid w:val="006006EC"/>
    <w:rsid w:val="00600EAE"/>
    <w:rsid w:val="00601020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374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422"/>
    <w:rsid w:val="006208E5"/>
    <w:rsid w:val="00620EE1"/>
    <w:rsid w:val="006215B7"/>
    <w:rsid w:val="00621998"/>
    <w:rsid w:val="00621D7C"/>
    <w:rsid w:val="006225D6"/>
    <w:rsid w:val="006226E4"/>
    <w:rsid w:val="00622FFA"/>
    <w:rsid w:val="00623CEE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9C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1A3"/>
    <w:rsid w:val="006404A1"/>
    <w:rsid w:val="0064055A"/>
    <w:rsid w:val="00640E3F"/>
    <w:rsid w:val="00640E69"/>
    <w:rsid w:val="00640F35"/>
    <w:rsid w:val="006412AB"/>
    <w:rsid w:val="00641AAB"/>
    <w:rsid w:val="00641AFB"/>
    <w:rsid w:val="00641CB5"/>
    <w:rsid w:val="0064216E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527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549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6AA4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4A9A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9C2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1E77"/>
    <w:rsid w:val="006A247F"/>
    <w:rsid w:val="006A26B6"/>
    <w:rsid w:val="006A2F6F"/>
    <w:rsid w:val="006A30F1"/>
    <w:rsid w:val="006A31A0"/>
    <w:rsid w:val="006A39DA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6AD8"/>
    <w:rsid w:val="006A7044"/>
    <w:rsid w:val="006A72BB"/>
    <w:rsid w:val="006A75B5"/>
    <w:rsid w:val="006A79D5"/>
    <w:rsid w:val="006A7D05"/>
    <w:rsid w:val="006A7E9F"/>
    <w:rsid w:val="006B0111"/>
    <w:rsid w:val="006B0646"/>
    <w:rsid w:val="006B0CBE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4C1A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85"/>
    <w:rsid w:val="006D679B"/>
    <w:rsid w:val="006D67CA"/>
    <w:rsid w:val="006D6A12"/>
    <w:rsid w:val="006D73A7"/>
    <w:rsid w:val="006E05AF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392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880"/>
    <w:rsid w:val="006F6965"/>
    <w:rsid w:val="006F7178"/>
    <w:rsid w:val="006F71FA"/>
    <w:rsid w:val="006F72F4"/>
    <w:rsid w:val="006F7B38"/>
    <w:rsid w:val="006F7CC0"/>
    <w:rsid w:val="006F7D39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4F07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54B"/>
    <w:rsid w:val="00725C35"/>
    <w:rsid w:val="00726564"/>
    <w:rsid w:val="007267F8"/>
    <w:rsid w:val="00726984"/>
    <w:rsid w:val="007269CF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782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190B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1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8DD"/>
    <w:rsid w:val="00751A77"/>
    <w:rsid w:val="00751B45"/>
    <w:rsid w:val="0075348D"/>
    <w:rsid w:val="00753A6C"/>
    <w:rsid w:val="00753BA1"/>
    <w:rsid w:val="00753E4F"/>
    <w:rsid w:val="00754248"/>
    <w:rsid w:val="007544DE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278"/>
    <w:rsid w:val="007633C9"/>
    <w:rsid w:val="007636D3"/>
    <w:rsid w:val="00763921"/>
    <w:rsid w:val="007650EC"/>
    <w:rsid w:val="007658CA"/>
    <w:rsid w:val="00765AC4"/>
    <w:rsid w:val="007662CB"/>
    <w:rsid w:val="007665C3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5DDD"/>
    <w:rsid w:val="00786CEE"/>
    <w:rsid w:val="007871B6"/>
    <w:rsid w:val="00790095"/>
    <w:rsid w:val="0079060B"/>
    <w:rsid w:val="007911DE"/>
    <w:rsid w:val="0079130C"/>
    <w:rsid w:val="007919EF"/>
    <w:rsid w:val="00791A8B"/>
    <w:rsid w:val="00791CC8"/>
    <w:rsid w:val="007922AD"/>
    <w:rsid w:val="00792706"/>
    <w:rsid w:val="00792AAB"/>
    <w:rsid w:val="00792C8E"/>
    <w:rsid w:val="00792D1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444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A7DF4"/>
    <w:rsid w:val="007B004D"/>
    <w:rsid w:val="007B0BA6"/>
    <w:rsid w:val="007B137D"/>
    <w:rsid w:val="007B15D1"/>
    <w:rsid w:val="007B1F14"/>
    <w:rsid w:val="007B28B3"/>
    <w:rsid w:val="007B28C1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3A8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6FD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7AA"/>
    <w:rsid w:val="007E1848"/>
    <w:rsid w:val="007E1951"/>
    <w:rsid w:val="007E1BCA"/>
    <w:rsid w:val="007E24E9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E7F5E"/>
    <w:rsid w:val="007F09D5"/>
    <w:rsid w:val="007F0F12"/>
    <w:rsid w:val="007F1376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07DA"/>
    <w:rsid w:val="008017E3"/>
    <w:rsid w:val="00801846"/>
    <w:rsid w:val="00801913"/>
    <w:rsid w:val="0080268C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531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8D"/>
    <w:rsid w:val="008174AC"/>
    <w:rsid w:val="00817E0A"/>
    <w:rsid w:val="00820568"/>
    <w:rsid w:val="008208A1"/>
    <w:rsid w:val="0082091E"/>
    <w:rsid w:val="00821AA1"/>
    <w:rsid w:val="00822A8F"/>
    <w:rsid w:val="00822B12"/>
    <w:rsid w:val="00822C02"/>
    <w:rsid w:val="00822EF5"/>
    <w:rsid w:val="00824392"/>
    <w:rsid w:val="0082441C"/>
    <w:rsid w:val="00825B01"/>
    <w:rsid w:val="008262D9"/>
    <w:rsid w:val="00826359"/>
    <w:rsid w:val="00827268"/>
    <w:rsid w:val="008273E0"/>
    <w:rsid w:val="0082750A"/>
    <w:rsid w:val="008304BF"/>
    <w:rsid w:val="00830843"/>
    <w:rsid w:val="00831060"/>
    <w:rsid w:val="00831155"/>
    <w:rsid w:val="00831269"/>
    <w:rsid w:val="0083184B"/>
    <w:rsid w:val="00832295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3330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2FDE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A4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6E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4F39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30B"/>
    <w:rsid w:val="008969D1"/>
    <w:rsid w:val="00897650"/>
    <w:rsid w:val="00897A81"/>
    <w:rsid w:val="008A05DB"/>
    <w:rsid w:val="008A0873"/>
    <w:rsid w:val="008A125C"/>
    <w:rsid w:val="008A1318"/>
    <w:rsid w:val="008A1FB2"/>
    <w:rsid w:val="008A2F79"/>
    <w:rsid w:val="008A3774"/>
    <w:rsid w:val="008A3D4F"/>
    <w:rsid w:val="008A3ECC"/>
    <w:rsid w:val="008A4FAD"/>
    <w:rsid w:val="008A50E4"/>
    <w:rsid w:val="008A5733"/>
    <w:rsid w:val="008A5F2F"/>
    <w:rsid w:val="008A5FEC"/>
    <w:rsid w:val="008A637B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2941"/>
    <w:rsid w:val="008B2A81"/>
    <w:rsid w:val="008B2DC1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5C6B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EDF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0995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34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8F0"/>
    <w:rsid w:val="008E2CA4"/>
    <w:rsid w:val="008E3C7E"/>
    <w:rsid w:val="008E3FF3"/>
    <w:rsid w:val="008E4173"/>
    <w:rsid w:val="008E4920"/>
    <w:rsid w:val="008E4C2B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1EEB"/>
    <w:rsid w:val="008F2384"/>
    <w:rsid w:val="008F2766"/>
    <w:rsid w:val="008F2A59"/>
    <w:rsid w:val="008F2A7E"/>
    <w:rsid w:val="008F313C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5C9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6A73"/>
    <w:rsid w:val="00917407"/>
    <w:rsid w:val="00917868"/>
    <w:rsid w:val="00917ACC"/>
    <w:rsid w:val="00917BFA"/>
    <w:rsid w:val="00917D7A"/>
    <w:rsid w:val="00920361"/>
    <w:rsid w:val="00920B82"/>
    <w:rsid w:val="00920C49"/>
    <w:rsid w:val="00920C5C"/>
    <w:rsid w:val="00921656"/>
    <w:rsid w:val="00921C61"/>
    <w:rsid w:val="00922B81"/>
    <w:rsid w:val="00922F3B"/>
    <w:rsid w:val="00923B32"/>
    <w:rsid w:val="009246B3"/>
    <w:rsid w:val="00924A73"/>
    <w:rsid w:val="00924D65"/>
    <w:rsid w:val="00924E3D"/>
    <w:rsid w:val="009250EE"/>
    <w:rsid w:val="0092591E"/>
    <w:rsid w:val="00925BA1"/>
    <w:rsid w:val="0092721A"/>
    <w:rsid w:val="0092743E"/>
    <w:rsid w:val="0092745C"/>
    <w:rsid w:val="009275F5"/>
    <w:rsid w:val="00927B6B"/>
    <w:rsid w:val="009311C2"/>
    <w:rsid w:val="0093121E"/>
    <w:rsid w:val="00931B72"/>
    <w:rsid w:val="0093248E"/>
    <w:rsid w:val="009324AA"/>
    <w:rsid w:val="00932BBA"/>
    <w:rsid w:val="00932F80"/>
    <w:rsid w:val="009331F6"/>
    <w:rsid w:val="009339F4"/>
    <w:rsid w:val="009339FC"/>
    <w:rsid w:val="00933E44"/>
    <w:rsid w:val="009345B9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1E60"/>
    <w:rsid w:val="00942DCF"/>
    <w:rsid w:val="0094318D"/>
    <w:rsid w:val="0094363E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0C9E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102"/>
    <w:rsid w:val="00963E96"/>
    <w:rsid w:val="00963F10"/>
    <w:rsid w:val="0096412D"/>
    <w:rsid w:val="009647D0"/>
    <w:rsid w:val="00964D52"/>
    <w:rsid w:val="00965003"/>
    <w:rsid w:val="00965012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070"/>
    <w:rsid w:val="009803C7"/>
    <w:rsid w:val="00980697"/>
    <w:rsid w:val="00980D9F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0EE"/>
    <w:rsid w:val="009A285C"/>
    <w:rsid w:val="009A2A1A"/>
    <w:rsid w:val="009A2F5D"/>
    <w:rsid w:val="009A3CC0"/>
    <w:rsid w:val="009A4DB2"/>
    <w:rsid w:val="009A53B8"/>
    <w:rsid w:val="009A5479"/>
    <w:rsid w:val="009A559C"/>
    <w:rsid w:val="009A58C9"/>
    <w:rsid w:val="009A5EB7"/>
    <w:rsid w:val="009A6071"/>
    <w:rsid w:val="009A67A0"/>
    <w:rsid w:val="009A7017"/>
    <w:rsid w:val="009A7426"/>
    <w:rsid w:val="009A7D8A"/>
    <w:rsid w:val="009B0BF7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76B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054"/>
    <w:rsid w:val="009C26D7"/>
    <w:rsid w:val="009C27A5"/>
    <w:rsid w:val="009C2AD5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2CD6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3DC4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3F3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0848"/>
    <w:rsid w:val="00A11578"/>
    <w:rsid w:val="00A12088"/>
    <w:rsid w:val="00A12F7C"/>
    <w:rsid w:val="00A131DE"/>
    <w:rsid w:val="00A13D9A"/>
    <w:rsid w:val="00A13DF7"/>
    <w:rsid w:val="00A1420C"/>
    <w:rsid w:val="00A14AB6"/>
    <w:rsid w:val="00A16809"/>
    <w:rsid w:val="00A16819"/>
    <w:rsid w:val="00A16866"/>
    <w:rsid w:val="00A170E0"/>
    <w:rsid w:val="00A1771D"/>
    <w:rsid w:val="00A178C8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543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1F70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B86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3C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39C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BD1"/>
    <w:rsid w:val="00A66D4E"/>
    <w:rsid w:val="00A673BF"/>
    <w:rsid w:val="00A67A7D"/>
    <w:rsid w:val="00A67C40"/>
    <w:rsid w:val="00A70538"/>
    <w:rsid w:val="00A708A8"/>
    <w:rsid w:val="00A70A9C"/>
    <w:rsid w:val="00A71101"/>
    <w:rsid w:val="00A71DEC"/>
    <w:rsid w:val="00A71E57"/>
    <w:rsid w:val="00A73839"/>
    <w:rsid w:val="00A739EB"/>
    <w:rsid w:val="00A73A95"/>
    <w:rsid w:val="00A73DA6"/>
    <w:rsid w:val="00A75F2C"/>
    <w:rsid w:val="00A7651C"/>
    <w:rsid w:val="00A77675"/>
    <w:rsid w:val="00A8040E"/>
    <w:rsid w:val="00A808C3"/>
    <w:rsid w:val="00A808D7"/>
    <w:rsid w:val="00A8121B"/>
    <w:rsid w:val="00A814C1"/>
    <w:rsid w:val="00A81D99"/>
    <w:rsid w:val="00A81E35"/>
    <w:rsid w:val="00A82225"/>
    <w:rsid w:val="00A82424"/>
    <w:rsid w:val="00A82BAA"/>
    <w:rsid w:val="00A82C38"/>
    <w:rsid w:val="00A83EFA"/>
    <w:rsid w:val="00A842C7"/>
    <w:rsid w:val="00A842DB"/>
    <w:rsid w:val="00A84AA1"/>
    <w:rsid w:val="00A84CF4"/>
    <w:rsid w:val="00A84D9E"/>
    <w:rsid w:val="00A84DB0"/>
    <w:rsid w:val="00A84EF2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41E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4202"/>
    <w:rsid w:val="00AA5A2C"/>
    <w:rsid w:val="00AA6302"/>
    <w:rsid w:val="00AA6A11"/>
    <w:rsid w:val="00AA7879"/>
    <w:rsid w:val="00AA7DC8"/>
    <w:rsid w:val="00AB0900"/>
    <w:rsid w:val="00AB09FA"/>
    <w:rsid w:val="00AB0BE0"/>
    <w:rsid w:val="00AB149B"/>
    <w:rsid w:val="00AB1F9E"/>
    <w:rsid w:val="00AB314C"/>
    <w:rsid w:val="00AB33B0"/>
    <w:rsid w:val="00AB3B7C"/>
    <w:rsid w:val="00AB3DBE"/>
    <w:rsid w:val="00AB4452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C7D0D"/>
    <w:rsid w:val="00AD1B30"/>
    <w:rsid w:val="00AD1C63"/>
    <w:rsid w:val="00AD1E0F"/>
    <w:rsid w:val="00AD1EBA"/>
    <w:rsid w:val="00AD214F"/>
    <w:rsid w:val="00AD221D"/>
    <w:rsid w:val="00AD2581"/>
    <w:rsid w:val="00AD2655"/>
    <w:rsid w:val="00AD2871"/>
    <w:rsid w:val="00AD2A88"/>
    <w:rsid w:val="00AD352F"/>
    <w:rsid w:val="00AD3532"/>
    <w:rsid w:val="00AD3541"/>
    <w:rsid w:val="00AD3BBB"/>
    <w:rsid w:val="00AD3BC6"/>
    <w:rsid w:val="00AD45FE"/>
    <w:rsid w:val="00AD460B"/>
    <w:rsid w:val="00AD494D"/>
    <w:rsid w:val="00AD4A6F"/>
    <w:rsid w:val="00AD5215"/>
    <w:rsid w:val="00AD5330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38F2"/>
    <w:rsid w:val="00AE4552"/>
    <w:rsid w:val="00AE52D3"/>
    <w:rsid w:val="00AE57ED"/>
    <w:rsid w:val="00AE6241"/>
    <w:rsid w:val="00AE62A2"/>
    <w:rsid w:val="00AE64D6"/>
    <w:rsid w:val="00AE6679"/>
    <w:rsid w:val="00AE6E6B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0DA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AF796F"/>
    <w:rsid w:val="00B0017F"/>
    <w:rsid w:val="00B00A76"/>
    <w:rsid w:val="00B014B5"/>
    <w:rsid w:val="00B01581"/>
    <w:rsid w:val="00B017E3"/>
    <w:rsid w:val="00B019F5"/>
    <w:rsid w:val="00B01D58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A9E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90D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0626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085"/>
    <w:rsid w:val="00B347D2"/>
    <w:rsid w:val="00B34813"/>
    <w:rsid w:val="00B35346"/>
    <w:rsid w:val="00B36567"/>
    <w:rsid w:val="00B36656"/>
    <w:rsid w:val="00B3667F"/>
    <w:rsid w:val="00B366D4"/>
    <w:rsid w:val="00B375CA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A07"/>
    <w:rsid w:val="00B46F3F"/>
    <w:rsid w:val="00B47A13"/>
    <w:rsid w:val="00B47BB2"/>
    <w:rsid w:val="00B50028"/>
    <w:rsid w:val="00B50402"/>
    <w:rsid w:val="00B5059A"/>
    <w:rsid w:val="00B507F3"/>
    <w:rsid w:val="00B50B7B"/>
    <w:rsid w:val="00B50EE2"/>
    <w:rsid w:val="00B514DF"/>
    <w:rsid w:val="00B518E8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EE4"/>
    <w:rsid w:val="00B56F88"/>
    <w:rsid w:val="00B60BDC"/>
    <w:rsid w:val="00B610DB"/>
    <w:rsid w:val="00B61476"/>
    <w:rsid w:val="00B61521"/>
    <w:rsid w:val="00B627C5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8B4"/>
    <w:rsid w:val="00B6795E"/>
    <w:rsid w:val="00B7041A"/>
    <w:rsid w:val="00B71274"/>
    <w:rsid w:val="00B72299"/>
    <w:rsid w:val="00B72419"/>
    <w:rsid w:val="00B724AF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3F6B"/>
    <w:rsid w:val="00B84432"/>
    <w:rsid w:val="00B849C1"/>
    <w:rsid w:val="00B84D99"/>
    <w:rsid w:val="00B8529C"/>
    <w:rsid w:val="00B852AE"/>
    <w:rsid w:val="00B85A98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3BB8"/>
    <w:rsid w:val="00B941D9"/>
    <w:rsid w:val="00B9424D"/>
    <w:rsid w:val="00B94495"/>
    <w:rsid w:val="00B9488C"/>
    <w:rsid w:val="00B949B4"/>
    <w:rsid w:val="00B94B85"/>
    <w:rsid w:val="00B94C39"/>
    <w:rsid w:val="00B9536B"/>
    <w:rsid w:val="00B9565A"/>
    <w:rsid w:val="00B9667F"/>
    <w:rsid w:val="00B9669F"/>
    <w:rsid w:val="00B968F3"/>
    <w:rsid w:val="00B96944"/>
    <w:rsid w:val="00B9706B"/>
    <w:rsid w:val="00BA070E"/>
    <w:rsid w:val="00BA0C18"/>
    <w:rsid w:val="00BA0F90"/>
    <w:rsid w:val="00BA10F6"/>
    <w:rsid w:val="00BA13D6"/>
    <w:rsid w:val="00BA1FA9"/>
    <w:rsid w:val="00BA203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38ED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5F42"/>
    <w:rsid w:val="00BC6559"/>
    <w:rsid w:val="00BC66B5"/>
    <w:rsid w:val="00BC7680"/>
    <w:rsid w:val="00BD045A"/>
    <w:rsid w:val="00BD0C2E"/>
    <w:rsid w:val="00BD1244"/>
    <w:rsid w:val="00BD16C6"/>
    <w:rsid w:val="00BD204F"/>
    <w:rsid w:val="00BD2C8B"/>
    <w:rsid w:val="00BD2EEF"/>
    <w:rsid w:val="00BD43F1"/>
    <w:rsid w:val="00BD472E"/>
    <w:rsid w:val="00BD4D64"/>
    <w:rsid w:val="00BD4EF9"/>
    <w:rsid w:val="00BD5132"/>
    <w:rsid w:val="00BD52F3"/>
    <w:rsid w:val="00BD53B0"/>
    <w:rsid w:val="00BD58B2"/>
    <w:rsid w:val="00BD5BAC"/>
    <w:rsid w:val="00BD60B3"/>
    <w:rsid w:val="00BD61FC"/>
    <w:rsid w:val="00BD697F"/>
    <w:rsid w:val="00BD69CD"/>
    <w:rsid w:val="00BD76CA"/>
    <w:rsid w:val="00BD77A4"/>
    <w:rsid w:val="00BD7848"/>
    <w:rsid w:val="00BD787C"/>
    <w:rsid w:val="00BD7D11"/>
    <w:rsid w:val="00BD7F57"/>
    <w:rsid w:val="00BE0481"/>
    <w:rsid w:val="00BE0577"/>
    <w:rsid w:val="00BE173C"/>
    <w:rsid w:val="00BE1BF0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7AD"/>
    <w:rsid w:val="00BF181E"/>
    <w:rsid w:val="00BF1D31"/>
    <w:rsid w:val="00BF2E67"/>
    <w:rsid w:val="00BF337B"/>
    <w:rsid w:val="00BF383D"/>
    <w:rsid w:val="00BF3D9F"/>
    <w:rsid w:val="00BF3F2C"/>
    <w:rsid w:val="00BF42F4"/>
    <w:rsid w:val="00BF46CC"/>
    <w:rsid w:val="00BF4DEE"/>
    <w:rsid w:val="00BF59B9"/>
    <w:rsid w:val="00BF5AB2"/>
    <w:rsid w:val="00BF62B0"/>
    <w:rsid w:val="00C001C4"/>
    <w:rsid w:val="00C008D0"/>
    <w:rsid w:val="00C0096D"/>
    <w:rsid w:val="00C00B27"/>
    <w:rsid w:val="00C00CEB"/>
    <w:rsid w:val="00C00ED2"/>
    <w:rsid w:val="00C01391"/>
    <w:rsid w:val="00C0176C"/>
    <w:rsid w:val="00C02078"/>
    <w:rsid w:val="00C02612"/>
    <w:rsid w:val="00C03125"/>
    <w:rsid w:val="00C03342"/>
    <w:rsid w:val="00C033C7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84F"/>
    <w:rsid w:val="00C20903"/>
    <w:rsid w:val="00C20C7A"/>
    <w:rsid w:val="00C21224"/>
    <w:rsid w:val="00C215B3"/>
    <w:rsid w:val="00C21748"/>
    <w:rsid w:val="00C21BC0"/>
    <w:rsid w:val="00C21DF1"/>
    <w:rsid w:val="00C22423"/>
    <w:rsid w:val="00C22771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DFD"/>
    <w:rsid w:val="00C25FC7"/>
    <w:rsid w:val="00C26512"/>
    <w:rsid w:val="00C26782"/>
    <w:rsid w:val="00C27407"/>
    <w:rsid w:val="00C27854"/>
    <w:rsid w:val="00C279C6"/>
    <w:rsid w:val="00C27C20"/>
    <w:rsid w:val="00C308A4"/>
    <w:rsid w:val="00C30E58"/>
    <w:rsid w:val="00C3132B"/>
    <w:rsid w:val="00C313B0"/>
    <w:rsid w:val="00C31C84"/>
    <w:rsid w:val="00C31D6B"/>
    <w:rsid w:val="00C31ECC"/>
    <w:rsid w:val="00C33743"/>
    <w:rsid w:val="00C34A6A"/>
    <w:rsid w:val="00C34D62"/>
    <w:rsid w:val="00C34EF4"/>
    <w:rsid w:val="00C35006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0E11"/>
    <w:rsid w:val="00C413FB"/>
    <w:rsid w:val="00C4158F"/>
    <w:rsid w:val="00C41658"/>
    <w:rsid w:val="00C41E37"/>
    <w:rsid w:val="00C4213B"/>
    <w:rsid w:val="00C43102"/>
    <w:rsid w:val="00C433F5"/>
    <w:rsid w:val="00C4431A"/>
    <w:rsid w:val="00C44932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2C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0C54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458"/>
    <w:rsid w:val="00C85E1D"/>
    <w:rsid w:val="00C86A31"/>
    <w:rsid w:val="00C877FF"/>
    <w:rsid w:val="00C87F47"/>
    <w:rsid w:val="00C90628"/>
    <w:rsid w:val="00C91304"/>
    <w:rsid w:val="00C91847"/>
    <w:rsid w:val="00C921EB"/>
    <w:rsid w:val="00C9268F"/>
    <w:rsid w:val="00C92D50"/>
    <w:rsid w:val="00C9303D"/>
    <w:rsid w:val="00C932D1"/>
    <w:rsid w:val="00C94C89"/>
    <w:rsid w:val="00C94FF2"/>
    <w:rsid w:val="00C958A8"/>
    <w:rsid w:val="00C95DD1"/>
    <w:rsid w:val="00C973FB"/>
    <w:rsid w:val="00C97521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B47"/>
    <w:rsid w:val="00CA4FA5"/>
    <w:rsid w:val="00CA538D"/>
    <w:rsid w:val="00CA5E97"/>
    <w:rsid w:val="00CA6039"/>
    <w:rsid w:val="00CA66F4"/>
    <w:rsid w:val="00CA747C"/>
    <w:rsid w:val="00CA76F6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B7D20"/>
    <w:rsid w:val="00CB7F1C"/>
    <w:rsid w:val="00CC0D3C"/>
    <w:rsid w:val="00CC0FD4"/>
    <w:rsid w:val="00CC10CD"/>
    <w:rsid w:val="00CC11F9"/>
    <w:rsid w:val="00CC1775"/>
    <w:rsid w:val="00CC1997"/>
    <w:rsid w:val="00CC19A0"/>
    <w:rsid w:val="00CC1C41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755"/>
    <w:rsid w:val="00CC690C"/>
    <w:rsid w:val="00CC6DD1"/>
    <w:rsid w:val="00CC6EB6"/>
    <w:rsid w:val="00CC7810"/>
    <w:rsid w:val="00CD0349"/>
    <w:rsid w:val="00CD09DE"/>
    <w:rsid w:val="00CD0F1C"/>
    <w:rsid w:val="00CD18AB"/>
    <w:rsid w:val="00CD18BC"/>
    <w:rsid w:val="00CD1B3B"/>
    <w:rsid w:val="00CD1CAE"/>
    <w:rsid w:val="00CD1CC4"/>
    <w:rsid w:val="00CD2386"/>
    <w:rsid w:val="00CD3010"/>
    <w:rsid w:val="00CD3B57"/>
    <w:rsid w:val="00CD3F29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21"/>
    <w:rsid w:val="00CE4B8C"/>
    <w:rsid w:val="00CE4C2E"/>
    <w:rsid w:val="00CE4C7A"/>
    <w:rsid w:val="00CE5B84"/>
    <w:rsid w:val="00CE5CCE"/>
    <w:rsid w:val="00CE6193"/>
    <w:rsid w:val="00CE646A"/>
    <w:rsid w:val="00CE6F09"/>
    <w:rsid w:val="00CE76EB"/>
    <w:rsid w:val="00CE7770"/>
    <w:rsid w:val="00CF0213"/>
    <w:rsid w:val="00CF0229"/>
    <w:rsid w:val="00CF04BB"/>
    <w:rsid w:val="00CF05DA"/>
    <w:rsid w:val="00CF067E"/>
    <w:rsid w:val="00CF069F"/>
    <w:rsid w:val="00CF0D10"/>
    <w:rsid w:val="00CF1748"/>
    <w:rsid w:val="00CF18E5"/>
    <w:rsid w:val="00CF1951"/>
    <w:rsid w:val="00CF1EFE"/>
    <w:rsid w:val="00CF415A"/>
    <w:rsid w:val="00CF477C"/>
    <w:rsid w:val="00CF4949"/>
    <w:rsid w:val="00CF55F0"/>
    <w:rsid w:val="00CF561D"/>
    <w:rsid w:val="00CF59E4"/>
    <w:rsid w:val="00CF5F86"/>
    <w:rsid w:val="00CF6B9E"/>
    <w:rsid w:val="00CF6E77"/>
    <w:rsid w:val="00CF6FA9"/>
    <w:rsid w:val="00CF7D80"/>
    <w:rsid w:val="00D0095B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4E15"/>
    <w:rsid w:val="00D3544B"/>
    <w:rsid w:val="00D35C50"/>
    <w:rsid w:val="00D35CC0"/>
    <w:rsid w:val="00D35E30"/>
    <w:rsid w:val="00D362B9"/>
    <w:rsid w:val="00D36439"/>
    <w:rsid w:val="00D364F3"/>
    <w:rsid w:val="00D36B1E"/>
    <w:rsid w:val="00D376D1"/>
    <w:rsid w:val="00D37D0C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38C"/>
    <w:rsid w:val="00D45595"/>
    <w:rsid w:val="00D457CA"/>
    <w:rsid w:val="00D45BB0"/>
    <w:rsid w:val="00D46F09"/>
    <w:rsid w:val="00D4764D"/>
    <w:rsid w:val="00D50A6C"/>
    <w:rsid w:val="00D50BA7"/>
    <w:rsid w:val="00D518C7"/>
    <w:rsid w:val="00D5240A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7F2"/>
    <w:rsid w:val="00D56841"/>
    <w:rsid w:val="00D569C1"/>
    <w:rsid w:val="00D56DFB"/>
    <w:rsid w:val="00D57A44"/>
    <w:rsid w:val="00D60367"/>
    <w:rsid w:val="00D60420"/>
    <w:rsid w:val="00D60622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6EC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4AA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C6B"/>
    <w:rsid w:val="00D77CE1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4FAF"/>
    <w:rsid w:val="00D852A9"/>
    <w:rsid w:val="00D8551C"/>
    <w:rsid w:val="00D85E4F"/>
    <w:rsid w:val="00D86010"/>
    <w:rsid w:val="00D86307"/>
    <w:rsid w:val="00D86BAE"/>
    <w:rsid w:val="00D86DF1"/>
    <w:rsid w:val="00D870D1"/>
    <w:rsid w:val="00D872FF"/>
    <w:rsid w:val="00D87551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5D9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466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094"/>
    <w:rsid w:val="00DC4BCE"/>
    <w:rsid w:val="00DC5956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1C8E"/>
    <w:rsid w:val="00DD3215"/>
    <w:rsid w:val="00DD34E3"/>
    <w:rsid w:val="00DD3767"/>
    <w:rsid w:val="00DD3934"/>
    <w:rsid w:val="00DD4508"/>
    <w:rsid w:val="00DD4BC4"/>
    <w:rsid w:val="00DD504B"/>
    <w:rsid w:val="00DD534B"/>
    <w:rsid w:val="00DD59D7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2C6"/>
    <w:rsid w:val="00DD76F7"/>
    <w:rsid w:val="00DD7B23"/>
    <w:rsid w:val="00DE0303"/>
    <w:rsid w:val="00DE092D"/>
    <w:rsid w:val="00DE0A06"/>
    <w:rsid w:val="00DE0BC3"/>
    <w:rsid w:val="00DE1229"/>
    <w:rsid w:val="00DE12A6"/>
    <w:rsid w:val="00DE143D"/>
    <w:rsid w:val="00DE155D"/>
    <w:rsid w:val="00DE1A77"/>
    <w:rsid w:val="00DE1DE7"/>
    <w:rsid w:val="00DE2C58"/>
    <w:rsid w:val="00DE2F23"/>
    <w:rsid w:val="00DE3E50"/>
    <w:rsid w:val="00DE403B"/>
    <w:rsid w:val="00DE4615"/>
    <w:rsid w:val="00DE59A4"/>
    <w:rsid w:val="00DE5CA8"/>
    <w:rsid w:val="00DE5D3C"/>
    <w:rsid w:val="00DE64CD"/>
    <w:rsid w:val="00DE684B"/>
    <w:rsid w:val="00DE6940"/>
    <w:rsid w:val="00DE6988"/>
    <w:rsid w:val="00DE732B"/>
    <w:rsid w:val="00DE7FB6"/>
    <w:rsid w:val="00DF01CA"/>
    <w:rsid w:val="00DF0580"/>
    <w:rsid w:val="00DF0983"/>
    <w:rsid w:val="00DF0DCF"/>
    <w:rsid w:val="00DF104E"/>
    <w:rsid w:val="00DF1463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196B"/>
    <w:rsid w:val="00E02CAE"/>
    <w:rsid w:val="00E03094"/>
    <w:rsid w:val="00E0321F"/>
    <w:rsid w:val="00E038FF"/>
    <w:rsid w:val="00E03E70"/>
    <w:rsid w:val="00E048C7"/>
    <w:rsid w:val="00E04976"/>
    <w:rsid w:val="00E04F00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721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A6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5CCF"/>
    <w:rsid w:val="00E268E5"/>
    <w:rsid w:val="00E26E18"/>
    <w:rsid w:val="00E275BB"/>
    <w:rsid w:val="00E277BF"/>
    <w:rsid w:val="00E27A68"/>
    <w:rsid w:val="00E27FBA"/>
    <w:rsid w:val="00E3061D"/>
    <w:rsid w:val="00E3065F"/>
    <w:rsid w:val="00E30C17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966"/>
    <w:rsid w:val="00E51ED4"/>
    <w:rsid w:val="00E52382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B0E"/>
    <w:rsid w:val="00E60D5B"/>
    <w:rsid w:val="00E61216"/>
    <w:rsid w:val="00E612F0"/>
    <w:rsid w:val="00E6214E"/>
    <w:rsid w:val="00E626B8"/>
    <w:rsid w:val="00E62A0C"/>
    <w:rsid w:val="00E62C35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D2F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4B2"/>
    <w:rsid w:val="00E838A9"/>
    <w:rsid w:val="00E839BB"/>
    <w:rsid w:val="00E83AEB"/>
    <w:rsid w:val="00E8431A"/>
    <w:rsid w:val="00E843D1"/>
    <w:rsid w:val="00E84973"/>
    <w:rsid w:val="00E84AC7"/>
    <w:rsid w:val="00E84F94"/>
    <w:rsid w:val="00E84FE7"/>
    <w:rsid w:val="00E86068"/>
    <w:rsid w:val="00E861C1"/>
    <w:rsid w:val="00E86AB3"/>
    <w:rsid w:val="00E8726E"/>
    <w:rsid w:val="00E877AB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84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120"/>
    <w:rsid w:val="00EA443B"/>
    <w:rsid w:val="00EA5201"/>
    <w:rsid w:val="00EA5AB2"/>
    <w:rsid w:val="00EA708D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69C5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7D7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3F94"/>
    <w:rsid w:val="00ED3FE2"/>
    <w:rsid w:val="00ED4664"/>
    <w:rsid w:val="00ED4680"/>
    <w:rsid w:val="00ED46EE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788"/>
    <w:rsid w:val="00EE09C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EF7D34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67E"/>
    <w:rsid w:val="00F0787B"/>
    <w:rsid w:val="00F07AE3"/>
    <w:rsid w:val="00F11387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4EFE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1926"/>
    <w:rsid w:val="00F222FB"/>
    <w:rsid w:val="00F22A2E"/>
    <w:rsid w:val="00F232FF"/>
    <w:rsid w:val="00F23DA9"/>
    <w:rsid w:val="00F24293"/>
    <w:rsid w:val="00F24A68"/>
    <w:rsid w:val="00F2616B"/>
    <w:rsid w:val="00F267E9"/>
    <w:rsid w:val="00F26E31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9A7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9BE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9C8"/>
    <w:rsid w:val="00F57A1C"/>
    <w:rsid w:val="00F60098"/>
    <w:rsid w:val="00F60106"/>
    <w:rsid w:val="00F602AC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6DE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473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535"/>
    <w:rsid w:val="00F82BEE"/>
    <w:rsid w:val="00F831C4"/>
    <w:rsid w:val="00F838E0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359"/>
    <w:rsid w:val="00F95862"/>
    <w:rsid w:val="00F95E5A"/>
    <w:rsid w:val="00F96705"/>
    <w:rsid w:val="00F9694E"/>
    <w:rsid w:val="00F97135"/>
    <w:rsid w:val="00F978AA"/>
    <w:rsid w:val="00FA0969"/>
    <w:rsid w:val="00FA0B6A"/>
    <w:rsid w:val="00FA0FD1"/>
    <w:rsid w:val="00FA104E"/>
    <w:rsid w:val="00FA181C"/>
    <w:rsid w:val="00FA22AD"/>
    <w:rsid w:val="00FA27FB"/>
    <w:rsid w:val="00FA2986"/>
    <w:rsid w:val="00FA2AC2"/>
    <w:rsid w:val="00FA323E"/>
    <w:rsid w:val="00FA38F4"/>
    <w:rsid w:val="00FA3AA5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0D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61F1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AE"/>
    <w:rsid w:val="00FC32B7"/>
    <w:rsid w:val="00FC3E84"/>
    <w:rsid w:val="00FC3F38"/>
    <w:rsid w:val="00FC40DB"/>
    <w:rsid w:val="00FC4338"/>
    <w:rsid w:val="00FC4EB8"/>
    <w:rsid w:val="00FC53A0"/>
    <w:rsid w:val="00FC5C76"/>
    <w:rsid w:val="00FC6242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2851"/>
    <w:rsid w:val="00FD327F"/>
    <w:rsid w:val="00FD3D23"/>
    <w:rsid w:val="00FD3E4B"/>
    <w:rsid w:val="00FD585A"/>
    <w:rsid w:val="00FD62F8"/>
    <w:rsid w:val="00FD68E9"/>
    <w:rsid w:val="00FD6FA0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43A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07D"/>
    <w:rsid w:val="00FF6374"/>
    <w:rsid w:val="00FF667A"/>
    <w:rsid w:val="00FF675A"/>
    <w:rsid w:val="00FF69C6"/>
    <w:rsid w:val="00FF6D12"/>
    <w:rsid w:val="00FF7452"/>
    <w:rsid w:val="00FF7CE1"/>
    <w:rsid w:val="00FF7DF7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cid:image003.png@01DC427E.0B248ED0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Props1.xml><?xml version="1.0" encoding="utf-8"?>
<ds:datastoreItem xmlns:ds="http://schemas.openxmlformats.org/officeDocument/2006/customXml" ds:itemID="{9AD0F7B1-99B7-4BD7-89C0-37B189BA0D9C}"/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29</Pages>
  <Words>3578</Words>
  <Characters>20399</Characters>
  <Application>Microsoft Office Word</Application>
  <DocSecurity>0</DocSecurity>
  <Lines>169</Lines>
  <Paragraphs>47</Paragraphs>
  <ScaleCrop>false</ScaleCrop>
  <Company>sgmw</Company>
  <LinksUpToDate>false</LinksUpToDate>
  <CharactersWithSpaces>23930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2</cp:revision>
  <cp:lastPrinted>2025-08-14T18:50:00Z</cp:lastPrinted>
  <dcterms:created xsi:type="dcterms:W3CDTF">2026-04-08T05:59:00Z</dcterms:created>
  <dcterms:modified xsi:type="dcterms:W3CDTF">2026-04-08T05:59:00Z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