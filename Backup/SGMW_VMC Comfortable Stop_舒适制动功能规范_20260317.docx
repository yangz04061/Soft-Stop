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E6C9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41AE8AC1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600DF0DE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1DE5DED" w14:textId="77777777" w:rsidR="009E3A7B" w:rsidRDefault="009E3A7B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1AC60872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3A3EAB7F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1145F5D1" w14:textId="77777777" w:rsidR="009E3A7B" w:rsidRDefault="00FF6374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43F3FBC3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020E417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7F1E24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58256D3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44499A78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56B7C1D0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629328B2" w14:textId="77777777" w:rsidR="009E3A7B" w:rsidRDefault="00FF637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428D103A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38B45990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9DCB0A4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227180C9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7666693" w14:textId="77777777" w:rsidR="009E3A7B" w:rsidRDefault="009E3A7B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2E7A0127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198AF070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214617"/>
      <w:bookmarkStart w:id="2" w:name="_Toc300845520"/>
    </w:p>
    <w:p w14:paraId="0236C62B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0A5D0C0F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2EA443EA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6ECE35C6" w14:textId="77777777" w:rsidR="009E3A7B" w:rsidRDefault="00FF6374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77F1CC59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>
          <w:rPr>
            <w:rStyle w:val="affff3"/>
            <w:rFonts w:hint="eastAsia"/>
          </w:rPr>
          <w:t xml:space="preserve">1 </w:t>
        </w:r>
        <w:r>
          <w:rPr>
            <w:rStyle w:val="affff3"/>
            <w:rFonts w:hint="eastAsia"/>
          </w:rPr>
          <w:t>文档范围及控制方法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2396BA5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8" w:history="1">
        <w:r>
          <w:rPr>
            <w:rStyle w:val="affff3"/>
            <w:rFonts w:hint="eastAsia"/>
          </w:rPr>
          <w:t xml:space="preserve">1.1 </w:t>
        </w:r>
        <w:r>
          <w:rPr>
            <w:rStyle w:val="affff3"/>
            <w:rFonts w:hint="eastAsia"/>
          </w:rPr>
          <w:t>版本历史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FE34F6A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9" w:history="1">
        <w:r>
          <w:rPr>
            <w:rStyle w:val="affff3"/>
            <w:rFonts w:hint="eastAsia"/>
          </w:rPr>
          <w:t xml:space="preserve">1.2 </w:t>
        </w:r>
        <w:r>
          <w:rPr>
            <w:rStyle w:val="affff3"/>
            <w:rFonts w:hint="eastAsia"/>
          </w:rPr>
          <w:t>缩写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0E6A716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0" w:history="1">
        <w:r>
          <w:rPr>
            <w:rStyle w:val="affff3"/>
            <w:rFonts w:hint="eastAsia"/>
          </w:rPr>
          <w:t xml:space="preserve">1.3 </w:t>
        </w:r>
        <w:r>
          <w:rPr>
            <w:rStyle w:val="affff3"/>
            <w:rFonts w:hint="eastAsia"/>
          </w:rPr>
          <w:t>目的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48C178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1" w:history="1">
        <w:r>
          <w:rPr>
            <w:rStyle w:val="affff3"/>
            <w:rFonts w:hint="eastAsia"/>
          </w:rPr>
          <w:t xml:space="preserve">1.4 </w:t>
        </w:r>
        <w:r>
          <w:rPr>
            <w:rStyle w:val="affff3"/>
            <w:rFonts w:hint="eastAsia"/>
          </w:rPr>
          <w:t>适用范围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D6ED9CD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2" w:history="1">
        <w:r>
          <w:rPr>
            <w:rStyle w:val="affff3"/>
            <w:rFonts w:hint="eastAsia"/>
          </w:rPr>
          <w:t xml:space="preserve">1.5 </w:t>
        </w:r>
        <w:r>
          <w:rPr>
            <w:rStyle w:val="affff3"/>
            <w:rFonts w:hint="eastAsia"/>
          </w:rPr>
          <w:t>文档批准权力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0A665D1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3" w:history="1">
        <w:r>
          <w:rPr>
            <w:rStyle w:val="affff3"/>
            <w:rFonts w:hint="eastAsia"/>
          </w:rPr>
          <w:t xml:space="preserve">1.6 </w:t>
        </w:r>
        <w:r>
          <w:rPr>
            <w:rStyle w:val="affff3"/>
            <w:rFonts w:hint="eastAsia"/>
          </w:rPr>
          <w:t>文档变更控制流程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A9CBC5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4" w:history="1">
        <w:r>
          <w:rPr>
            <w:rStyle w:val="affff3"/>
            <w:rFonts w:hint="eastAsia"/>
          </w:rPr>
          <w:t xml:space="preserve">1.7 </w:t>
        </w:r>
        <w:r>
          <w:rPr>
            <w:rStyle w:val="affff3"/>
            <w:rFonts w:hint="eastAsia"/>
          </w:rPr>
          <w:t>规范性引用文件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9F174DF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5" w:history="1">
        <w:r>
          <w:rPr>
            <w:rStyle w:val="affff3"/>
            <w:rFonts w:hint="eastAsia"/>
          </w:rPr>
          <w:t xml:space="preserve">1.8 </w:t>
        </w:r>
        <w:r>
          <w:rPr>
            <w:rStyle w:val="affff3"/>
            <w:rFonts w:hint="eastAsia"/>
          </w:rPr>
          <w:t>命名办法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F1D7C1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6" w:history="1">
        <w:r>
          <w:rPr>
            <w:rStyle w:val="affff3"/>
            <w:rFonts w:hint="eastAsia"/>
          </w:rPr>
          <w:t xml:space="preserve">1.8.1 </w:t>
        </w:r>
        <w:r>
          <w:rPr>
            <w:rStyle w:val="affff3"/>
            <w:rFonts w:hint="eastAsia"/>
          </w:rPr>
          <w:t>日期表示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92F03A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7" w:history="1">
        <w:r>
          <w:rPr>
            <w:rStyle w:val="affff3"/>
            <w:rFonts w:hint="eastAsia"/>
          </w:rPr>
          <w:t xml:space="preserve">1.8.2 </w:t>
        </w:r>
        <w:r>
          <w:rPr>
            <w:rStyle w:val="affff3"/>
            <w:rFonts w:hint="eastAsia"/>
          </w:rPr>
          <w:t>文件版本编号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BAB1FF0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8" w:history="1">
        <w:r>
          <w:rPr>
            <w:rStyle w:val="affff3"/>
            <w:rFonts w:hint="eastAsia"/>
          </w:rPr>
          <w:t xml:space="preserve">1.8.3 </w:t>
        </w:r>
        <w:r>
          <w:rPr>
            <w:rStyle w:val="affff3"/>
            <w:rFonts w:hint="eastAsia"/>
          </w:rPr>
          <w:t>文件命名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4EF51BF8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9" w:history="1">
        <w:r>
          <w:rPr>
            <w:rStyle w:val="affff3"/>
            <w:rFonts w:hint="eastAsia"/>
          </w:rPr>
          <w:t xml:space="preserve">2 </w:t>
        </w:r>
        <w:r>
          <w:rPr>
            <w:rStyle w:val="affff3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2C3ED482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0" w:history="1">
        <w:r>
          <w:rPr>
            <w:rStyle w:val="affff3"/>
            <w:rFonts w:hint="eastAsia"/>
          </w:rPr>
          <w:t xml:space="preserve">3 </w:t>
        </w:r>
        <w:r>
          <w:rPr>
            <w:rStyle w:val="affff3"/>
            <w:rFonts w:hint="eastAsia"/>
          </w:rPr>
          <w:t>系统架构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16B49C9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1" w:history="1">
        <w:r>
          <w:rPr>
            <w:rStyle w:val="affff3"/>
            <w:rFonts w:hint="eastAsia"/>
          </w:rPr>
          <w:t xml:space="preserve">3.1 </w:t>
        </w:r>
        <w:r>
          <w:rPr>
            <w:rStyle w:val="affff3"/>
            <w:rFonts w:hint="eastAsia"/>
          </w:rPr>
          <w:t>功能架构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BFA4D3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2" w:history="1">
        <w:r>
          <w:rPr>
            <w:rStyle w:val="affff3"/>
            <w:rFonts w:hint="eastAsia"/>
          </w:rPr>
          <w:t xml:space="preserve">3.1.1 </w:t>
        </w:r>
        <w:r>
          <w:rPr>
            <w:rStyle w:val="affff3"/>
            <w:rFonts w:hint="eastAsia"/>
          </w:rPr>
          <w:t>与子系统自身控制功能边界区分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1C71A688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3" w:history="1">
        <w:r>
          <w:rPr>
            <w:rStyle w:val="affff3"/>
            <w:rFonts w:hint="eastAsia"/>
          </w:rPr>
          <w:t xml:space="preserve">3.2 </w:t>
        </w:r>
        <w:r>
          <w:rPr>
            <w:rStyle w:val="affff3"/>
            <w:rFonts w:hint="eastAsia"/>
          </w:rPr>
          <w:t>功能状态机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4F0E631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4" w:history="1">
        <w:r>
          <w:rPr>
            <w:rStyle w:val="affff3"/>
            <w:rFonts w:hint="eastAsia"/>
          </w:rPr>
          <w:t xml:space="preserve">3.3 </w:t>
        </w:r>
        <w:r>
          <w:rPr>
            <w:rStyle w:val="affff3"/>
            <w:rFonts w:hint="eastAsia"/>
          </w:rPr>
          <w:t>功能接口描述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75FB797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5" w:history="1">
        <w:r>
          <w:rPr>
            <w:rStyle w:val="affff3"/>
            <w:rFonts w:hint="eastAsia"/>
          </w:rPr>
          <w:t xml:space="preserve">3.3.1 </w:t>
        </w:r>
        <w:r>
          <w:rPr>
            <w:rStyle w:val="affff3"/>
            <w:rFonts w:hint="eastAsia"/>
          </w:rPr>
          <w:t>总线信号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4B6F1315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6" w:history="1">
        <w:r>
          <w:rPr>
            <w:rStyle w:val="affff3"/>
            <w:rFonts w:hint="eastAsia"/>
          </w:rPr>
          <w:t xml:space="preserve">4 </w:t>
        </w:r>
        <w:r>
          <w:rPr>
            <w:rStyle w:val="affff3"/>
            <w:rFonts w:hint="eastAsia"/>
          </w:rPr>
          <w:t>执行器需求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7F3BF27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7" w:history="1">
        <w:r>
          <w:rPr>
            <w:rStyle w:val="affff3"/>
            <w:rFonts w:hint="eastAsia"/>
          </w:rPr>
          <w:t xml:space="preserve">4.1 </w:t>
        </w:r>
        <w:r>
          <w:rPr>
            <w:rStyle w:val="affff3"/>
            <w:rFonts w:hint="eastAsia"/>
          </w:rPr>
          <w:t>执行器安全需求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39D14693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8" w:history="1">
        <w:r>
          <w:rPr>
            <w:rStyle w:val="affff3"/>
            <w:rFonts w:hint="eastAsia"/>
          </w:rPr>
          <w:t xml:space="preserve">5 </w:t>
        </w:r>
        <w:r>
          <w:rPr>
            <w:rStyle w:val="affff3"/>
            <w:rFonts w:hint="eastAsia"/>
          </w:rPr>
          <w:t>功能逻辑策略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2C8D47C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9" w:history="1">
        <w:r>
          <w:rPr>
            <w:rStyle w:val="affff3"/>
            <w:rFonts w:hint="eastAsia"/>
          </w:rPr>
          <w:t xml:space="preserve">5.1 </w:t>
        </w:r>
        <w:r>
          <w:rPr>
            <w:rStyle w:val="affff3"/>
            <w:rFonts w:hint="eastAsia"/>
          </w:rPr>
          <w:t>功能逻辑策略概览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43065C21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0" w:history="1">
        <w:r>
          <w:rPr>
            <w:rStyle w:val="affff3"/>
            <w:rFonts w:hint="eastAsia"/>
          </w:rPr>
          <w:t xml:space="preserve">5.1.1 </w:t>
        </w:r>
        <w:r>
          <w:rPr>
            <w:rStyle w:val="affff3"/>
            <w:rFonts w:hint="eastAsia"/>
          </w:rPr>
          <w:t>功能激活和退出策略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66092D7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1" w:history="1">
        <w:r>
          <w:rPr>
            <w:rStyle w:val="affff3"/>
            <w:rFonts w:hint="eastAsia"/>
          </w:rPr>
          <w:t xml:space="preserve">5.1.2 </w:t>
        </w:r>
        <w:r>
          <w:rPr>
            <w:rStyle w:val="affff3"/>
            <w:rFonts w:hint="eastAsia"/>
          </w:rPr>
          <w:t>控制逻辑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0922E38A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2" w:history="1">
        <w:r>
          <w:rPr>
            <w:rStyle w:val="affff3"/>
            <w:rFonts w:hint="eastAsia"/>
          </w:rPr>
          <w:t xml:space="preserve">5.1.3 </w:t>
        </w:r>
        <w:r>
          <w:rPr>
            <w:rStyle w:val="affff3"/>
            <w:rFonts w:hint="eastAsia"/>
          </w:rPr>
          <w:t>功能降级策略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1A7FD16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3" w:history="1">
        <w:r>
          <w:rPr>
            <w:rStyle w:val="affff3"/>
            <w:rFonts w:hint="eastAsia"/>
          </w:rPr>
          <w:t xml:space="preserve">5.1.4 </w:t>
        </w:r>
        <w:r>
          <w:rPr>
            <w:rStyle w:val="affff3"/>
            <w:rFonts w:hint="eastAsia"/>
          </w:rPr>
          <w:t>技术指标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3491B6C3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4" w:history="1">
        <w:r>
          <w:rPr>
            <w:rStyle w:val="affff3"/>
            <w:rFonts w:hint="eastAsia"/>
          </w:rPr>
          <w:t xml:space="preserve">5.1.5 </w:t>
        </w:r>
        <w:r>
          <w:rPr>
            <w:rStyle w:val="affff3"/>
            <w:rFonts w:hint="eastAsia"/>
          </w:rPr>
          <w:t>验收准则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551D15DB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5" w:history="1">
        <w:r>
          <w:rPr>
            <w:rStyle w:val="affff3"/>
            <w:rFonts w:hint="eastAsia"/>
          </w:rPr>
          <w:t xml:space="preserve">6 </w:t>
        </w:r>
        <w:r>
          <w:rPr>
            <w:rStyle w:val="affff3"/>
            <w:rFonts w:hint="eastAsia"/>
          </w:rPr>
          <w:t>显示策略</w:t>
        </w:r>
        <w:r>
          <w:rPr>
            <w:rStyle w:val="affff3"/>
            <w:rFonts w:hint="eastAsia"/>
          </w:rPr>
          <w:t>(HMI)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57DC432E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6" w:history="1">
        <w:r>
          <w:rPr>
            <w:rStyle w:val="affff3"/>
            <w:rFonts w:hint="eastAsia"/>
          </w:rPr>
          <w:t xml:space="preserve">7 </w:t>
        </w:r>
        <w:r>
          <w:rPr>
            <w:rStyle w:val="affff3"/>
            <w:rFonts w:hint="eastAsia"/>
          </w:rPr>
          <w:t>法律法规需求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6520D94B" w14:textId="77777777" w:rsidR="009E3A7B" w:rsidRDefault="00FF6374">
      <w:pPr>
        <w:ind w:firstLineChars="0"/>
        <w:rPr>
          <w:rFonts w:ascii="Arial" w:eastAsiaTheme="minorEastAsia" w:hAnsi="Arial" w:cs="Arial"/>
        </w:rPr>
        <w:sectPr w:rsidR="009E3A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383D1140" w14:textId="77777777" w:rsidR="009E3A7B" w:rsidRDefault="00FF6374">
      <w:pPr>
        <w:pStyle w:val="1"/>
      </w:pPr>
      <w:bookmarkStart w:id="3" w:name="_Toc300663629"/>
      <w:bookmarkStart w:id="4" w:name="_Toc300845521"/>
      <w:bookmarkStart w:id="5" w:name="_Toc21136"/>
      <w:bookmarkStart w:id="6" w:name="_Toc207715797"/>
      <w:r>
        <w:lastRenderedPageBreak/>
        <w:t>文档范围及控制方法</w:t>
      </w:r>
      <w:bookmarkEnd w:id="3"/>
      <w:bookmarkEnd w:id="4"/>
      <w:bookmarkEnd w:id="5"/>
      <w:bookmarkEnd w:id="6"/>
    </w:p>
    <w:p w14:paraId="19CB9985" w14:textId="77777777" w:rsidR="009E3A7B" w:rsidRDefault="00FF6374">
      <w:pPr>
        <w:pStyle w:val="2"/>
      </w:pPr>
      <w:bookmarkStart w:id="7" w:name="_Toc512104461"/>
      <w:bookmarkStart w:id="8" w:name="_Toc207715798"/>
      <w:bookmarkStart w:id="9" w:name="_Toc282167734"/>
      <w:bookmarkStart w:id="10" w:name="_Toc235243890"/>
      <w:bookmarkStart w:id="11" w:name="_Toc212959064"/>
      <w:bookmarkStart w:id="12" w:name="_Toc300845522"/>
      <w:bookmarkStart w:id="13" w:name="_Toc300663631"/>
      <w:r>
        <w:t>版本历史</w:t>
      </w:r>
      <w:bookmarkEnd w:id="7"/>
      <w:bookmarkEnd w:id="8"/>
    </w:p>
    <w:p w14:paraId="32CD51EB" w14:textId="77777777" w:rsidR="009E3A7B" w:rsidRDefault="009E3A7B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9E3A7B" w14:paraId="28A38248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6C9B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DAF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4EF7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4302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613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9E3A7B" w14:paraId="5977ACFD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D3A8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A329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082E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8D99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0BF6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9E3A7B" w14:paraId="5D65FA50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50D5" w14:textId="77777777" w:rsidR="009E3A7B" w:rsidRDefault="00FF6374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DCEF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Comfortable Stop</w:t>
            </w:r>
            <w:r>
              <w:rPr>
                <w:rFonts w:hint="eastAsia"/>
                <w:szCs w:val="21"/>
              </w:rPr>
              <w:t>舒适制动功能规范初版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A9B2" w14:textId="77777777" w:rsidR="009E3A7B" w:rsidRDefault="009E3A7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E8A7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4A74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2025/10/20</w:t>
            </w:r>
          </w:p>
        </w:tc>
      </w:tr>
      <w:tr w:rsidR="00866A41" w:rsidRPr="00866A41" w14:paraId="7FF99C3B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B56B" w14:textId="52387B36" w:rsidR="00866A41" w:rsidRPr="00866A41" w:rsidRDefault="00866A41" w:rsidP="00866A41">
            <w:pPr>
              <w:ind w:firstLineChars="0" w:firstLine="0"/>
              <w:jc w:val="center"/>
              <w:rPr>
                <w:highlight w:val="yellow"/>
              </w:rPr>
            </w:pPr>
            <w:r w:rsidRPr="00866A41">
              <w:rPr>
                <w:rFonts w:hint="eastAsia"/>
                <w:highlight w:val="yellow"/>
              </w:rPr>
              <w:t>V3.0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81FE" w14:textId="05E75FB5" w:rsidR="00866A41" w:rsidRPr="00866A41" w:rsidRDefault="00866A41" w:rsidP="00866A41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20260310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C8FC" w14:textId="5C5D2DEF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中期汇总版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51F9" w14:textId="16D90949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A2E9" w14:textId="2F03E9F3" w:rsidR="00866A41" w:rsidRPr="00866A41" w:rsidRDefault="00866A41" w:rsidP="00866A41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2026/03/10</w:t>
            </w:r>
          </w:p>
        </w:tc>
      </w:tr>
      <w:tr w:rsidR="00FA2AC2" w14:paraId="35F5BDB9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909A" w14:textId="2FE99FB3" w:rsidR="00FA2AC2" w:rsidRDefault="00FA2AC2" w:rsidP="00FA2AC2">
            <w:pPr>
              <w:ind w:firstLineChars="0" w:firstLine="0"/>
              <w:jc w:val="center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V3.1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1F83" w14:textId="3FA6787E" w:rsidR="00FA2AC2" w:rsidRDefault="00FA2AC2" w:rsidP="00FA2AC2">
            <w:pPr>
              <w:ind w:firstLineChars="0" w:firstLine="0"/>
              <w:rPr>
                <w:szCs w:val="21"/>
                <w:highlight w:val="yellow"/>
              </w:rPr>
            </w:pPr>
            <w:r w:rsidRPr="00866A41">
              <w:rPr>
                <w:szCs w:val="21"/>
                <w:highlight w:val="yellow"/>
              </w:rPr>
              <w:t>Comfortable Stop</w:t>
            </w:r>
            <w:r w:rsidRPr="00866A41">
              <w:rPr>
                <w:rFonts w:hint="eastAsia"/>
                <w:szCs w:val="21"/>
                <w:highlight w:val="yellow"/>
              </w:rPr>
              <w:t>舒适制动功能规范</w:t>
            </w:r>
            <w:r w:rsidRPr="00866A41">
              <w:rPr>
                <w:rFonts w:hint="eastAsia"/>
                <w:szCs w:val="21"/>
                <w:highlight w:val="yellow"/>
              </w:rPr>
              <w:t>202603</w:t>
            </w:r>
            <w:r>
              <w:rPr>
                <w:rFonts w:hint="eastAsia"/>
                <w:szCs w:val="21"/>
                <w:highlight w:val="yellow"/>
              </w:rPr>
              <w:t>13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CDF0" w14:textId="4FC2F916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  <w:highlight w:val="yellow"/>
              </w:rPr>
              <w:t>更新驱动接口控制方式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58DC" w14:textId="2D8AE9E9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杨震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E69B" w14:textId="4DD5794D" w:rsidR="00FA2AC2" w:rsidRDefault="00FA2AC2" w:rsidP="00FA2AC2">
            <w:pPr>
              <w:ind w:firstLineChars="0" w:firstLine="0"/>
              <w:jc w:val="center"/>
              <w:rPr>
                <w:szCs w:val="21"/>
                <w:highlight w:val="yellow"/>
              </w:rPr>
            </w:pPr>
            <w:r w:rsidRPr="00866A41">
              <w:rPr>
                <w:rFonts w:hint="eastAsia"/>
                <w:szCs w:val="21"/>
                <w:highlight w:val="yellow"/>
              </w:rPr>
              <w:t>2026/03/1</w:t>
            </w:r>
            <w:r>
              <w:rPr>
                <w:rFonts w:hint="eastAsia"/>
                <w:szCs w:val="21"/>
                <w:highlight w:val="yellow"/>
              </w:rPr>
              <w:t>3</w:t>
            </w:r>
          </w:p>
        </w:tc>
      </w:tr>
    </w:tbl>
    <w:p w14:paraId="2F7C2DE3" w14:textId="77777777" w:rsidR="009E3A7B" w:rsidRDefault="009E3A7B">
      <w:pPr>
        <w:ind w:firstLine="420"/>
        <w:rPr>
          <w:lang w:val="zh-CN"/>
        </w:rPr>
      </w:pPr>
    </w:p>
    <w:p w14:paraId="49F92279" w14:textId="77777777" w:rsidR="009E3A7B" w:rsidRDefault="00FF6374">
      <w:pPr>
        <w:pStyle w:val="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9E3A7B" w14:paraId="71109182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C60F5" w14:textId="77777777" w:rsidR="009E3A7B" w:rsidRDefault="00FF6374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9E3A7B" w14:paraId="7F5FE77E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AB27D5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3D6BD" w14:textId="77777777" w:rsidR="009E3A7B" w:rsidRDefault="00FF6374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F211FD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A8DE2C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9E3A7B" w14:paraId="38E0B4E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0BEB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E23D2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5057C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456F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9E3A7B" w14:paraId="1FEFFE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887F9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293D23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F48CA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C5BCF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9E3A7B" w14:paraId="013261B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F868AF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D4E03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AA3AE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A28E1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9E3A7B" w14:paraId="7AD8E59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DBCDBA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70120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0FB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10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9E3A7B" w14:paraId="1C1EB2D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ED9937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1BC37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25D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E8129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9E3A7B" w14:paraId="0870969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BF45C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E5078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5EF29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8DE40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9E3A7B" w14:paraId="31381C2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ED65E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82C7B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34F83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2276E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9E3A7B" w14:paraId="5E2AD68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9C489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9A064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EF8C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9EC6D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9E3A7B" w14:paraId="5E173FA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75D1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EFA27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3818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202AD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9E3A7B" w14:paraId="1F35C80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F2F969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570D0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9AD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B963C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9E3A7B" w14:paraId="30A3349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46617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161EA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A2891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124F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9E3A7B" w14:paraId="507E964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5C5E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24D24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3A2E41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149AA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9E3A7B" w14:paraId="5A9439E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58A4F9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BDA3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C89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B5C0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9E3A7B" w14:paraId="595B9C3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7D8A8B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38982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165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1F646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9E3A7B" w14:paraId="0DED5A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84807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0F53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0C7B0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D9786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9E3A7B" w14:paraId="61DD92D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B2818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FFCE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35C9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8A1F40" w14:textId="77777777" w:rsidR="009E3A7B" w:rsidRDefault="00FF6374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9E3A7B" w14:paraId="752287D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56617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E5467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CD9E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340EA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9E3A7B" w14:paraId="64AB9D7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8C20A1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08E2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DC944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B32531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9E3A7B" w14:paraId="17FEA4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C573F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FF97D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1C2C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4AA09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9E3A7B" w14:paraId="2A28D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0178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88759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3C76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DD5479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9E3A7B" w14:paraId="17B2CFB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D7889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A1115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22AE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7F60D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9E3A7B" w14:paraId="5DA519B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D6FDB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F25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EBD8A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E3BBB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9E3A7B" w14:paraId="5F325C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98C0E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DEBC7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F20B9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B33CD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9E3A7B" w14:paraId="03E30D3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0DA4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69476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E6276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821E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9E3A7B" w14:paraId="5D7749B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7E998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D4796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142487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E22A2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9E3A7B" w14:paraId="113FF34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53088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7A2AB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C546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2FB5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9E3A7B" w14:paraId="177297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63E32C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0EF1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59E91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4EF0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9E3A7B" w14:paraId="210A254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308D81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B14B4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A2C71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BC18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9E3A7B" w14:paraId="7028A73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48BC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9B4191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33EE4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4939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9E3A7B" w14:paraId="74C492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A51F6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B1EA6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AA8F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B1F3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9E3A7B" w14:paraId="0F833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3B057B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4E206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3E6F7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46930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9E3A7B" w14:paraId="5F10BA1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EC54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82735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08FC4B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67B9B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9E3A7B" w14:paraId="1936B1A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BF76D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40082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8684E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A59A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9E3A7B" w14:paraId="4565EF7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AF94F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4B462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E588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A27D6B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9E3A7B" w14:paraId="709297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9FB9A2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A1782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8B7D8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5CA7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9E3A7B" w14:paraId="7D683C2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BE12E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E810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CBA7C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F13A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9E3A7B" w14:paraId="164DD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D7B06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797475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98D25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C9FF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9E3A7B" w14:paraId="56A038E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1C4F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5D918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A45CB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863B5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9E3A7B" w14:paraId="779EEC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B4A34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E8CA1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9C97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E46CC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9E3A7B" w14:paraId="64EC6B8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F0705C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13504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B08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5D80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9E3A7B" w14:paraId="106341F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E66A6B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8D6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22F425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A112FCA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9E3A7B" w14:paraId="61B9F1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E62B38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14ED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EE894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15E9E0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9E3A7B" w14:paraId="3585C5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8393E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CDC73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60F2C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4DCB8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9E3A7B" w14:paraId="23F7AFE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FF0F37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F795F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41B8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35737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9E3A7B" w14:paraId="32346C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247C1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BAA2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80D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37E40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9E3A7B" w14:paraId="490BED9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2A2042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24364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74230E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5A1CB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9E3A7B" w14:paraId="4C2127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A7CA7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5104CE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62B0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0AB72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9E3A7B" w14:paraId="71B9469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F980B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4CB955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2C1E0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48948C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9E3A7B" w14:paraId="6160A38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D60DD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DD16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FEF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7D92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9E3A7B" w14:paraId="1D0DA60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6F2D4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2869C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6E327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691A9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9E3A7B" w14:paraId="37F4E8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A6BDB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AC8322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37D5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390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9E3A7B" w14:paraId="3591E7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7D6FE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3BD12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DD3C1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A9864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9E3A7B" w14:paraId="5C59886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6A134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57364F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F512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2C4360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9E3A7B" w14:paraId="29E802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D3AE4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D22DE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384C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DD1E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9E3A7B" w14:paraId="7EE496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BD2E1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9E6C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B3127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D7B91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9E3A7B" w14:paraId="128383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5F28C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7AB4EB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71A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AE085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9E3A7B" w14:paraId="140484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54889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08ECF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7669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A89F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9E3A7B" w14:paraId="4D9540D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64AB7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12A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017782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69816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9E3A7B" w14:paraId="2F76DE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E4CFA4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FEC3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E3E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C0F4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9E3A7B" w14:paraId="00B6560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3CC5D5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C7E83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C95054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F77E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9E3A7B" w14:paraId="5A283B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0FFC0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44611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CF4B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53D53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9E3A7B" w14:paraId="585DAE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877195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1D51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C787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969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9E3A7B" w14:paraId="6CFB40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0D306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0621D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4C90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DC6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DD6DED6" w14:textId="77777777" w:rsidR="009E3A7B" w:rsidRDefault="00FF6374">
      <w:pPr>
        <w:pStyle w:val="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372FBD57" w14:textId="77777777" w:rsidR="009E3A7B" w:rsidRDefault="00FF6374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 w:hint="eastAsia"/>
        </w:rPr>
        <w:t>舒适制动功能的开发。</w:t>
      </w:r>
    </w:p>
    <w:p w14:paraId="3D7F875A" w14:textId="77777777" w:rsidR="009E3A7B" w:rsidRDefault="00FF6374">
      <w:pPr>
        <w:pStyle w:val="2"/>
      </w:pPr>
      <w:bookmarkStart w:id="18" w:name="_Toc207715801"/>
      <w:r>
        <w:t>适用范围</w:t>
      </w:r>
      <w:bookmarkEnd w:id="16"/>
      <w:bookmarkEnd w:id="17"/>
      <w:bookmarkEnd w:id="18"/>
    </w:p>
    <w:p w14:paraId="60784BE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智驱一体化底盘协同控制项目功能开发阶段。</w:t>
      </w:r>
    </w:p>
    <w:p w14:paraId="0203DBD2" w14:textId="77777777" w:rsidR="009E3A7B" w:rsidRDefault="00FF6374">
      <w:pPr>
        <w:pStyle w:val="2"/>
      </w:pPr>
      <w:bookmarkStart w:id="19" w:name="_Toc207715802"/>
      <w:bookmarkStart w:id="20" w:name="_Toc512104465"/>
      <w:bookmarkStart w:id="21" w:name="_Toc300845524"/>
      <w:bookmarkStart w:id="22" w:name="_Toc300663633"/>
      <w:r>
        <w:t>文档批准权力</w:t>
      </w:r>
      <w:bookmarkEnd w:id="19"/>
      <w:bookmarkEnd w:id="20"/>
    </w:p>
    <w:p w14:paraId="6914BC09" w14:textId="77777777" w:rsidR="009E3A7B" w:rsidRDefault="00FF6374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>
        <w:rPr>
          <w:rFonts w:ascii="SimSun" w:hAnsi="SimSun" w:cs="SimSun" w:hint="eastAsia"/>
          <w:spacing w:val="-2"/>
        </w:rPr>
        <w:t>。</w:t>
      </w:r>
    </w:p>
    <w:p w14:paraId="5B7EA0AD" w14:textId="77777777" w:rsidR="009E3A7B" w:rsidRDefault="00FF6374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23E703E9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08DCD2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0B04EE6C" w14:textId="77777777" w:rsidR="009E3A7B" w:rsidRDefault="00FF6374">
      <w:pPr>
        <w:pStyle w:val="2"/>
      </w:pPr>
      <w:bookmarkStart w:id="27" w:name="_Toc207715804"/>
      <w:bookmarkEnd w:id="21"/>
      <w:bookmarkEnd w:id="22"/>
      <w:r>
        <w:t>规范性引用文件</w:t>
      </w:r>
      <w:bookmarkEnd w:id="27"/>
    </w:p>
    <w:p w14:paraId="573B6C3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9E3A7B" w14:paraId="7593B138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1DB26E2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61391D58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67279BD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9E3A7B" w14:paraId="5963561A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3E02B12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0853BA55" w14:textId="77777777" w:rsidR="009E3A7B" w:rsidRDefault="009E3A7B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0F1FFE16" w14:textId="77777777" w:rsidR="009E3A7B" w:rsidRDefault="009E3A7B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52EB018E" w14:textId="77777777" w:rsidR="009E3A7B" w:rsidRDefault="00FF6374">
      <w:pPr>
        <w:pStyle w:val="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1CA783D3" w14:textId="77777777" w:rsidR="009E3A7B" w:rsidRDefault="00FF6374">
      <w:pPr>
        <w:pStyle w:val="3"/>
      </w:pPr>
      <w:bookmarkStart w:id="31" w:name="_Toc207715806"/>
      <w:bookmarkStart w:id="32" w:name="_Toc38888301"/>
      <w:bookmarkStart w:id="33" w:name="_Toc37426657"/>
      <w:bookmarkStart w:id="34" w:name="_Toc200117475"/>
      <w:r>
        <w:t>日期表示</w:t>
      </w:r>
      <w:bookmarkEnd w:id="31"/>
      <w:bookmarkEnd w:id="32"/>
      <w:bookmarkEnd w:id="33"/>
      <w:bookmarkEnd w:id="34"/>
    </w:p>
    <w:p w14:paraId="6178E3F5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5CE119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D856A53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024CF342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5D1CDD41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例如：</w:t>
      </w:r>
    </w:p>
    <w:p w14:paraId="3760DBE3" w14:textId="77777777" w:rsidR="009E3A7B" w:rsidRDefault="00FF6374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19E052B5" w14:textId="77777777" w:rsidR="009E3A7B" w:rsidRDefault="00FF6374">
      <w:pPr>
        <w:pStyle w:val="3"/>
      </w:pPr>
      <w:bookmarkStart w:id="35" w:name="_Toc37426658"/>
      <w:bookmarkStart w:id="36" w:name="_Toc38888302"/>
      <w:bookmarkStart w:id="37" w:name="_Toc200117476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4DD1A8E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F4A1DED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596B1624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C3D457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559E864C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3D9307EC" w14:textId="77777777" w:rsidR="009E3A7B" w:rsidRDefault="00FF6374">
      <w:pPr>
        <w:pStyle w:val="3"/>
      </w:pPr>
      <w:bookmarkStart w:id="40" w:name="_Toc37426659"/>
      <w:bookmarkStart w:id="41" w:name="_Toc200117477"/>
      <w:bookmarkStart w:id="42" w:name="_Toc207715808"/>
      <w:bookmarkStart w:id="43" w:name="_Toc38888303"/>
      <w:r>
        <w:t>文件命名</w:t>
      </w:r>
      <w:bookmarkEnd w:id="40"/>
      <w:bookmarkEnd w:id="41"/>
      <w:bookmarkEnd w:id="42"/>
      <w:bookmarkEnd w:id="43"/>
    </w:p>
    <w:p w14:paraId="4CA3BB4E" w14:textId="77777777" w:rsidR="009E3A7B" w:rsidRDefault="00FF6374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40557F9E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2B0DB9E6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48A17CCD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63DB2EA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3805B12C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4D6AA9B1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0FFCDACC" w14:textId="77777777" w:rsidR="009E3A7B" w:rsidRDefault="009E3A7B">
      <w:pPr>
        <w:ind w:firstLine="420"/>
        <w:rPr>
          <w:rFonts w:ascii="Arial" w:eastAsiaTheme="minorEastAsia" w:hAnsi="Arial" w:cs="Arial"/>
        </w:rPr>
      </w:pPr>
    </w:p>
    <w:p w14:paraId="7262825F" w14:textId="77777777" w:rsidR="009E3A7B" w:rsidRDefault="00FF6374">
      <w:pPr>
        <w:pStyle w:val="1"/>
      </w:pPr>
      <w:bookmarkStart w:id="44" w:name="_Toc207715809"/>
      <w:r>
        <w:rPr>
          <w:rFonts w:hint="eastAsia"/>
        </w:rPr>
        <w:t>功能描述</w:t>
      </w:r>
      <w:bookmarkEnd w:id="44"/>
    </w:p>
    <w:p w14:paraId="4830748A" w14:textId="021D9AE8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舒适制动（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cstheme="minorBidi" w:hint="eastAsia"/>
          <w:sz w:val="22"/>
        </w:rPr>
        <w:t>简称</w:t>
      </w:r>
      <w:r>
        <w:rPr>
          <w:rFonts w:cstheme="minorBidi"/>
          <w:sz w:val="22"/>
        </w:rPr>
        <w:t>CST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/>
          <w:sz w:val="22"/>
        </w:rPr>
        <w:t>)</w:t>
      </w:r>
      <w:r>
        <w:rPr>
          <w:rFonts w:cstheme="minorBidi" w:hint="eastAsia"/>
          <w:sz w:val="22"/>
        </w:rPr>
        <w:t>功能是一个可选的舒适性功能，该功能致力于解决车辆前进行驶非紧急制动工况车辆</w:t>
      </w:r>
      <w:proofErr w:type="gramStart"/>
      <w:r>
        <w:rPr>
          <w:rFonts w:cstheme="minorBidi" w:hint="eastAsia"/>
          <w:sz w:val="22"/>
        </w:rPr>
        <w:t>刹停前出现</w:t>
      </w:r>
      <w:proofErr w:type="gramEnd"/>
      <w:r>
        <w:rPr>
          <w:rFonts w:cstheme="minorBidi" w:hint="eastAsia"/>
          <w:sz w:val="22"/>
        </w:rPr>
        <w:t>的减速度波动，降低车辆制动俯仰，使用制动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</w:t>
      </w:r>
      <w:r w:rsidR="008949C7">
        <w:rPr>
          <w:rFonts w:cstheme="minorBidi" w:hint="eastAsia"/>
          <w:sz w:val="22"/>
        </w:rPr>
        <w:t>只考虑</w:t>
      </w:r>
      <w:r>
        <w:rPr>
          <w:rFonts w:cstheme="minorBidi" w:hint="eastAsia"/>
          <w:sz w:val="22"/>
        </w:rPr>
        <w:t>电制动可选）和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悬架控制（阻尼，刚度和高度）实现舒适制动的效果。</w:t>
      </w:r>
    </w:p>
    <w:p w14:paraId="05F3C00E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功能仅在汽车非紧急情况减速停车时激活，为驾驶员提供平稳的感觉，</w:t>
      </w:r>
    </w:p>
    <w:p w14:paraId="731B9E77" w14:textId="704CF14C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当车速低于一个门限值且制动压力大于某一门限值，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功能激活（“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=Active</w:t>
      </w:r>
      <w:r>
        <w:rPr>
          <w:rFonts w:cstheme="minorBidi" w:hint="eastAsia"/>
          <w:sz w:val="22"/>
        </w:rPr>
        <w:t>），此时减速行为通过制动（</w:t>
      </w:r>
      <w:r w:rsidR="005D14B8">
        <w:rPr>
          <w:rFonts w:cstheme="minorBidi" w:hint="eastAsia"/>
          <w:sz w:val="22"/>
        </w:rPr>
        <w:t>只使用</w:t>
      </w:r>
      <w:r>
        <w:rPr>
          <w:rFonts w:cstheme="minorBidi" w:hint="eastAsia"/>
          <w:sz w:val="22"/>
        </w:rPr>
        <w:t>电制动）控制</w:t>
      </w:r>
      <w:r w:rsidR="000E310F">
        <w:rPr>
          <w:rFonts w:cstheme="minorBidi" w:hint="eastAsia"/>
          <w:sz w:val="22"/>
        </w:rPr>
        <w:t>，</w:t>
      </w:r>
      <w:r w:rsidR="000E310F">
        <w:rPr>
          <w:rFonts w:cstheme="minorBidi" w:hint="eastAsia"/>
          <w:sz w:val="22"/>
        </w:rPr>
        <w:t>VMC CST</w:t>
      </w:r>
      <w:r w:rsidR="000E310F">
        <w:rPr>
          <w:rFonts w:cstheme="minorBidi" w:hint="eastAsia"/>
          <w:sz w:val="22"/>
        </w:rPr>
        <w:t>功能负责保证</w:t>
      </w:r>
      <w:r w:rsidR="007728B0">
        <w:rPr>
          <w:rFonts w:cstheme="minorBidi" w:hint="eastAsia"/>
          <w:sz w:val="22"/>
        </w:rPr>
        <w:t>激活时的平顺性</w:t>
      </w:r>
      <w:r>
        <w:rPr>
          <w:rFonts w:cstheme="minorBidi" w:hint="eastAsia"/>
          <w:sz w:val="22"/>
        </w:rPr>
        <w:t>。</w:t>
      </w:r>
    </w:p>
    <w:p w14:paraId="059B4314" w14:textId="7120EE68" w:rsidR="009E3A7B" w:rsidRPr="00F579C8" w:rsidRDefault="00F96705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 w:rsidRPr="00F579C8">
        <w:rPr>
          <w:rFonts w:cstheme="minorBidi" w:hint="eastAsia"/>
          <w:sz w:val="22"/>
        </w:rPr>
        <w:t>为了保证</w:t>
      </w:r>
      <w:r w:rsidR="009311C2" w:rsidRPr="00F579C8">
        <w:rPr>
          <w:rFonts w:cstheme="minorBidi" w:hint="eastAsia"/>
          <w:sz w:val="22"/>
        </w:rPr>
        <w:t>电制动</w:t>
      </w:r>
      <w:r w:rsidR="00487002" w:rsidRPr="00F579C8">
        <w:rPr>
          <w:rFonts w:cstheme="minorBidi" w:hint="eastAsia"/>
          <w:sz w:val="22"/>
        </w:rPr>
        <w:t>能够平顺刹停车辆，</w:t>
      </w:r>
      <w:r w:rsidR="00D870D1" w:rsidRPr="00F579C8">
        <w:rPr>
          <w:rFonts w:cstheme="minorBidi" w:hint="eastAsia"/>
          <w:sz w:val="22"/>
        </w:rPr>
        <w:t>在</w:t>
      </w:r>
      <w:r w:rsidR="004077FA" w:rsidRPr="00F579C8">
        <w:rPr>
          <w:rFonts w:cstheme="minorBidi" w:hint="eastAsia"/>
          <w:sz w:val="22"/>
        </w:rPr>
        <w:t>CST</w:t>
      </w:r>
      <w:r w:rsidR="00D870D1" w:rsidRPr="00F579C8">
        <w:rPr>
          <w:rFonts w:cstheme="minorBidi" w:hint="eastAsia"/>
          <w:sz w:val="22"/>
        </w:rPr>
        <w:t>的最后阶段</w:t>
      </w:r>
      <w:r w:rsidR="004264F2" w:rsidRPr="00F579C8">
        <w:rPr>
          <w:rFonts w:cstheme="minorBidi" w:hint="eastAsia"/>
          <w:sz w:val="22"/>
        </w:rPr>
        <w:t>，舒适制动会</w:t>
      </w:r>
      <w:r w:rsidR="00B93BB8" w:rsidRPr="00F579C8">
        <w:rPr>
          <w:rFonts w:cstheme="minorBidi" w:hint="eastAsia"/>
          <w:sz w:val="22"/>
        </w:rPr>
        <w:t>通过转速接口</w:t>
      </w:r>
      <w:r w:rsidR="006401A3" w:rsidRPr="00F579C8">
        <w:rPr>
          <w:rFonts w:cstheme="minorBidi" w:hint="eastAsia"/>
          <w:sz w:val="22"/>
        </w:rPr>
        <w:t>来保证车辆</w:t>
      </w:r>
      <w:r w:rsidR="00DD7B23" w:rsidRPr="00F579C8">
        <w:rPr>
          <w:rFonts w:cstheme="minorBidi" w:hint="eastAsia"/>
          <w:sz w:val="22"/>
        </w:rPr>
        <w:t>静止</w:t>
      </w:r>
      <w:r w:rsidR="00A178C8" w:rsidRPr="00F579C8">
        <w:rPr>
          <w:rFonts w:cstheme="minorBidi" w:hint="eastAsia"/>
          <w:sz w:val="22"/>
        </w:rPr>
        <w:t>。</w:t>
      </w:r>
      <w:r w:rsidR="00487002" w:rsidRPr="00F579C8">
        <w:rPr>
          <w:rFonts w:cstheme="minorBidi" w:hint="eastAsia"/>
          <w:sz w:val="22"/>
        </w:rPr>
        <w:t xml:space="preserve"> </w:t>
      </w:r>
      <w:r w:rsidR="00FF6374" w:rsidRPr="00F579C8">
        <w:rPr>
          <w:rFonts w:cstheme="minorBidi" w:hint="eastAsia"/>
          <w:sz w:val="22"/>
        </w:rPr>
        <w:t>当车辆</w:t>
      </w:r>
      <w:r w:rsidR="00347D8E" w:rsidRPr="00F579C8">
        <w:rPr>
          <w:rFonts w:cstheme="minorBidi" w:hint="eastAsia"/>
          <w:sz w:val="22"/>
        </w:rPr>
        <w:t>确认静止后</w:t>
      </w:r>
      <w:r w:rsidR="00994FA1" w:rsidRPr="00F579C8">
        <w:rPr>
          <w:rFonts w:cstheme="minorBidi" w:hint="eastAsia"/>
          <w:sz w:val="22"/>
        </w:rPr>
        <w:t>（</w:t>
      </w:r>
      <w:r w:rsidR="00994FA1" w:rsidRPr="00F579C8">
        <w:rPr>
          <w:rFonts w:cstheme="minorBidi" w:hint="eastAsia"/>
          <w:sz w:val="22"/>
        </w:rPr>
        <w:t>standstill</w:t>
      </w:r>
      <w:r w:rsidR="00994FA1" w:rsidRPr="00F579C8">
        <w:rPr>
          <w:rFonts w:cstheme="minorBidi" w:hint="eastAsia"/>
          <w:sz w:val="22"/>
        </w:rPr>
        <w:t>状态确认）</w:t>
      </w:r>
      <w:r w:rsidR="00FF6374" w:rsidRPr="00F579C8">
        <w:rPr>
          <w:rFonts w:cstheme="minorBidi" w:hint="eastAsia"/>
          <w:sz w:val="22"/>
        </w:rPr>
        <w:t>，</w:t>
      </w:r>
      <w:r w:rsidR="00FF6374" w:rsidRPr="00F579C8">
        <w:rPr>
          <w:rFonts w:cstheme="minorBidi" w:hint="eastAsia"/>
          <w:sz w:val="22"/>
        </w:rPr>
        <w:t>CST</w:t>
      </w:r>
      <w:r w:rsidR="00FF6374" w:rsidRPr="00F579C8">
        <w:rPr>
          <w:rFonts w:cstheme="minorBidi" w:hint="eastAsia"/>
          <w:sz w:val="22"/>
        </w:rPr>
        <w:t>功能需要退出（“</w:t>
      </w:r>
      <w:proofErr w:type="spellStart"/>
      <w:r w:rsidR="00FF6374" w:rsidRPr="00F579C8">
        <w:rPr>
          <w:rFonts w:cstheme="minorBidi" w:hint="eastAsia"/>
          <w:sz w:val="22"/>
        </w:rPr>
        <w:t>CST_Status</w:t>
      </w:r>
      <w:proofErr w:type="spellEnd"/>
      <w:r w:rsidR="00FF6374" w:rsidRPr="00F579C8">
        <w:rPr>
          <w:rFonts w:cstheme="minorBidi" w:hint="eastAsia"/>
          <w:sz w:val="22"/>
        </w:rPr>
        <w:t>”</w:t>
      </w:r>
      <w:r w:rsidR="00FF6374" w:rsidRPr="00F579C8">
        <w:rPr>
          <w:rFonts w:cstheme="minorBidi" w:hint="eastAsia"/>
          <w:sz w:val="22"/>
        </w:rPr>
        <w:t>=Standby</w:t>
      </w:r>
      <w:r w:rsidR="00FF6374" w:rsidRPr="00F579C8">
        <w:rPr>
          <w:rFonts w:cstheme="minorBidi" w:hint="eastAsia"/>
          <w:sz w:val="22"/>
        </w:rPr>
        <w:t>），制动系统介入</w:t>
      </w:r>
      <w:r w:rsidR="005D6436" w:rsidRPr="00F579C8">
        <w:rPr>
          <w:rFonts w:cstheme="minorBidi" w:hint="eastAsia"/>
          <w:sz w:val="22"/>
        </w:rPr>
        <w:t>保证车辆维持在当前位置</w:t>
      </w:r>
      <w:r w:rsidR="00FF6374" w:rsidRPr="00F579C8">
        <w:rPr>
          <w:rFonts w:cstheme="minorBidi" w:hint="eastAsia"/>
          <w:sz w:val="22"/>
        </w:rPr>
        <w:t>，</w:t>
      </w:r>
      <w:r w:rsidR="00D01C8F" w:rsidRPr="00F579C8">
        <w:rPr>
          <w:rFonts w:cstheme="minorBidi" w:hint="eastAsia"/>
          <w:sz w:val="22"/>
        </w:rPr>
        <w:t>制动系统需要保证</w:t>
      </w:r>
      <w:r w:rsidR="003065EC" w:rsidRPr="00F579C8">
        <w:rPr>
          <w:rFonts w:cstheme="minorBidi" w:hint="eastAsia"/>
          <w:sz w:val="22"/>
        </w:rPr>
        <w:t>握手时的平顺性。</w:t>
      </w:r>
    </w:p>
    <w:p w14:paraId="306915E2" w14:textId="22AF4AD0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当出现驾驶员紧急制动的情况，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A3449F">
        <w:rPr>
          <w:rFonts w:cstheme="minorBidi" w:hint="eastAsia"/>
          <w:sz w:val="22"/>
        </w:rPr>
        <w:t>保证满足驾驶员的制动请求</w:t>
      </w:r>
      <w:r w:rsidR="00FC2920">
        <w:rPr>
          <w:rFonts w:cstheme="minorBidi" w:hint="eastAsia"/>
          <w:sz w:val="22"/>
        </w:rPr>
        <w:t xml:space="preserve"> </w:t>
      </w:r>
      <w:r w:rsidR="00FC2920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4A793ABF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27CF7B58" w14:textId="2C98D26D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当驾驶员释放制动踏板时（或者主</w:t>
      </w:r>
      <w:proofErr w:type="gramStart"/>
      <w:r>
        <w:rPr>
          <w:rFonts w:cstheme="minorBidi" w:hint="eastAsia"/>
          <w:sz w:val="22"/>
        </w:rPr>
        <w:t>缸压力</w:t>
      </w:r>
      <w:proofErr w:type="gramEnd"/>
      <w:r>
        <w:rPr>
          <w:rFonts w:cstheme="minorBidi" w:hint="eastAsia"/>
          <w:sz w:val="22"/>
        </w:rPr>
        <w:t>小于</w:t>
      </w:r>
      <w:proofErr w:type="spellStart"/>
      <w:r>
        <w:rPr>
          <w:rFonts w:cstheme="minorBidi" w:hint="eastAsia"/>
          <w:sz w:val="22"/>
        </w:rPr>
        <w:t>xxbar</w:t>
      </w:r>
      <w:proofErr w:type="spellEnd"/>
      <w:r>
        <w:rPr>
          <w:rFonts w:cstheme="minorBidi" w:hint="eastAsia"/>
          <w:sz w:val="22"/>
        </w:rPr>
        <w:t>），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</w:t>
      </w:r>
      <w:r w:rsidR="0018211A">
        <w:rPr>
          <w:rFonts w:cstheme="minorBidi" w:hint="eastAsia"/>
          <w:sz w:val="22"/>
        </w:rPr>
        <w:t>。</w:t>
      </w:r>
    </w:p>
    <w:p w14:paraId="5DBB9D28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0188FE99" w14:textId="69EBFB9C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lastRenderedPageBreak/>
        <w:t>当检测到车辆</w:t>
      </w:r>
      <w:r w:rsidRPr="00433224">
        <w:rPr>
          <w:rFonts w:cstheme="minorBidi" w:hint="eastAsia"/>
          <w:strike/>
          <w:sz w:val="22"/>
        </w:rPr>
        <w:t>正在</w:t>
      </w:r>
      <w:commentRangeStart w:id="45"/>
      <w:commentRangeStart w:id="46"/>
      <w:commentRangeStart w:id="47"/>
      <w:r w:rsidRPr="00433224">
        <w:rPr>
          <w:rFonts w:cstheme="minorBidi" w:hint="eastAsia"/>
          <w:strike/>
          <w:sz w:val="22"/>
        </w:rPr>
        <w:t>恶劣工况</w:t>
      </w:r>
      <w:commentRangeEnd w:id="45"/>
      <w:r w:rsidR="00357270" w:rsidRPr="00433224">
        <w:rPr>
          <w:rStyle w:val="affff4"/>
          <w:strike/>
          <w:lang w:val="zh-CN"/>
        </w:rPr>
        <w:commentReference w:id="45"/>
      </w:r>
      <w:commentRangeEnd w:id="46"/>
      <w:r w:rsidR="00343D27" w:rsidRPr="00433224">
        <w:rPr>
          <w:rStyle w:val="affff4"/>
          <w:strike/>
          <w:lang w:val="zh-CN"/>
        </w:rPr>
        <w:commentReference w:id="46"/>
      </w:r>
      <w:commentRangeEnd w:id="47"/>
      <w:r w:rsidR="00562B37" w:rsidRPr="00433224">
        <w:rPr>
          <w:rStyle w:val="affff4"/>
          <w:strike/>
          <w:lang w:val="zh-CN"/>
        </w:rPr>
        <w:commentReference w:id="47"/>
      </w:r>
      <w:r w:rsidRPr="00433224">
        <w:rPr>
          <w:rFonts w:cstheme="minorBidi" w:hint="eastAsia"/>
          <w:strike/>
          <w:sz w:val="22"/>
        </w:rPr>
        <w:t>路面</w:t>
      </w:r>
      <w:r w:rsidR="00A83EFA" w:rsidRPr="00433224">
        <w:rPr>
          <w:rFonts w:cstheme="minorBidi" w:hint="eastAsia"/>
          <w:strike/>
          <w:sz w:val="22"/>
        </w:rPr>
        <w:t>（取决于</w:t>
      </w:r>
      <w:r w:rsidR="00A83EFA" w:rsidRPr="00433224">
        <w:rPr>
          <w:rFonts w:cstheme="minorBidi" w:hint="eastAsia"/>
          <w:strike/>
          <w:sz w:val="22"/>
        </w:rPr>
        <w:t xml:space="preserve">SGMW AI </w:t>
      </w:r>
      <w:r w:rsidR="00A83EFA" w:rsidRPr="00433224">
        <w:rPr>
          <w:rFonts w:cstheme="minorBidi" w:hint="eastAsia"/>
          <w:strike/>
          <w:sz w:val="22"/>
        </w:rPr>
        <w:t>地型识别信号）</w:t>
      </w:r>
      <w:r w:rsidRPr="00433224">
        <w:rPr>
          <w:rFonts w:cstheme="minorBidi" w:hint="eastAsia"/>
          <w:strike/>
          <w:sz w:val="22"/>
        </w:rPr>
        <w:t>或者</w:t>
      </w:r>
      <w:r>
        <w:rPr>
          <w:rFonts w:cstheme="minorBidi" w:hint="eastAsia"/>
          <w:sz w:val="22"/>
        </w:rPr>
        <w:t>行驶到坡道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（坡度</w:t>
      </w:r>
      <w:r>
        <w:rPr>
          <w:rFonts w:cstheme="minorBidi" w:hint="eastAsia"/>
          <w:sz w:val="22"/>
        </w:rPr>
        <w:t>&gt;=15% TBD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），制动系统介入</w:t>
      </w:r>
      <w:r w:rsidR="0074402E">
        <w:rPr>
          <w:rFonts w:cstheme="minorBidi" w:hint="eastAsia"/>
          <w:sz w:val="22"/>
        </w:rPr>
        <w:t>保证满足驾驶员的制动请求</w:t>
      </w:r>
      <w:r>
        <w:rPr>
          <w:rFonts w:cstheme="minorBidi" w:hint="eastAsia"/>
          <w:sz w:val="22"/>
        </w:rPr>
        <w:t>，</w:t>
      </w:r>
      <w:r w:rsidR="00103578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F9BD8BE" w14:textId="77777777" w:rsidR="009E3A7B" w:rsidRDefault="009E3A7B">
      <w:pPr>
        <w:ind w:firstLineChars="0" w:firstLine="0"/>
        <w:rPr>
          <w:rFonts w:cstheme="minorBidi"/>
          <w:sz w:val="22"/>
        </w:rPr>
      </w:pPr>
    </w:p>
    <w:p w14:paraId="18D6F4D4" w14:textId="7777777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当整车稳定控制功能激活时</w:t>
      </w:r>
    </w:p>
    <w:p w14:paraId="097B1527" w14:textId="77777777" w:rsidR="009E3A7B" w:rsidRPr="000B7496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制</w:t>
      </w:r>
      <w:r w:rsidRPr="000B7496">
        <w:rPr>
          <w:rFonts w:cstheme="minorBidi" w:hint="eastAsia"/>
          <w:sz w:val="22"/>
        </w:rPr>
        <w:t>动：</w:t>
      </w:r>
      <w:r w:rsidRPr="000B7496">
        <w:rPr>
          <w:rFonts w:cstheme="minorBidi" w:hint="eastAsia"/>
          <w:sz w:val="22"/>
        </w:rPr>
        <w:t xml:space="preserve"> ABS</w:t>
      </w:r>
      <w:r w:rsidRPr="000B7496">
        <w:rPr>
          <w:rFonts w:cstheme="minorBidi" w:hint="eastAsia"/>
          <w:color w:val="000000" w:themeColor="text1"/>
          <w:sz w:val="22"/>
        </w:rPr>
        <w:t xml:space="preserve">, EBD, TCS, </w:t>
      </w:r>
      <w:r w:rsidRPr="000B7496">
        <w:rPr>
          <w:rFonts w:cstheme="minorBidi" w:hint="eastAsia"/>
          <w:sz w:val="22"/>
        </w:rPr>
        <w:t>YSC, DTC</w:t>
      </w:r>
      <w:r w:rsidRPr="000B7496">
        <w:rPr>
          <w:rFonts w:cstheme="minorBidi" w:hint="eastAsia"/>
          <w:sz w:val="22"/>
        </w:rPr>
        <w:t>等稳定控制功能激活</w:t>
      </w:r>
    </w:p>
    <w:p w14:paraId="51E72C1E" w14:textId="79836F44" w:rsidR="009E3A7B" w:rsidRPr="000B7496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  <w:lang w:val="de-DE"/>
        </w:rPr>
      </w:pPr>
      <w:r w:rsidRPr="000B7496">
        <w:rPr>
          <w:rFonts w:cstheme="minorBidi" w:hint="eastAsia"/>
          <w:sz w:val="22"/>
          <w:lang w:val="de-DE"/>
        </w:rPr>
        <w:t>VMC</w:t>
      </w:r>
      <w:r w:rsidRPr="000B7496">
        <w:rPr>
          <w:rFonts w:cstheme="minorBidi" w:hint="eastAsia"/>
          <w:sz w:val="22"/>
          <w:lang w:val="de-DE"/>
        </w:rPr>
        <w:t>：</w:t>
      </w:r>
      <w:r w:rsidRPr="000B7496">
        <w:rPr>
          <w:rFonts w:cstheme="minorBidi" w:hint="eastAsia"/>
          <w:sz w:val="22"/>
          <w:lang w:val="de-DE"/>
        </w:rPr>
        <w:t xml:space="preserve"> </w:t>
      </w:r>
      <w:proofErr w:type="spellStart"/>
      <w:r w:rsidRPr="000B7496">
        <w:rPr>
          <w:rFonts w:cstheme="minorBidi" w:hint="eastAsia"/>
          <w:sz w:val="22"/>
          <w:lang w:val="de-DE"/>
        </w:rPr>
        <w:t>TankTurn</w:t>
      </w:r>
      <w:proofErr w:type="spellEnd"/>
      <w:r w:rsidRPr="000B7496">
        <w:rPr>
          <w:rFonts w:cstheme="minorBidi" w:hint="eastAsia"/>
          <w:sz w:val="22"/>
          <w:lang w:val="de-DE"/>
        </w:rPr>
        <w:t xml:space="preserve">, </w:t>
      </w:r>
      <w:proofErr w:type="spellStart"/>
      <w:r w:rsidRPr="000B7496">
        <w:rPr>
          <w:rFonts w:cstheme="minorBidi" w:hint="eastAsia"/>
          <w:sz w:val="22"/>
          <w:lang w:val="de-DE"/>
        </w:rPr>
        <w:t>CompasTurn</w:t>
      </w:r>
      <w:proofErr w:type="spellEnd"/>
      <w:r w:rsidRPr="000B7496">
        <w:rPr>
          <w:rFonts w:cstheme="minorBidi" w:hint="eastAsia"/>
          <w:sz w:val="22"/>
          <w:lang w:val="de-DE"/>
        </w:rPr>
        <w:t xml:space="preserve">, </w:t>
      </w:r>
      <w:r w:rsidR="002C14B6" w:rsidRPr="000B7496">
        <w:rPr>
          <w:rFonts w:cstheme="minorBidi" w:hint="eastAsia"/>
          <w:sz w:val="22"/>
          <w:lang w:val="de-DE"/>
        </w:rPr>
        <w:t>TBH</w:t>
      </w:r>
      <w:r w:rsidRPr="000B7496">
        <w:rPr>
          <w:rFonts w:cstheme="minorBidi" w:hint="eastAsia"/>
          <w:sz w:val="22"/>
          <w:lang w:val="de-DE"/>
        </w:rPr>
        <w:t xml:space="preserve"> </w:t>
      </w:r>
      <w:r w:rsidRPr="000B7496">
        <w:rPr>
          <w:rFonts w:cstheme="minorBidi" w:hint="eastAsia"/>
          <w:sz w:val="22"/>
          <w:lang w:val="de-DE"/>
        </w:rPr>
        <w:t>等</w:t>
      </w:r>
      <w:r w:rsidR="002C14B6" w:rsidRPr="000B7496">
        <w:rPr>
          <w:rFonts w:cstheme="minorBidi" w:hint="eastAsia"/>
          <w:sz w:val="22"/>
          <w:lang w:val="de-DE"/>
        </w:rPr>
        <w:t>纵向</w:t>
      </w:r>
      <w:proofErr w:type="gramStart"/>
      <w:r w:rsidR="002C14B6" w:rsidRPr="000B7496">
        <w:rPr>
          <w:rFonts w:cstheme="minorBidi" w:hint="eastAsia"/>
          <w:sz w:val="22"/>
          <w:lang w:val="de-DE"/>
        </w:rPr>
        <w:t>功能</w:t>
      </w:r>
      <w:r w:rsidRPr="000B7496">
        <w:rPr>
          <w:rFonts w:cstheme="minorBidi" w:hint="eastAsia"/>
          <w:sz w:val="22"/>
          <w:lang w:val="de-DE"/>
        </w:rPr>
        <w:t>功能</w:t>
      </w:r>
      <w:proofErr w:type="gramEnd"/>
      <w:r w:rsidRPr="000B7496">
        <w:rPr>
          <w:rFonts w:cstheme="minorBidi" w:hint="eastAsia"/>
          <w:sz w:val="22"/>
          <w:lang w:val="de-DE"/>
        </w:rPr>
        <w:t>激活</w:t>
      </w:r>
    </w:p>
    <w:p w14:paraId="2C946885" w14:textId="0960B7B1" w:rsidR="009E3A7B" w:rsidRPr="00357270" w:rsidRDefault="00FF6374">
      <w:pPr>
        <w:pStyle w:val="affff7"/>
        <w:ind w:leftChars="400" w:left="840" w:firstLineChars="8" w:firstLine="18"/>
        <w:rPr>
          <w:rFonts w:cstheme="minorBidi"/>
          <w:sz w:val="22"/>
          <w:lang w:val="de-DE"/>
        </w:rPr>
      </w:pPr>
      <w:r w:rsidRPr="00357270">
        <w:rPr>
          <w:rFonts w:cstheme="minorBidi" w:hint="eastAsia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357270">
        <w:rPr>
          <w:rFonts w:cstheme="minorBidi" w:hint="eastAsia"/>
          <w:sz w:val="22"/>
          <w:lang w:val="de-DE"/>
        </w:rPr>
        <w:t>（“</w:t>
      </w:r>
      <w:proofErr w:type="spellStart"/>
      <w:r w:rsidRPr="00357270">
        <w:rPr>
          <w:rFonts w:cstheme="minorBidi" w:hint="eastAsia"/>
          <w:sz w:val="22"/>
          <w:lang w:val="de-DE"/>
        </w:rPr>
        <w:t>CST_Status</w:t>
      </w:r>
      <w:proofErr w:type="spellEnd"/>
      <w:r w:rsidRPr="00357270">
        <w:rPr>
          <w:rFonts w:cstheme="minorBidi" w:hint="eastAsia"/>
          <w:sz w:val="22"/>
          <w:lang w:val="de-DE"/>
        </w:rPr>
        <w:t>”</w:t>
      </w:r>
      <w:r w:rsidRPr="00357270">
        <w:rPr>
          <w:rFonts w:cstheme="minorBidi" w:hint="eastAsia"/>
          <w:sz w:val="22"/>
          <w:lang w:val="de-DE"/>
        </w:rPr>
        <w:t>=Standby</w:t>
      </w:r>
      <w:r w:rsidRPr="00357270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r w:rsidRPr="00357270">
        <w:rPr>
          <w:rFonts w:cstheme="minorBidi" w:hint="eastAsia"/>
          <w:sz w:val="22"/>
          <w:lang w:val="de-DE"/>
        </w:rPr>
        <w:t>，</w:t>
      </w:r>
      <w:r w:rsidR="00231F8B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547A8630" w14:textId="7E85B454" w:rsidR="009E3A7B" w:rsidRPr="001F54FD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lang w:val="de-DE"/>
        </w:rPr>
      </w:pPr>
      <w:proofErr w:type="gramStart"/>
      <w:r>
        <w:rPr>
          <w:rFonts w:cstheme="minorBidi" w:hint="eastAsia"/>
          <w:sz w:val="22"/>
        </w:rPr>
        <w:t>当智驾</w:t>
      </w:r>
      <w:proofErr w:type="gramEnd"/>
      <w:r>
        <w:rPr>
          <w:rFonts w:cstheme="minorBidi" w:hint="eastAsia"/>
          <w:sz w:val="22"/>
        </w:rPr>
        <w:t>系统功能</w:t>
      </w:r>
      <w:r w:rsidR="00AD1EBA" w:rsidRPr="001F54FD">
        <w:rPr>
          <w:rFonts w:cstheme="minorBidi" w:hint="eastAsia"/>
          <w:sz w:val="22"/>
          <w:lang w:val="de-DE"/>
        </w:rPr>
        <w:t>（</w:t>
      </w:r>
      <w:r w:rsidR="00AD1EBA" w:rsidRPr="001F54FD">
        <w:rPr>
          <w:rFonts w:cstheme="minorBidi"/>
          <w:sz w:val="22"/>
          <w:lang w:val="de-DE"/>
        </w:rPr>
        <w:t>AEB/APA</w:t>
      </w:r>
      <w:r w:rsidR="00B43884" w:rsidRPr="001F54FD">
        <w:rPr>
          <w:rFonts w:cstheme="minorBidi"/>
          <w:sz w:val="22"/>
          <w:lang w:val="de-DE"/>
        </w:rPr>
        <w:t>/ACC</w:t>
      </w:r>
      <w:r w:rsidR="00AD1EBA" w:rsidRPr="001F54FD">
        <w:rPr>
          <w:rFonts w:cstheme="minorBidi" w:hint="eastAsia"/>
          <w:sz w:val="22"/>
          <w:lang w:val="de-DE"/>
        </w:rPr>
        <w:t>）</w:t>
      </w:r>
      <w:r>
        <w:rPr>
          <w:rFonts w:cstheme="minorBidi" w:hint="eastAsia"/>
          <w:sz w:val="22"/>
        </w:rPr>
        <w:t>激活时</w:t>
      </w:r>
      <w:r w:rsidRPr="001F54FD">
        <w:rPr>
          <w:rFonts w:cstheme="minorBidi" w:hint="eastAsia"/>
          <w:sz w:val="22"/>
          <w:lang w:val="de-DE"/>
        </w:rPr>
        <w:t>，</w:t>
      </w:r>
      <w:r w:rsidRPr="001F54FD">
        <w:rPr>
          <w:rFonts w:cstheme="minorBidi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1F54FD">
        <w:rPr>
          <w:rFonts w:cstheme="minorBidi" w:hint="eastAsia"/>
          <w:sz w:val="22"/>
          <w:lang w:val="de-DE"/>
        </w:rPr>
        <w:t>（“</w:t>
      </w:r>
      <w:proofErr w:type="spellStart"/>
      <w:r w:rsidRPr="001F54FD">
        <w:rPr>
          <w:rFonts w:cstheme="minorBidi"/>
          <w:sz w:val="22"/>
          <w:lang w:val="de-DE"/>
        </w:rPr>
        <w:t>CST_Status</w:t>
      </w:r>
      <w:proofErr w:type="spellEnd"/>
      <w:r w:rsidRPr="001F54FD">
        <w:rPr>
          <w:rFonts w:cstheme="minorBidi" w:hint="eastAsia"/>
          <w:sz w:val="22"/>
          <w:lang w:val="de-DE"/>
        </w:rPr>
        <w:t>”</w:t>
      </w:r>
      <w:r w:rsidRPr="001F54FD">
        <w:rPr>
          <w:rFonts w:cstheme="minorBidi"/>
          <w:sz w:val="22"/>
          <w:lang w:val="de-DE"/>
        </w:rPr>
        <w:t>=Standby</w:t>
      </w:r>
      <w:r w:rsidRPr="001F54FD">
        <w:rPr>
          <w:rFonts w:cstheme="minorBidi" w:hint="eastAsia"/>
          <w:sz w:val="22"/>
          <w:lang w:val="de-DE"/>
        </w:rPr>
        <w:t>），</w:t>
      </w:r>
      <w:r>
        <w:rPr>
          <w:rFonts w:cstheme="minorBidi" w:hint="eastAsia"/>
          <w:sz w:val="22"/>
        </w:rPr>
        <w:t>制动系统介入</w:t>
      </w:r>
      <w:proofErr w:type="gramStart"/>
      <w:r w:rsidR="001B25F6">
        <w:rPr>
          <w:rFonts w:cstheme="minorBidi" w:hint="eastAsia"/>
          <w:sz w:val="22"/>
        </w:rPr>
        <w:t>响应智驾的</w:t>
      </w:r>
      <w:proofErr w:type="gramEnd"/>
      <w:r w:rsidR="001B25F6">
        <w:rPr>
          <w:rFonts w:cstheme="minorBidi" w:hint="eastAsia"/>
          <w:sz w:val="22"/>
        </w:rPr>
        <w:t>请求</w:t>
      </w:r>
      <w:r w:rsidRPr="001F54FD">
        <w:rPr>
          <w:rFonts w:cstheme="minorBidi" w:hint="eastAsia"/>
          <w:sz w:val="22"/>
          <w:lang w:val="de-DE"/>
        </w:rPr>
        <w:t>，</w:t>
      </w:r>
      <w:r w:rsidR="00955ADF">
        <w:rPr>
          <w:rFonts w:cstheme="minorBidi" w:hint="eastAsia"/>
          <w:sz w:val="22"/>
        </w:rPr>
        <w:t>制动系统需要保证握手时的平顺性</w:t>
      </w:r>
      <w:r>
        <w:rPr>
          <w:rFonts w:cstheme="minorBidi" w:hint="eastAsia"/>
          <w:sz w:val="22"/>
        </w:rPr>
        <w:t>。</w:t>
      </w:r>
    </w:p>
    <w:p w14:paraId="7B7AD166" w14:textId="3A3EB318" w:rsidR="009E3A7B" w:rsidRPr="000B7496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</w:rPr>
      </w:pPr>
      <w:r w:rsidRPr="000B7496">
        <w:rPr>
          <w:rFonts w:cstheme="minorBidi" w:hint="eastAsia"/>
          <w:sz w:val="22"/>
        </w:rPr>
        <w:t>如果驾驶员手动</w:t>
      </w:r>
      <w:r w:rsidR="00230A44" w:rsidRPr="000B7496">
        <w:rPr>
          <w:rFonts w:cstheme="minorBidi" w:hint="eastAsia"/>
          <w:sz w:val="22"/>
        </w:rPr>
        <w:t>按压</w:t>
      </w:r>
      <w:r w:rsidRPr="000B7496">
        <w:rPr>
          <w:rFonts w:cstheme="minorBidi" w:hint="eastAsia"/>
          <w:sz w:val="22"/>
        </w:rPr>
        <w:t>开关</w:t>
      </w:r>
      <w:r w:rsidR="008A5FEC" w:rsidRPr="000B7496">
        <w:rPr>
          <w:rFonts w:cstheme="minorBidi" w:hint="eastAsia"/>
          <w:sz w:val="22"/>
          <w:lang w:val="de-DE"/>
        </w:rPr>
        <w:t>，</w:t>
      </w:r>
      <w:r w:rsidR="00F932E6" w:rsidRPr="000B7496">
        <w:rPr>
          <w:rFonts w:cstheme="minorBidi"/>
          <w:sz w:val="22"/>
          <w:lang w:val="de-DE"/>
        </w:rPr>
        <w:t>HMI</w:t>
      </w:r>
      <w:r w:rsidR="008A5FEC" w:rsidRPr="000B7496">
        <w:rPr>
          <w:rFonts w:cstheme="minorBidi" w:hint="eastAsia"/>
          <w:sz w:val="22"/>
        </w:rPr>
        <w:t>会基于</w:t>
      </w:r>
      <w:r w:rsidR="009275F5" w:rsidRPr="000B7496">
        <w:rPr>
          <w:rFonts w:cstheme="minorBidi" w:hint="eastAsia"/>
          <w:sz w:val="22"/>
          <w:lang w:val="de-DE"/>
        </w:rPr>
        <w:t>VMC</w:t>
      </w:r>
      <w:r w:rsidR="009275F5" w:rsidRPr="000B7496">
        <w:rPr>
          <w:rFonts w:cstheme="minorBidi" w:hint="eastAsia"/>
          <w:sz w:val="22"/>
          <w:lang w:val="de-DE"/>
        </w:rPr>
        <w:t>发送的</w:t>
      </w:r>
      <w:r w:rsidR="00E86068" w:rsidRPr="000B7496">
        <w:rPr>
          <w:rFonts w:cstheme="minorBidi" w:hint="eastAsia"/>
          <w:sz w:val="22"/>
          <w:lang w:val="de-DE"/>
        </w:rPr>
        <w:t>状态（</w:t>
      </w:r>
      <w:proofErr w:type="spellStart"/>
      <w:r w:rsidR="005941C5" w:rsidRPr="000B7496">
        <w:rPr>
          <w:rFonts w:cstheme="minorBidi"/>
          <w:sz w:val="22"/>
          <w:lang w:val="de-DE"/>
        </w:rPr>
        <w:t>VMCSoftStopFlg</w:t>
      </w:r>
      <w:proofErr w:type="spellEnd"/>
      <w:r w:rsidR="00CB7D20" w:rsidRPr="000B7496">
        <w:rPr>
          <w:rFonts w:cstheme="minorBidi" w:hint="eastAsia"/>
          <w:sz w:val="22"/>
          <w:lang w:val="de-DE"/>
        </w:rPr>
        <w:t>：</w:t>
      </w:r>
      <w:r w:rsidR="00CB7D20" w:rsidRPr="000B7496">
        <w:rPr>
          <w:rFonts w:cstheme="minorBidi"/>
          <w:sz w:val="22"/>
          <w:lang w:val="de-DE"/>
        </w:rPr>
        <w:t xml:space="preserve">0x0: </w:t>
      </w:r>
      <w:r w:rsidR="00CB7D20" w:rsidRPr="000B7496">
        <w:rPr>
          <w:rFonts w:cstheme="minorBidi" w:hint="eastAsia"/>
          <w:sz w:val="22"/>
          <w:lang w:val="de-DE"/>
        </w:rPr>
        <w:t>Off</w:t>
      </w:r>
      <w:r w:rsidR="00CB7D20" w:rsidRPr="000B7496">
        <w:rPr>
          <w:rFonts w:cstheme="minorBidi"/>
          <w:sz w:val="22"/>
          <w:lang w:val="de-DE"/>
        </w:rPr>
        <w:t xml:space="preserve">   0x1: </w:t>
      </w:r>
      <w:r w:rsidR="00305696" w:rsidRPr="000B7496">
        <w:rPr>
          <w:rFonts w:cstheme="minorBidi" w:hint="eastAsia"/>
          <w:sz w:val="22"/>
          <w:lang w:val="de-DE"/>
        </w:rPr>
        <w:t xml:space="preserve">Standby  </w:t>
      </w:r>
      <w:r w:rsidR="00305696" w:rsidRPr="000B7496">
        <w:rPr>
          <w:rFonts w:cstheme="minorBidi"/>
          <w:sz w:val="22"/>
          <w:lang w:val="de-DE"/>
        </w:rPr>
        <w:t>0x</w:t>
      </w:r>
      <w:r w:rsidR="00305696" w:rsidRPr="000B7496">
        <w:rPr>
          <w:rFonts w:cstheme="minorBidi" w:hint="eastAsia"/>
          <w:sz w:val="22"/>
          <w:lang w:val="de-DE"/>
        </w:rPr>
        <w:t>2</w:t>
      </w:r>
      <w:r w:rsidR="00305696" w:rsidRPr="000B7496">
        <w:rPr>
          <w:rFonts w:cstheme="minorBidi"/>
          <w:sz w:val="22"/>
          <w:lang w:val="de-DE"/>
        </w:rPr>
        <w:t xml:space="preserve">: </w:t>
      </w:r>
      <w:proofErr w:type="spellStart"/>
      <w:r w:rsidR="00305696" w:rsidRPr="000B7496">
        <w:rPr>
          <w:rFonts w:cstheme="minorBidi" w:hint="eastAsia"/>
          <w:sz w:val="22"/>
          <w:lang w:val="de-DE"/>
        </w:rPr>
        <w:t>Active</w:t>
      </w:r>
      <w:proofErr w:type="spellEnd"/>
      <w:r w:rsidR="00305696" w:rsidRPr="000B7496">
        <w:rPr>
          <w:rFonts w:cstheme="minorBidi"/>
          <w:sz w:val="22"/>
          <w:lang w:val="de-DE"/>
        </w:rPr>
        <w:t xml:space="preserve">   0x</w:t>
      </w:r>
      <w:r w:rsidR="00305696" w:rsidRPr="000B7496">
        <w:rPr>
          <w:rFonts w:cstheme="minorBidi" w:hint="eastAsia"/>
          <w:sz w:val="22"/>
          <w:lang w:val="de-DE"/>
        </w:rPr>
        <w:t>3</w:t>
      </w:r>
      <w:r w:rsidR="00305696" w:rsidRPr="000B7496">
        <w:rPr>
          <w:rFonts w:cstheme="minorBidi"/>
          <w:sz w:val="22"/>
          <w:lang w:val="de-DE"/>
        </w:rPr>
        <w:t xml:space="preserve">: </w:t>
      </w:r>
      <w:proofErr w:type="spellStart"/>
      <w:r w:rsidR="00305696" w:rsidRPr="000B7496">
        <w:rPr>
          <w:rFonts w:cstheme="minorBidi" w:hint="eastAsia"/>
          <w:sz w:val="22"/>
          <w:lang w:val="de-DE"/>
        </w:rPr>
        <w:t>Failure</w:t>
      </w:r>
      <w:proofErr w:type="spellEnd"/>
      <w:r w:rsidR="00E86068" w:rsidRPr="000B7496">
        <w:rPr>
          <w:rFonts w:cstheme="minorBidi" w:hint="eastAsia"/>
          <w:sz w:val="22"/>
          <w:lang w:val="de-DE"/>
        </w:rPr>
        <w:t>）</w:t>
      </w:r>
      <w:r w:rsidR="00134691" w:rsidRPr="000B7496">
        <w:rPr>
          <w:rFonts w:cstheme="minorBidi" w:hint="eastAsia"/>
          <w:sz w:val="22"/>
          <w:lang w:val="de-DE"/>
        </w:rPr>
        <w:t>判定</w:t>
      </w:r>
      <w:r w:rsidR="003168B6" w:rsidRPr="000B7496">
        <w:rPr>
          <w:rFonts w:cstheme="minorBidi" w:hint="eastAsia"/>
          <w:sz w:val="22"/>
          <w:lang w:val="de-DE"/>
        </w:rPr>
        <w:t>驾驶员激活还是关闭</w:t>
      </w:r>
      <w:r w:rsidR="003168B6" w:rsidRPr="000B7496">
        <w:rPr>
          <w:rFonts w:cstheme="minorBidi" w:hint="eastAsia"/>
          <w:sz w:val="22"/>
          <w:lang w:val="de-DE"/>
        </w:rPr>
        <w:t>CST</w:t>
      </w:r>
      <w:r w:rsidR="003168B6" w:rsidRPr="000B7496">
        <w:rPr>
          <w:rFonts w:cstheme="minorBidi" w:hint="eastAsia"/>
          <w:sz w:val="22"/>
          <w:lang w:val="de-DE"/>
        </w:rPr>
        <w:t>功能。</w:t>
      </w:r>
      <w:r w:rsidR="00F932E6" w:rsidRPr="000B7496">
        <w:rPr>
          <w:rFonts w:cstheme="minorBidi"/>
          <w:sz w:val="22"/>
          <w:lang w:val="de-DE"/>
        </w:rPr>
        <w:t xml:space="preserve"> </w:t>
      </w:r>
      <w:r w:rsidR="00FD6FA0" w:rsidRPr="000B7496">
        <w:rPr>
          <w:rFonts w:cstheme="minorBidi" w:hint="eastAsia"/>
          <w:sz w:val="22"/>
          <w:lang w:val="de-DE"/>
        </w:rPr>
        <w:t>当</w:t>
      </w:r>
      <w:proofErr w:type="spellStart"/>
      <w:r w:rsidR="005B2786" w:rsidRPr="000B7496">
        <w:rPr>
          <w:rFonts w:cstheme="minorBidi"/>
          <w:sz w:val="22"/>
          <w:lang w:val="de-DE"/>
        </w:rPr>
        <w:t>VMCSoftStopFlg</w:t>
      </w:r>
      <w:proofErr w:type="spellEnd"/>
      <w:r w:rsidR="005B2786" w:rsidRPr="000B7496">
        <w:rPr>
          <w:rFonts w:cstheme="minorBidi" w:hint="eastAsia"/>
          <w:sz w:val="22"/>
          <w:lang w:val="de-DE"/>
        </w:rPr>
        <w:t xml:space="preserve">= </w:t>
      </w:r>
      <w:r w:rsidR="005B2786" w:rsidRPr="000B7496">
        <w:rPr>
          <w:rFonts w:cstheme="minorBidi"/>
          <w:sz w:val="22"/>
          <w:lang w:val="de-DE"/>
        </w:rPr>
        <w:t xml:space="preserve">0x0: </w:t>
      </w:r>
      <w:r w:rsidR="005B2786" w:rsidRPr="000B7496">
        <w:rPr>
          <w:rFonts w:cstheme="minorBidi" w:hint="eastAsia"/>
          <w:sz w:val="22"/>
          <w:lang w:val="de-DE"/>
        </w:rPr>
        <w:t>Off</w:t>
      </w:r>
      <w:r w:rsidR="005B2786" w:rsidRPr="000B7496">
        <w:rPr>
          <w:rFonts w:cstheme="minorBidi" w:hint="eastAsia"/>
          <w:sz w:val="22"/>
          <w:lang w:val="de-DE"/>
        </w:rPr>
        <w:t>时，</w:t>
      </w:r>
      <w:r w:rsidR="006329C2" w:rsidRPr="000B7496">
        <w:rPr>
          <w:rFonts w:cstheme="minorBidi" w:hint="eastAsia"/>
          <w:sz w:val="22"/>
          <w:lang w:val="de-DE"/>
        </w:rPr>
        <w:t>驾驶员</w:t>
      </w:r>
      <w:r w:rsidR="005B2786" w:rsidRPr="000B7496">
        <w:rPr>
          <w:rFonts w:cstheme="minorBidi" w:hint="eastAsia"/>
          <w:sz w:val="22"/>
          <w:lang w:val="de-DE"/>
        </w:rPr>
        <w:t>按压</w:t>
      </w:r>
      <w:r w:rsidR="00CD18BC" w:rsidRPr="000B7496">
        <w:rPr>
          <w:rFonts w:cstheme="minorBidi" w:hint="eastAsia"/>
          <w:sz w:val="22"/>
          <w:lang w:val="de-DE"/>
        </w:rPr>
        <w:t>开关，</w:t>
      </w:r>
      <w:r w:rsidR="00CD18BC" w:rsidRPr="000B7496">
        <w:rPr>
          <w:rFonts w:cstheme="minorBidi" w:hint="eastAsia"/>
          <w:sz w:val="22"/>
          <w:lang w:val="de-DE"/>
        </w:rPr>
        <w:t>HMI</w:t>
      </w:r>
      <w:r w:rsidR="00F932E6" w:rsidRPr="000B7496">
        <w:rPr>
          <w:rFonts w:cstheme="minorBidi" w:hint="eastAsia"/>
          <w:sz w:val="22"/>
        </w:rPr>
        <w:t>发送</w:t>
      </w:r>
      <w:proofErr w:type="spellStart"/>
      <w:r w:rsidR="007A0011" w:rsidRPr="000B7496">
        <w:rPr>
          <w:rFonts w:cstheme="minorBidi"/>
          <w:sz w:val="22"/>
          <w:lang w:val="de-DE"/>
        </w:rPr>
        <w:t>CSTSw</w:t>
      </w:r>
      <w:r w:rsidR="00AE52D3" w:rsidRPr="000B7496">
        <w:rPr>
          <w:rFonts w:cstheme="minorBidi" w:hint="eastAsia"/>
          <w:sz w:val="22"/>
          <w:lang w:val="de-DE"/>
        </w:rPr>
        <w:t>Rqst</w:t>
      </w:r>
      <w:proofErr w:type="spellEnd"/>
      <w:r w:rsidR="00CD18BC" w:rsidRPr="000B7496">
        <w:rPr>
          <w:rFonts w:cstheme="minorBidi" w:hint="eastAsia"/>
          <w:sz w:val="22"/>
          <w:lang w:val="de-DE"/>
        </w:rPr>
        <w:t>=</w:t>
      </w:r>
      <w:r w:rsidR="00807E75" w:rsidRPr="000B7496">
        <w:rPr>
          <w:rFonts w:cstheme="minorBidi"/>
          <w:sz w:val="22"/>
          <w:lang w:val="de-DE"/>
        </w:rPr>
        <w:t xml:space="preserve">0x1: </w:t>
      </w:r>
      <w:r w:rsidR="00BF337B" w:rsidRPr="000B7496">
        <w:rPr>
          <w:rFonts w:cstheme="minorBidi" w:hint="eastAsia"/>
          <w:sz w:val="22"/>
          <w:lang w:val="de-DE"/>
        </w:rPr>
        <w:t>激活</w:t>
      </w:r>
      <w:r w:rsidR="006329C2" w:rsidRPr="000B7496">
        <w:rPr>
          <w:rFonts w:cstheme="minorBidi" w:hint="eastAsia"/>
          <w:sz w:val="22"/>
          <w:lang w:val="de-DE"/>
        </w:rPr>
        <w:t>。</w:t>
      </w:r>
      <w:r w:rsidR="00807E75" w:rsidRPr="000B7496">
        <w:rPr>
          <w:rFonts w:cstheme="minorBidi"/>
          <w:sz w:val="22"/>
          <w:lang w:val="de-DE"/>
        </w:rPr>
        <w:t xml:space="preserve"> </w:t>
      </w:r>
      <w:r w:rsidR="006329C2" w:rsidRPr="000B7496">
        <w:rPr>
          <w:rFonts w:cstheme="minorBidi" w:hint="eastAsia"/>
          <w:sz w:val="22"/>
          <w:lang w:val="de-DE"/>
        </w:rPr>
        <w:t>当</w:t>
      </w:r>
      <w:proofErr w:type="spellStart"/>
      <w:r w:rsidR="006329C2" w:rsidRPr="000B7496">
        <w:rPr>
          <w:rFonts w:cstheme="minorBidi"/>
          <w:sz w:val="22"/>
          <w:lang w:val="de-DE"/>
        </w:rPr>
        <w:t>VMCSoftStopFlg</w:t>
      </w:r>
      <w:proofErr w:type="spellEnd"/>
      <w:r w:rsidR="006329C2" w:rsidRPr="000B7496">
        <w:rPr>
          <w:rFonts w:cstheme="minorBidi" w:hint="eastAsia"/>
          <w:sz w:val="22"/>
          <w:lang w:val="de-DE"/>
        </w:rPr>
        <w:t xml:space="preserve"> </w:t>
      </w:r>
      <w:r w:rsidR="006329C2" w:rsidRPr="000B7496">
        <w:rPr>
          <w:rFonts w:cstheme="minorBidi" w:hint="eastAsia"/>
          <w:sz w:val="22"/>
          <w:lang w:val="de-DE"/>
        </w:rPr>
        <w:t>！</w:t>
      </w:r>
      <w:r w:rsidR="006329C2" w:rsidRPr="000B7496">
        <w:rPr>
          <w:rFonts w:cstheme="minorBidi" w:hint="eastAsia"/>
          <w:sz w:val="22"/>
          <w:lang w:val="de-DE"/>
        </w:rPr>
        <w:t xml:space="preserve">= </w:t>
      </w:r>
      <w:r w:rsidR="006329C2" w:rsidRPr="000B7496">
        <w:rPr>
          <w:rFonts w:cstheme="minorBidi"/>
          <w:sz w:val="22"/>
          <w:lang w:val="de-DE"/>
        </w:rPr>
        <w:t xml:space="preserve">0x0: </w:t>
      </w:r>
      <w:r w:rsidR="006329C2" w:rsidRPr="000B7496">
        <w:rPr>
          <w:rFonts w:cstheme="minorBidi" w:hint="eastAsia"/>
          <w:sz w:val="22"/>
          <w:lang w:val="de-DE"/>
        </w:rPr>
        <w:t>Off</w:t>
      </w:r>
      <w:r w:rsidR="006329C2" w:rsidRPr="000B7496">
        <w:rPr>
          <w:rFonts w:cstheme="minorBidi" w:hint="eastAsia"/>
          <w:sz w:val="22"/>
          <w:lang w:val="de-DE"/>
        </w:rPr>
        <w:t>时，驾驶员按压开关，</w:t>
      </w:r>
      <w:r w:rsidR="006329C2" w:rsidRPr="000B7496">
        <w:rPr>
          <w:rFonts w:cstheme="minorBidi" w:hint="eastAsia"/>
          <w:sz w:val="22"/>
          <w:lang w:val="de-DE"/>
        </w:rPr>
        <w:t>HMI</w:t>
      </w:r>
      <w:r w:rsidR="006329C2" w:rsidRPr="000B7496">
        <w:rPr>
          <w:rFonts w:cstheme="minorBidi" w:hint="eastAsia"/>
          <w:sz w:val="22"/>
        </w:rPr>
        <w:t>发送</w:t>
      </w:r>
      <w:proofErr w:type="spellStart"/>
      <w:r w:rsidR="006329C2" w:rsidRPr="000B7496">
        <w:rPr>
          <w:rFonts w:cstheme="minorBidi"/>
          <w:sz w:val="22"/>
          <w:lang w:val="de-DE"/>
        </w:rPr>
        <w:t>CSTSw</w:t>
      </w:r>
      <w:r w:rsidR="006329C2" w:rsidRPr="000B7496">
        <w:rPr>
          <w:rFonts w:cstheme="minorBidi" w:hint="eastAsia"/>
          <w:sz w:val="22"/>
          <w:lang w:val="de-DE"/>
        </w:rPr>
        <w:t>Rqst</w:t>
      </w:r>
      <w:proofErr w:type="spellEnd"/>
      <w:r w:rsidR="006329C2" w:rsidRPr="000B7496">
        <w:rPr>
          <w:rFonts w:cstheme="minorBidi" w:hint="eastAsia"/>
          <w:sz w:val="22"/>
          <w:lang w:val="de-DE"/>
        </w:rPr>
        <w:t>=</w:t>
      </w:r>
      <w:r w:rsidR="006329C2" w:rsidRPr="000B7496">
        <w:rPr>
          <w:rFonts w:cstheme="minorBidi"/>
          <w:sz w:val="22"/>
          <w:lang w:val="de-DE"/>
        </w:rPr>
        <w:t xml:space="preserve">0x1: </w:t>
      </w:r>
      <w:r w:rsidR="000B7496" w:rsidRPr="000B7496">
        <w:rPr>
          <w:rFonts w:cstheme="minorBidi" w:hint="eastAsia"/>
          <w:sz w:val="22"/>
          <w:lang w:val="de-DE"/>
        </w:rPr>
        <w:t>关闭</w:t>
      </w:r>
      <w:r w:rsidR="006329C2" w:rsidRPr="000B7496">
        <w:rPr>
          <w:rFonts w:cstheme="minorBidi" w:hint="eastAsia"/>
          <w:sz w:val="22"/>
          <w:lang w:val="de-DE"/>
        </w:rPr>
        <w:t>。</w:t>
      </w:r>
      <w:r w:rsidR="006329C2" w:rsidRPr="000B7496">
        <w:rPr>
          <w:rFonts w:cstheme="minorBidi"/>
          <w:sz w:val="22"/>
          <w:lang w:val="de-DE"/>
        </w:rPr>
        <w:t xml:space="preserve"> </w:t>
      </w:r>
      <w:r w:rsidR="00230A44" w:rsidRPr="000B7496">
        <w:rPr>
          <w:rFonts w:cstheme="minorBidi"/>
          <w:strike/>
          <w:sz w:val="22"/>
          <w:highlight w:val="darkGray"/>
          <w:lang w:val="de-DE"/>
        </w:rPr>
        <w:t>5</w:t>
      </w:r>
      <w:r w:rsidR="00EF4AE6" w:rsidRPr="000B7496">
        <w:rPr>
          <w:rFonts w:cstheme="minorBidi" w:hint="eastAsia"/>
          <w:strike/>
          <w:sz w:val="22"/>
          <w:highlight w:val="darkGray"/>
        </w:rPr>
        <w:t>帧</w:t>
      </w:r>
      <w:r w:rsidR="00807E75" w:rsidRPr="000B7496">
        <w:rPr>
          <w:rFonts w:cstheme="minorBidi"/>
          <w:strike/>
          <w:sz w:val="22"/>
          <w:highlight w:val="darkGray"/>
          <w:lang w:val="de-DE"/>
        </w:rPr>
        <w:t>1</w:t>
      </w:r>
      <w:r w:rsidR="00EF4AE6" w:rsidRPr="000B7496">
        <w:rPr>
          <w:rFonts w:cstheme="minorBidi" w:hint="eastAsia"/>
          <w:strike/>
          <w:sz w:val="22"/>
          <w:highlight w:val="darkGray"/>
        </w:rPr>
        <w:t>有效</w:t>
      </w:r>
      <w:r w:rsidR="00EF4AE6" w:rsidRPr="000B7496">
        <w:rPr>
          <w:rFonts w:cstheme="minorBidi" w:hint="eastAsia"/>
          <w:strike/>
          <w:sz w:val="22"/>
          <w:highlight w:val="darkGray"/>
          <w:lang w:val="de-DE"/>
        </w:rPr>
        <w:t>？</w:t>
      </w:r>
      <w:proofErr w:type="gramStart"/>
      <w:r w:rsidR="00EF4AE6" w:rsidRPr="000B7496">
        <w:rPr>
          <w:rFonts w:cstheme="minorBidi"/>
          <w:sz w:val="22"/>
          <w:highlight w:val="darkGray"/>
          <w:lang w:val="de-DE"/>
        </w:rPr>
        <w:t>)</w:t>
      </w:r>
      <w:r w:rsidR="007A0011" w:rsidRPr="000B7496">
        <w:rPr>
          <w:rFonts w:cstheme="minorBidi"/>
          <w:sz w:val="22"/>
          <w:highlight w:val="darkGray"/>
          <w:lang w:val="de-DE"/>
        </w:rPr>
        <w:t xml:space="preserve"> </w:t>
      </w:r>
      <w:r w:rsidR="00816A4C" w:rsidRPr="000B7496">
        <w:rPr>
          <w:rFonts w:cstheme="minorBidi"/>
          <w:sz w:val="22"/>
          <w:highlight w:val="darkGray"/>
          <w:lang w:val="de-DE"/>
        </w:rPr>
        <w:t xml:space="preserve"> </w:t>
      </w:r>
      <w:r w:rsidR="00816A4C" w:rsidRPr="000B7496">
        <w:rPr>
          <w:rFonts w:cstheme="minorBidi"/>
          <w:strike/>
          <w:sz w:val="22"/>
          <w:highlight w:val="darkGray"/>
        </w:rPr>
        <w:t>Host</w:t>
      </w:r>
      <w:proofErr w:type="gramEnd"/>
      <w:r w:rsidR="00816A4C" w:rsidRPr="000B7496">
        <w:rPr>
          <w:rFonts w:cstheme="minorBidi"/>
          <w:strike/>
          <w:sz w:val="22"/>
          <w:highlight w:val="darkGray"/>
        </w:rPr>
        <w:t xml:space="preserve"> ECU </w:t>
      </w:r>
      <w:r w:rsidR="00816A4C" w:rsidRPr="000B7496">
        <w:rPr>
          <w:rFonts w:cstheme="minorBidi" w:hint="eastAsia"/>
          <w:strike/>
          <w:sz w:val="22"/>
          <w:highlight w:val="darkGray"/>
        </w:rPr>
        <w:t>负责检测信号的有效性</w:t>
      </w:r>
      <w:r w:rsidR="00F0493A" w:rsidRPr="000B7496">
        <w:rPr>
          <w:rFonts w:cstheme="minorBidi" w:hint="eastAsia"/>
          <w:strike/>
          <w:sz w:val="22"/>
          <w:highlight w:val="darkGray"/>
        </w:rPr>
        <w:t>（超过</w:t>
      </w:r>
      <w:r w:rsidR="00F0493A" w:rsidRPr="000B7496">
        <w:rPr>
          <w:rFonts w:cstheme="minorBidi"/>
          <w:strike/>
          <w:sz w:val="22"/>
          <w:highlight w:val="darkGray"/>
        </w:rPr>
        <w:t>5</w:t>
      </w:r>
      <w:r w:rsidR="00F0493A" w:rsidRPr="000B7496">
        <w:rPr>
          <w:rFonts w:cstheme="minorBidi" w:hint="eastAsia"/>
          <w:strike/>
          <w:sz w:val="22"/>
          <w:highlight w:val="darkGray"/>
        </w:rPr>
        <w:t>帧有效）</w:t>
      </w:r>
      <w:r w:rsidR="00426CB3" w:rsidRPr="000B7496">
        <w:rPr>
          <w:rFonts w:cstheme="minorBidi" w:hint="eastAsia"/>
          <w:strike/>
          <w:sz w:val="22"/>
          <w:highlight w:val="darkGray"/>
        </w:rPr>
        <w:t>，</w:t>
      </w:r>
      <w:r w:rsidR="00680083" w:rsidRPr="000B7496">
        <w:rPr>
          <w:rFonts w:cstheme="minorBidi" w:hint="eastAsia"/>
          <w:strike/>
          <w:sz w:val="22"/>
          <w:highlight w:val="darkGray"/>
        </w:rPr>
        <w:t>然后</w:t>
      </w:r>
      <w:r w:rsidR="002D12BE" w:rsidRPr="000B7496">
        <w:rPr>
          <w:rFonts w:cstheme="minorBidi"/>
          <w:strike/>
          <w:sz w:val="22"/>
          <w:highlight w:val="darkGray"/>
        </w:rPr>
        <w:t xml:space="preserve">Host ECU </w:t>
      </w:r>
      <w:r w:rsidR="002D12BE" w:rsidRPr="000B7496">
        <w:rPr>
          <w:rFonts w:cstheme="minorBidi" w:hint="eastAsia"/>
          <w:strike/>
          <w:sz w:val="22"/>
          <w:highlight w:val="darkGray"/>
        </w:rPr>
        <w:t>通过</w:t>
      </w:r>
      <w:r w:rsidR="002D12BE" w:rsidRPr="000B7496">
        <w:rPr>
          <w:rFonts w:cstheme="minorBidi"/>
          <w:strike/>
          <w:sz w:val="22"/>
          <w:highlight w:val="darkGray"/>
        </w:rPr>
        <w:t>RTE</w:t>
      </w:r>
      <w:r w:rsidR="002D12BE" w:rsidRPr="000B7496">
        <w:rPr>
          <w:rFonts w:cstheme="minorBidi" w:hint="eastAsia"/>
          <w:strike/>
          <w:sz w:val="22"/>
          <w:highlight w:val="darkGray"/>
        </w:rPr>
        <w:t>信号发送</w:t>
      </w:r>
      <w:r w:rsidR="00041FC9" w:rsidRPr="000B7496">
        <w:rPr>
          <w:rFonts w:cstheme="minorBidi" w:hint="eastAsia"/>
          <w:strike/>
          <w:sz w:val="22"/>
          <w:highlight w:val="darkGray"/>
        </w:rPr>
        <w:t>开关切换请求</w:t>
      </w:r>
      <w:r w:rsidR="008B3AE2" w:rsidRPr="000B7496">
        <w:rPr>
          <w:rFonts w:cstheme="minorBidi" w:hint="eastAsia"/>
          <w:strike/>
          <w:sz w:val="22"/>
          <w:highlight w:val="darkGray"/>
        </w:rPr>
        <w:t>（</w:t>
      </w:r>
      <w:r w:rsidR="00041FC9" w:rsidRPr="000B7496">
        <w:rPr>
          <w:rFonts w:cstheme="minorBidi" w:hint="eastAsia"/>
          <w:strike/>
          <w:sz w:val="22"/>
          <w:highlight w:val="darkGray"/>
        </w:rPr>
        <w:t>上升沿</w:t>
      </w:r>
      <w:r w:rsidR="00041FC9" w:rsidRPr="000B7496">
        <w:rPr>
          <w:rFonts w:cstheme="minorBidi"/>
          <w:strike/>
          <w:sz w:val="22"/>
          <w:highlight w:val="darkGray"/>
        </w:rPr>
        <w:t>/</w:t>
      </w:r>
      <w:r w:rsidR="00041FC9" w:rsidRPr="000B7496">
        <w:rPr>
          <w:rFonts w:cstheme="minorBidi" w:hint="eastAsia"/>
          <w:strike/>
          <w:sz w:val="22"/>
          <w:highlight w:val="darkGray"/>
        </w:rPr>
        <w:t>下降沿</w:t>
      </w:r>
      <w:r w:rsidRPr="000B7496">
        <w:rPr>
          <w:rFonts w:cstheme="minorBidi" w:hint="eastAsia"/>
          <w:strike/>
          <w:sz w:val="22"/>
          <w:highlight w:val="darkGray"/>
        </w:rPr>
        <w:t>）</w:t>
      </w:r>
      <w:r w:rsidR="00F0493A" w:rsidRPr="000B7496">
        <w:rPr>
          <w:rFonts w:cstheme="minorBidi" w:hint="eastAsia"/>
          <w:strike/>
          <w:sz w:val="22"/>
          <w:highlight w:val="darkGray"/>
        </w:rPr>
        <w:t>给</w:t>
      </w:r>
      <w:r w:rsidR="00F0493A" w:rsidRPr="000B7496">
        <w:rPr>
          <w:rFonts w:cstheme="minorBidi"/>
          <w:strike/>
          <w:sz w:val="22"/>
          <w:highlight w:val="darkGray"/>
        </w:rPr>
        <w:t>VMC</w:t>
      </w:r>
      <w:r w:rsidR="00F0493A" w:rsidRPr="000B7496">
        <w:rPr>
          <w:rFonts w:cstheme="minorBidi" w:hint="eastAsia"/>
          <w:strike/>
          <w:sz w:val="22"/>
          <w:highlight w:val="darkGray"/>
        </w:rPr>
        <w:t>。</w:t>
      </w:r>
      <w:r w:rsidRPr="000B7496">
        <w:rPr>
          <w:rFonts w:cstheme="minorBidi" w:hint="eastAsia"/>
          <w:strike/>
          <w:sz w:val="22"/>
          <w:highlight w:val="darkGray"/>
        </w:rPr>
        <w:t>或者发生故障降级（“</w:t>
      </w:r>
      <w:proofErr w:type="spellStart"/>
      <w:r w:rsidRPr="000B7496">
        <w:rPr>
          <w:rFonts w:cstheme="minorBidi"/>
          <w:strike/>
          <w:sz w:val="22"/>
          <w:highlight w:val="darkGray"/>
        </w:rPr>
        <w:t>CST_Status</w:t>
      </w:r>
      <w:proofErr w:type="spellEnd"/>
      <w:r w:rsidRPr="000B7496">
        <w:rPr>
          <w:rFonts w:cstheme="minorBidi" w:hint="eastAsia"/>
          <w:strike/>
          <w:sz w:val="22"/>
          <w:highlight w:val="darkGray"/>
        </w:rPr>
        <w:t>”</w:t>
      </w:r>
      <w:r w:rsidRPr="000B7496">
        <w:rPr>
          <w:rFonts w:cstheme="minorBidi"/>
          <w:strike/>
          <w:sz w:val="22"/>
          <w:highlight w:val="darkGray"/>
        </w:rPr>
        <w:t>=Failure</w:t>
      </w:r>
      <w:r w:rsidRPr="000B7496">
        <w:rPr>
          <w:rFonts w:cstheme="minorBidi" w:hint="eastAsia"/>
          <w:strike/>
          <w:sz w:val="22"/>
          <w:highlight w:val="darkGray"/>
        </w:rPr>
        <w:t>），</w:t>
      </w:r>
      <w:r w:rsidR="0092591E" w:rsidRPr="000B7496">
        <w:rPr>
          <w:rFonts w:cstheme="minorBidi"/>
          <w:strike/>
          <w:sz w:val="22"/>
          <w:highlight w:val="darkGray"/>
        </w:rPr>
        <w:t>VMC</w:t>
      </w:r>
      <w:r w:rsidR="0092591E" w:rsidRPr="000B7496">
        <w:rPr>
          <w:rFonts w:cstheme="minorBidi" w:hint="eastAsia"/>
          <w:strike/>
          <w:sz w:val="22"/>
          <w:highlight w:val="darkGray"/>
        </w:rPr>
        <w:t>需要</w:t>
      </w:r>
      <w:r w:rsidR="00B4100E" w:rsidRPr="000B7496">
        <w:rPr>
          <w:rFonts w:cstheme="minorBidi" w:hint="eastAsia"/>
          <w:strike/>
          <w:sz w:val="22"/>
          <w:highlight w:val="darkGray"/>
        </w:rPr>
        <w:t>判定开启条件是否满足</w:t>
      </w:r>
      <w:r w:rsidR="00D26EF8" w:rsidRPr="000B7496">
        <w:rPr>
          <w:rFonts w:cstheme="minorBidi" w:hint="eastAsia"/>
          <w:strike/>
          <w:sz w:val="22"/>
          <w:highlight w:val="darkGray"/>
        </w:rPr>
        <w:t>（故障，开关</w:t>
      </w:r>
      <w:r w:rsidR="00B4100E" w:rsidRPr="000B7496">
        <w:rPr>
          <w:rFonts w:cstheme="minorBidi" w:hint="eastAsia"/>
          <w:strike/>
          <w:sz w:val="22"/>
          <w:highlight w:val="darkGray"/>
        </w:rPr>
        <w:t>信号</w:t>
      </w:r>
      <w:r w:rsidR="003C52E2" w:rsidRPr="000B7496">
        <w:rPr>
          <w:rFonts w:cstheme="minorBidi"/>
          <w:strike/>
          <w:sz w:val="22"/>
          <w:highlight w:val="darkGray"/>
        </w:rPr>
        <w:t>Valid</w:t>
      </w:r>
      <w:r w:rsidR="003C52E2" w:rsidRPr="000B7496">
        <w:rPr>
          <w:rFonts w:cstheme="minorBidi" w:hint="eastAsia"/>
          <w:strike/>
          <w:sz w:val="22"/>
          <w:highlight w:val="darkGray"/>
        </w:rPr>
        <w:t>等</w:t>
      </w:r>
      <w:r w:rsidR="00D26EF8" w:rsidRPr="000B7496">
        <w:rPr>
          <w:rFonts w:cstheme="minorBidi" w:hint="eastAsia"/>
          <w:strike/>
          <w:sz w:val="22"/>
          <w:highlight w:val="darkGray"/>
        </w:rPr>
        <w:t>）</w:t>
      </w:r>
      <w:r w:rsidR="00D81320" w:rsidRPr="000B7496">
        <w:rPr>
          <w:rFonts w:cstheme="minorBidi" w:hint="eastAsia"/>
          <w:strike/>
          <w:sz w:val="22"/>
          <w:highlight w:val="darkGray"/>
        </w:rPr>
        <w:t>和开关切换请求</w:t>
      </w:r>
      <w:r w:rsidR="003267FB" w:rsidRPr="000B7496">
        <w:rPr>
          <w:rFonts w:cstheme="minorBidi" w:hint="eastAsia"/>
          <w:strike/>
          <w:sz w:val="22"/>
          <w:highlight w:val="darkGray"/>
        </w:rPr>
        <w:t>（上升</w:t>
      </w:r>
      <w:r w:rsidR="003267FB" w:rsidRPr="000B7496">
        <w:rPr>
          <w:rFonts w:cstheme="minorBidi"/>
          <w:strike/>
          <w:sz w:val="22"/>
          <w:highlight w:val="darkGray"/>
        </w:rPr>
        <w:t>/</w:t>
      </w:r>
      <w:r w:rsidR="003267FB" w:rsidRPr="000B7496">
        <w:rPr>
          <w:rFonts w:cstheme="minorBidi" w:hint="eastAsia"/>
          <w:strike/>
          <w:sz w:val="22"/>
          <w:highlight w:val="darkGray"/>
        </w:rPr>
        <w:t>下降沿）</w:t>
      </w:r>
      <w:r w:rsidR="00C74048" w:rsidRPr="000B7496">
        <w:rPr>
          <w:rFonts w:cstheme="minorBidi" w:hint="eastAsia"/>
          <w:strike/>
          <w:sz w:val="22"/>
          <w:highlight w:val="darkGray"/>
        </w:rPr>
        <w:t>，然后基于</w:t>
      </w:r>
      <w:r w:rsidR="00C74048" w:rsidRPr="000B7496">
        <w:rPr>
          <w:rFonts w:cstheme="minorBidi"/>
          <w:strike/>
          <w:sz w:val="22"/>
          <w:highlight w:val="darkGray"/>
        </w:rPr>
        <w:t>CST</w:t>
      </w:r>
      <w:r w:rsidR="00C74048" w:rsidRPr="000B7496">
        <w:rPr>
          <w:rFonts w:cstheme="minorBidi" w:hint="eastAsia"/>
          <w:strike/>
          <w:sz w:val="22"/>
          <w:highlight w:val="darkGray"/>
        </w:rPr>
        <w:t>本身的状态</w:t>
      </w:r>
      <w:r w:rsidR="0030401B" w:rsidRPr="000B7496">
        <w:rPr>
          <w:rFonts w:cstheme="minorBidi" w:hint="eastAsia"/>
          <w:strike/>
          <w:sz w:val="22"/>
          <w:highlight w:val="darkGray"/>
        </w:rPr>
        <w:t>切换到请求的状态（例如</w:t>
      </w:r>
      <w:r w:rsidR="0030401B" w:rsidRPr="000B7496">
        <w:rPr>
          <w:rFonts w:cstheme="minorBidi"/>
          <w:strike/>
          <w:sz w:val="22"/>
          <w:highlight w:val="darkGray"/>
        </w:rPr>
        <w:t xml:space="preserve"> off</w:t>
      </w:r>
      <w:r w:rsidR="001D52EC" w:rsidRPr="000B7496">
        <w:rPr>
          <w:rFonts w:cstheme="minorBidi"/>
          <w:strike/>
          <w:sz w:val="22"/>
          <w:highlight w:val="darkGray"/>
        </w:rPr>
        <w:t xml:space="preserve">-&gt; </w:t>
      </w:r>
      <w:proofErr w:type="spellStart"/>
      <w:r w:rsidR="001D52EC" w:rsidRPr="000B7496">
        <w:rPr>
          <w:rFonts w:cstheme="minorBidi"/>
          <w:strike/>
          <w:sz w:val="22"/>
          <w:highlight w:val="darkGray"/>
        </w:rPr>
        <w:t>standy</w:t>
      </w:r>
      <w:proofErr w:type="spellEnd"/>
      <w:r w:rsidR="001D52EC" w:rsidRPr="000B7496">
        <w:rPr>
          <w:rFonts w:cstheme="minorBidi"/>
          <w:strike/>
          <w:sz w:val="22"/>
          <w:highlight w:val="darkGray"/>
        </w:rPr>
        <w:t xml:space="preserve"> </w:t>
      </w:r>
      <w:r w:rsidR="001D52EC" w:rsidRPr="000B7496">
        <w:rPr>
          <w:rFonts w:cstheme="minorBidi" w:hint="eastAsia"/>
          <w:strike/>
          <w:sz w:val="22"/>
          <w:highlight w:val="darkGray"/>
        </w:rPr>
        <w:t>或者</w:t>
      </w:r>
      <w:r w:rsidR="001D52EC" w:rsidRPr="000B7496">
        <w:rPr>
          <w:rFonts w:cstheme="minorBidi"/>
          <w:strike/>
          <w:sz w:val="22"/>
          <w:highlight w:val="darkGray"/>
        </w:rPr>
        <w:t xml:space="preserve"> standby -&gt;off</w:t>
      </w:r>
      <w:r w:rsidR="0030401B" w:rsidRPr="000B7496">
        <w:rPr>
          <w:rFonts w:cstheme="minorBidi" w:hint="eastAsia"/>
          <w:strike/>
          <w:sz w:val="22"/>
          <w:highlight w:val="darkGray"/>
        </w:rPr>
        <w:t>）</w:t>
      </w:r>
      <w:r w:rsidR="003267FB" w:rsidRPr="000B7496">
        <w:rPr>
          <w:rFonts w:cstheme="minorBidi" w:hint="eastAsia"/>
          <w:strike/>
          <w:sz w:val="22"/>
          <w:highlight w:val="darkGray"/>
        </w:rPr>
        <w:t>。</w:t>
      </w:r>
      <w:r w:rsidRPr="000B7496">
        <w:rPr>
          <w:rFonts w:cstheme="minorBidi"/>
          <w:strike/>
          <w:sz w:val="22"/>
          <w:highlight w:val="darkGray"/>
        </w:rPr>
        <w:t>HMI</w:t>
      </w:r>
      <w:r w:rsidR="00CD4997" w:rsidRPr="000B7496">
        <w:rPr>
          <w:rFonts w:cstheme="minorBidi" w:hint="eastAsia"/>
          <w:strike/>
          <w:sz w:val="22"/>
          <w:highlight w:val="darkGray"/>
        </w:rPr>
        <w:t>需要</w:t>
      </w:r>
      <w:r w:rsidRPr="000B7496">
        <w:rPr>
          <w:rFonts w:cstheme="minorBidi" w:hint="eastAsia"/>
          <w:strike/>
          <w:sz w:val="22"/>
          <w:highlight w:val="darkGray"/>
        </w:rPr>
        <w:t>根据</w:t>
      </w:r>
      <w:r w:rsidRPr="000B7496">
        <w:rPr>
          <w:rFonts w:cstheme="minorBidi"/>
          <w:strike/>
          <w:sz w:val="22"/>
          <w:highlight w:val="darkGray"/>
        </w:rPr>
        <w:t>VMC</w:t>
      </w:r>
      <w:r w:rsidR="003C52E2" w:rsidRPr="000B7496">
        <w:rPr>
          <w:rFonts w:cstheme="minorBidi" w:hint="eastAsia"/>
          <w:strike/>
          <w:sz w:val="22"/>
          <w:highlight w:val="darkGray"/>
        </w:rPr>
        <w:t>反馈的</w:t>
      </w:r>
      <w:r w:rsidRPr="000B7496">
        <w:rPr>
          <w:rFonts w:cstheme="minorBidi"/>
          <w:strike/>
          <w:sz w:val="22"/>
          <w:highlight w:val="darkGray"/>
        </w:rPr>
        <w:t xml:space="preserve">CST </w:t>
      </w:r>
      <w:r w:rsidRPr="000B7496">
        <w:rPr>
          <w:rFonts w:cstheme="minorBidi" w:hint="eastAsia"/>
          <w:strike/>
          <w:sz w:val="22"/>
          <w:highlight w:val="darkGray"/>
        </w:rPr>
        <w:t>功能状态信号（“</w:t>
      </w:r>
      <w:proofErr w:type="spellStart"/>
      <w:r w:rsidRPr="000B7496">
        <w:rPr>
          <w:rFonts w:cstheme="minorBidi"/>
          <w:strike/>
          <w:sz w:val="22"/>
          <w:highlight w:val="darkGray"/>
        </w:rPr>
        <w:t>CST_Status</w:t>
      </w:r>
      <w:proofErr w:type="spellEnd"/>
      <w:r w:rsidRPr="000B7496">
        <w:rPr>
          <w:rFonts w:cstheme="minorBidi" w:hint="eastAsia"/>
          <w:strike/>
          <w:sz w:val="22"/>
          <w:highlight w:val="darkGray"/>
        </w:rPr>
        <w:t>”</w:t>
      </w:r>
      <w:r w:rsidRPr="000B7496">
        <w:rPr>
          <w:rFonts w:cstheme="minorBidi"/>
          <w:strike/>
          <w:sz w:val="22"/>
          <w:highlight w:val="darkGray"/>
        </w:rPr>
        <w:t>=Off/</w:t>
      </w:r>
      <w:r w:rsidR="00C3655C" w:rsidRPr="000B7496">
        <w:rPr>
          <w:rFonts w:cstheme="minorBidi" w:hint="eastAsia"/>
          <w:strike/>
          <w:sz w:val="22"/>
          <w:highlight w:val="darkGray"/>
        </w:rPr>
        <w:t>非</w:t>
      </w:r>
      <w:r w:rsidR="00C3655C" w:rsidRPr="000B7496">
        <w:rPr>
          <w:rFonts w:cstheme="minorBidi"/>
          <w:strike/>
          <w:sz w:val="22"/>
          <w:highlight w:val="darkGray"/>
        </w:rPr>
        <w:t>off</w:t>
      </w:r>
      <w:r w:rsidRPr="000B7496">
        <w:rPr>
          <w:rFonts w:cstheme="minorBidi" w:hint="eastAsia"/>
          <w:strike/>
          <w:sz w:val="22"/>
          <w:highlight w:val="darkGray"/>
        </w:rPr>
        <w:t>）切换</w:t>
      </w:r>
      <w:r w:rsidRPr="000B7496">
        <w:rPr>
          <w:rFonts w:cstheme="minorBidi"/>
          <w:strike/>
          <w:sz w:val="22"/>
          <w:highlight w:val="darkGray"/>
        </w:rPr>
        <w:t>HMI</w:t>
      </w:r>
      <w:r w:rsidRPr="000B7496">
        <w:rPr>
          <w:rFonts w:cstheme="minorBidi" w:hint="eastAsia"/>
          <w:strike/>
          <w:sz w:val="22"/>
          <w:highlight w:val="darkGray"/>
        </w:rPr>
        <w:t>上</w:t>
      </w:r>
      <w:r w:rsidR="00F9075E" w:rsidRPr="000B7496">
        <w:rPr>
          <w:rFonts w:cstheme="minorBidi"/>
          <w:strike/>
          <w:sz w:val="22"/>
          <w:highlight w:val="darkGray"/>
        </w:rPr>
        <w:t>CST</w:t>
      </w:r>
      <w:r w:rsidR="00F9075E" w:rsidRPr="000B7496">
        <w:rPr>
          <w:rFonts w:cstheme="minorBidi" w:hint="eastAsia"/>
          <w:strike/>
          <w:sz w:val="22"/>
          <w:highlight w:val="darkGray"/>
        </w:rPr>
        <w:t>功能灯的</w:t>
      </w:r>
      <w:r w:rsidRPr="000B7496">
        <w:rPr>
          <w:rFonts w:cstheme="minorBidi" w:hint="eastAsia"/>
          <w:strike/>
          <w:sz w:val="22"/>
          <w:highlight w:val="darkGray"/>
        </w:rPr>
        <w:t>开关状态。</w:t>
      </w:r>
      <w:r w:rsidRPr="000B7496">
        <w:rPr>
          <w:rFonts w:cstheme="minorBidi"/>
          <w:sz w:val="22"/>
        </w:rPr>
        <w:t xml:space="preserve"> </w:t>
      </w:r>
      <w:r w:rsidR="0015101B" w:rsidRPr="000B7496">
        <w:rPr>
          <w:rFonts w:cstheme="minorBidi" w:hint="eastAsia"/>
          <w:sz w:val="22"/>
        </w:rPr>
        <w:t xml:space="preserve"> </w:t>
      </w:r>
    </w:p>
    <w:p w14:paraId="4FD43347" w14:textId="52955E30" w:rsidR="009E3A7B" w:rsidRPr="00C34D62" w:rsidRDefault="00950A9A" w:rsidP="00C34D62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正常下电后，</w:t>
      </w:r>
      <w:r>
        <w:rPr>
          <w:rFonts w:cstheme="minorBidi" w:hint="eastAsia"/>
          <w:sz w:val="22"/>
          <w:highlight w:val="yellow"/>
        </w:rPr>
        <w:t>CST</w:t>
      </w:r>
      <w:r w:rsidR="00A26150">
        <w:rPr>
          <w:rFonts w:cstheme="minorBidi" w:hint="eastAsia"/>
          <w:sz w:val="22"/>
          <w:highlight w:val="yellow"/>
        </w:rPr>
        <w:t>开关</w:t>
      </w:r>
      <w:r>
        <w:rPr>
          <w:rFonts w:cstheme="minorBidi" w:hint="eastAsia"/>
          <w:sz w:val="22"/>
          <w:highlight w:val="yellow"/>
        </w:rPr>
        <w:t>状态需要保持记忆，</w:t>
      </w:r>
      <w:r w:rsidR="00F9075E">
        <w:rPr>
          <w:rFonts w:cstheme="minorBidi" w:hint="eastAsia"/>
          <w:sz w:val="22"/>
          <w:highlight w:val="yellow"/>
        </w:rPr>
        <w:t xml:space="preserve">VMC </w:t>
      </w:r>
      <w:r w:rsidR="00F9075E">
        <w:rPr>
          <w:rFonts w:cstheme="minorBidi" w:hint="eastAsia"/>
          <w:sz w:val="22"/>
          <w:highlight w:val="yellow"/>
        </w:rPr>
        <w:t>需要将下电前的</w:t>
      </w:r>
      <w:r w:rsidR="00F9075E">
        <w:rPr>
          <w:rFonts w:cstheme="minorBidi" w:hint="eastAsia"/>
          <w:sz w:val="22"/>
          <w:highlight w:val="yellow"/>
        </w:rPr>
        <w:t>CST</w:t>
      </w:r>
      <w:r w:rsidR="00F9075E">
        <w:rPr>
          <w:rFonts w:cstheme="minorBidi" w:hint="eastAsia"/>
          <w:sz w:val="22"/>
          <w:highlight w:val="yellow"/>
        </w:rPr>
        <w:t>状态</w:t>
      </w:r>
      <w:r w:rsidR="00FB61F1">
        <w:rPr>
          <w:rFonts w:cstheme="minorBidi" w:hint="eastAsia"/>
          <w:sz w:val="22"/>
          <w:highlight w:val="yellow"/>
        </w:rPr>
        <w:t>（</w:t>
      </w:r>
      <w:proofErr w:type="spellStart"/>
      <w:r w:rsidR="007269CF" w:rsidRPr="007269CF">
        <w:rPr>
          <w:rFonts w:cstheme="minorBidi"/>
          <w:sz w:val="22"/>
        </w:rPr>
        <w:t>VMCSoftStopFlg</w:t>
      </w:r>
      <w:proofErr w:type="spellEnd"/>
      <w:r w:rsidR="00FB61F1">
        <w:rPr>
          <w:rFonts w:cstheme="minorBidi" w:hint="eastAsia"/>
          <w:sz w:val="22"/>
          <w:highlight w:val="yellow"/>
        </w:rPr>
        <w:t>）</w:t>
      </w:r>
      <w:r w:rsidR="00F9075E">
        <w:rPr>
          <w:rFonts w:cstheme="minorBidi" w:hint="eastAsia"/>
          <w:sz w:val="22"/>
          <w:highlight w:val="yellow"/>
        </w:rPr>
        <w:t>通过</w:t>
      </w:r>
      <w:r w:rsidR="00F9075E">
        <w:rPr>
          <w:rFonts w:cstheme="minorBidi" w:hint="eastAsia"/>
          <w:sz w:val="22"/>
          <w:highlight w:val="yellow"/>
        </w:rPr>
        <w:t>RTE</w:t>
      </w:r>
      <w:r w:rsidR="00413A8E">
        <w:rPr>
          <w:rFonts w:cstheme="minorBidi" w:hint="eastAsia"/>
          <w:sz w:val="22"/>
          <w:highlight w:val="yellow"/>
        </w:rPr>
        <w:t xml:space="preserve"> </w:t>
      </w:r>
      <w:r w:rsidR="00413A8E">
        <w:rPr>
          <w:rFonts w:cstheme="minorBidi" w:hint="eastAsia"/>
          <w:sz w:val="22"/>
          <w:highlight w:val="yellow"/>
        </w:rPr>
        <w:t>发给</w:t>
      </w:r>
      <w:r w:rsidR="00413A8E">
        <w:rPr>
          <w:rFonts w:cstheme="minorBidi" w:hint="eastAsia"/>
          <w:sz w:val="22"/>
          <w:highlight w:val="yellow"/>
        </w:rPr>
        <w:t>Host ECU</w:t>
      </w:r>
      <w:r w:rsidR="00413A8E">
        <w:rPr>
          <w:rFonts w:cstheme="minorBidi" w:hint="eastAsia"/>
          <w:sz w:val="22"/>
          <w:highlight w:val="yellow"/>
        </w:rPr>
        <w:t>。</w:t>
      </w:r>
      <w:r w:rsidR="00A26150">
        <w:rPr>
          <w:rFonts w:cstheme="minorBidi" w:hint="eastAsia"/>
          <w:sz w:val="22"/>
          <w:highlight w:val="yellow"/>
        </w:rPr>
        <w:t>Host ECU(</w:t>
      </w:r>
      <w:r w:rsidR="00272416" w:rsidRPr="00272416">
        <w:rPr>
          <w:rFonts w:cstheme="minorBidi" w:hint="eastAsia"/>
          <w:sz w:val="22"/>
          <w:highlight w:val="yellow"/>
        </w:rPr>
        <w:t>联电</w:t>
      </w:r>
      <w:r w:rsidR="00A26150">
        <w:rPr>
          <w:rFonts w:cstheme="minorBidi" w:hint="eastAsia"/>
          <w:sz w:val="22"/>
          <w:highlight w:val="yellow"/>
        </w:rPr>
        <w:t xml:space="preserve">) </w:t>
      </w:r>
      <w:r w:rsidR="00A26150">
        <w:rPr>
          <w:rFonts w:cstheme="minorBidi" w:hint="eastAsia"/>
          <w:sz w:val="22"/>
          <w:highlight w:val="yellow"/>
        </w:rPr>
        <w:t>需要</w:t>
      </w:r>
      <w:r w:rsidR="00413A8E">
        <w:rPr>
          <w:rFonts w:cstheme="minorBidi" w:hint="eastAsia"/>
          <w:sz w:val="22"/>
          <w:highlight w:val="yellow"/>
        </w:rPr>
        <w:t>将这个开关状态信号</w:t>
      </w:r>
      <w:r w:rsidR="00F407B2">
        <w:rPr>
          <w:rFonts w:cstheme="minorBidi" w:hint="eastAsia"/>
          <w:sz w:val="22"/>
          <w:highlight w:val="yellow"/>
        </w:rPr>
        <w:t>通过</w:t>
      </w:r>
      <w:r w:rsidR="00F407B2">
        <w:rPr>
          <w:rFonts w:cstheme="minorBidi" w:hint="eastAsia"/>
          <w:sz w:val="22"/>
          <w:highlight w:val="yellow"/>
        </w:rPr>
        <w:t>NVRAM</w:t>
      </w:r>
      <w:r w:rsidR="00F72788">
        <w:rPr>
          <w:rFonts w:cstheme="minorBidi" w:hint="eastAsia"/>
          <w:sz w:val="22"/>
          <w:highlight w:val="yellow"/>
        </w:rPr>
        <w:t xml:space="preserve"> </w:t>
      </w:r>
      <w:r w:rsidR="00F72788">
        <w:rPr>
          <w:rFonts w:cstheme="minorBidi" w:hint="eastAsia"/>
          <w:sz w:val="22"/>
          <w:highlight w:val="yellow"/>
        </w:rPr>
        <w:t>存储</w:t>
      </w:r>
      <w:r w:rsidR="00413A8E">
        <w:rPr>
          <w:rFonts w:cstheme="minorBidi" w:hint="eastAsia"/>
          <w:sz w:val="22"/>
          <w:highlight w:val="yellow"/>
        </w:rPr>
        <w:t>。</w:t>
      </w:r>
      <w:r w:rsidR="00F72788">
        <w:rPr>
          <w:rFonts w:cstheme="minorBidi" w:hint="eastAsia"/>
          <w:sz w:val="22"/>
          <w:highlight w:val="yellow"/>
        </w:rPr>
        <w:t>再次上电时，需要发送</w:t>
      </w:r>
      <w:r w:rsidR="00DC1913">
        <w:rPr>
          <w:rFonts w:cstheme="minorBidi" w:hint="eastAsia"/>
          <w:sz w:val="22"/>
          <w:highlight w:val="yellow"/>
        </w:rPr>
        <w:t>记忆状态给</w:t>
      </w:r>
      <w:r w:rsidR="00DC1913">
        <w:rPr>
          <w:rFonts w:cstheme="minorBidi" w:hint="eastAsia"/>
          <w:sz w:val="22"/>
          <w:highlight w:val="yellow"/>
        </w:rPr>
        <w:t>VMC</w:t>
      </w:r>
      <w:r w:rsidR="00DC1913">
        <w:rPr>
          <w:rFonts w:cstheme="minorBidi" w:hint="eastAsia"/>
          <w:sz w:val="22"/>
          <w:highlight w:val="yellow"/>
        </w:rPr>
        <w:t>，</w:t>
      </w:r>
      <w:r w:rsidR="00CC6755">
        <w:rPr>
          <w:rFonts w:cstheme="minorBidi" w:hint="eastAsia"/>
          <w:sz w:val="22"/>
          <w:highlight w:val="yellow"/>
        </w:rPr>
        <w:t>VMC</w:t>
      </w:r>
      <w:r w:rsidR="00CC6755">
        <w:rPr>
          <w:rFonts w:cstheme="minorBidi" w:hint="eastAsia"/>
          <w:sz w:val="22"/>
          <w:highlight w:val="yellow"/>
        </w:rPr>
        <w:t>会更新记忆的状态</w:t>
      </w:r>
      <w:r w:rsidR="000B2B07">
        <w:rPr>
          <w:rFonts w:cstheme="minorBidi" w:hint="eastAsia"/>
          <w:sz w:val="22"/>
          <w:highlight w:val="yellow"/>
        </w:rPr>
        <w:t>（</w:t>
      </w:r>
      <w:proofErr w:type="spellStart"/>
      <w:r w:rsidR="000B2B07" w:rsidRPr="007269CF">
        <w:rPr>
          <w:rFonts w:cstheme="minorBidi"/>
          <w:sz w:val="22"/>
        </w:rPr>
        <w:t>VMCSoftStopFlg</w:t>
      </w:r>
      <w:proofErr w:type="spellEnd"/>
      <w:r w:rsidR="000B2B07">
        <w:rPr>
          <w:rFonts w:cstheme="minorBidi" w:hint="eastAsia"/>
          <w:sz w:val="22"/>
          <w:highlight w:val="yellow"/>
        </w:rPr>
        <w:t>）然后发给</w:t>
      </w:r>
      <w:r w:rsidR="000B2B07">
        <w:rPr>
          <w:rFonts w:cstheme="minorBidi" w:hint="eastAsia"/>
          <w:sz w:val="22"/>
          <w:highlight w:val="yellow"/>
        </w:rPr>
        <w:t>HMI</w:t>
      </w:r>
      <w:r w:rsidR="000B2B07">
        <w:rPr>
          <w:rFonts w:cstheme="minorBidi" w:hint="eastAsia"/>
          <w:sz w:val="22"/>
          <w:highlight w:val="yellow"/>
        </w:rPr>
        <w:t>。</w:t>
      </w:r>
      <w:r w:rsidR="00DC1913">
        <w:rPr>
          <w:rFonts w:cstheme="minorBidi" w:hint="eastAsia"/>
          <w:sz w:val="22"/>
          <w:highlight w:val="yellow"/>
        </w:rPr>
        <w:t xml:space="preserve"> HMI </w:t>
      </w:r>
      <w:r w:rsidR="00DC1913">
        <w:rPr>
          <w:rFonts w:cstheme="minorBidi" w:hint="eastAsia"/>
          <w:sz w:val="22"/>
          <w:highlight w:val="yellow"/>
        </w:rPr>
        <w:t>需要</w:t>
      </w:r>
      <w:r w:rsidR="00DF5E1C">
        <w:rPr>
          <w:rFonts w:cstheme="minorBidi" w:hint="eastAsia"/>
          <w:sz w:val="22"/>
          <w:highlight w:val="yellow"/>
        </w:rPr>
        <w:t>基于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反馈的状态，显示当前</w:t>
      </w:r>
      <w:r w:rsidR="00724B7D">
        <w:rPr>
          <w:rFonts w:cstheme="minorBidi" w:hint="eastAsia"/>
          <w:sz w:val="22"/>
          <w:highlight w:val="yellow"/>
        </w:rPr>
        <w:t>HMI</w:t>
      </w:r>
      <w:r w:rsidR="00724B7D">
        <w:rPr>
          <w:rFonts w:cstheme="minorBidi" w:hint="eastAsia"/>
          <w:sz w:val="22"/>
          <w:highlight w:val="yellow"/>
        </w:rPr>
        <w:t>上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功能的开关状态</w:t>
      </w:r>
      <w:r w:rsidR="00272416" w:rsidRPr="00272416">
        <w:rPr>
          <w:rFonts w:cstheme="minorBidi" w:hint="eastAsia"/>
          <w:sz w:val="22"/>
          <w:highlight w:val="yellow"/>
        </w:rPr>
        <w:t>。</w:t>
      </w:r>
    </w:p>
    <w:p w14:paraId="1AC0077B" w14:textId="77777777" w:rsidR="009E3A7B" w:rsidRDefault="009E3A7B">
      <w:pPr>
        <w:ind w:left="725" w:firstLineChars="0" w:firstLine="0"/>
        <w:rPr>
          <w:rFonts w:cstheme="minorBidi"/>
          <w:sz w:val="22"/>
        </w:rPr>
      </w:pPr>
    </w:p>
    <w:p w14:paraId="53EBC79C" w14:textId="77777777" w:rsidR="009E3A7B" w:rsidRDefault="00FF6374">
      <w:pPr>
        <w:pStyle w:val="1"/>
      </w:pPr>
      <w:bookmarkStart w:id="48" w:name="_Toc207715810"/>
      <w:r>
        <w:rPr>
          <w:rFonts w:hint="eastAsia"/>
        </w:rPr>
        <w:t>系统架构</w:t>
      </w:r>
      <w:bookmarkEnd w:id="48"/>
    </w:p>
    <w:p w14:paraId="175581EB" w14:textId="77777777" w:rsidR="009E3A7B" w:rsidRDefault="00FF6374">
      <w:pPr>
        <w:pStyle w:val="2"/>
      </w:pPr>
      <w:bookmarkStart w:id="49" w:name="_Toc207715811"/>
      <w:r>
        <w:rPr>
          <w:rFonts w:hint="eastAsia"/>
        </w:rPr>
        <w:t>功能架构</w:t>
      </w:r>
      <w:bookmarkEnd w:id="49"/>
    </w:p>
    <w:p w14:paraId="4665CA78" w14:textId="77777777" w:rsidR="009E3A7B" w:rsidRDefault="00FF6374">
      <w:pPr>
        <w:ind w:firstLine="420"/>
        <w:jc w:val="center"/>
      </w:pPr>
      <w:r>
        <w:lastRenderedPageBreak/>
        <w:t xml:space="preserve"> </w:t>
      </w:r>
    </w:p>
    <w:p w14:paraId="4A153CFA" w14:textId="77777777" w:rsidR="009E3A7B" w:rsidRDefault="00FF6374">
      <w:pPr>
        <w:pStyle w:val="3"/>
      </w:pPr>
      <w:bookmarkStart w:id="50" w:name="_Toc207715812"/>
      <w:r>
        <w:rPr>
          <w:rFonts w:hint="eastAsia"/>
        </w:rPr>
        <w:t>与子系统自身控制功能边界区分</w:t>
      </w:r>
      <w:bookmarkEnd w:id="50"/>
    </w:p>
    <w:p w14:paraId="2BD1256D" w14:textId="508C8F44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功能主要通过制动（</w:t>
      </w:r>
      <w:r w:rsidR="00420C6C">
        <w:rPr>
          <w:rFonts w:cstheme="minorBidi" w:hint="eastAsia"/>
          <w:strike/>
          <w:sz w:val="22"/>
        </w:rPr>
        <w:t>仅</w:t>
      </w:r>
      <w:r>
        <w:rPr>
          <w:rFonts w:cstheme="minorBidi" w:hint="eastAsia"/>
          <w:sz w:val="22"/>
        </w:rPr>
        <w:t>电制动可选）和悬架的控制。</w:t>
      </w:r>
    </w:p>
    <w:p w14:paraId="1195A1F0" w14:textId="77777777" w:rsidR="009E3A7B" w:rsidRDefault="009E3A7B">
      <w:pPr>
        <w:widowControl/>
        <w:ind w:firstLineChars="0" w:firstLine="0"/>
        <w:rPr>
          <w:rFonts w:cstheme="minorBidi"/>
          <w:sz w:val="22"/>
        </w:rPr>
      </w:pPr>
    </w:p>
    <w:p w14:paraId="347237C6" w14:textId="77777777" w:rsidR="009E3A7B" w:rsidRDefault="009E3A7B">
      <w:pPr>
        <w:ind w:firstLine="440"/>
        <w:rPr>
          <w:rFonts w:cstheme="minorBidi"/>
          <w:sz w:val="22"/>
        </w:rPr>
      </w:pPr>
    </w:p>
    <w:p w14:paraId="28DEA775" w14:textId="77777777" w:rsidR="00D734AA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VCU</w:t>
      </w:r>
      <w:r>
        <w:rPr>
          <w:rFonts w:cstheme="minorBidi" w:hint="eastAsia"/>
          <w:b/>
          <w:bCs/>
          <w:sz w:val="22"/>
        </w:rPr>
        <w:t>（电制动可选）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请求电制动扭矩发给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，如果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收到了来自制动系统的更高优先级功能的请求（例如一些稳定性功能</w:t>
      </w:r>
      <w:r>
        <w:rPr>
          <w:rFonts w:cstheme="minorBidi" w:hint="eastAsia"/>
          <w:sz w:val="22"/>
        </w:rPr>
        <w:t>DTC</w:t>
      </w:r>
      <w:r>
        <w:rPr>
          <w:rFonts w:cstheme="minorBidi" w:hint="eastAsia"/>
          <w:sz w:val="22"/>
        </w:rPr>
        <w:t>等），</w:t>
      </w:r>
      <w:r>
        <w:rPr>
          <w:rFonts w:cstheme="minorBidi" w:hint="eastAsia"/>
          <w:sz w:val="22"/>
        </w:rPr>
        <w:t>Override VMC</w:t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优先执行制动高优先级请求，</w:t>
      </w:r>
      <w:r w:rsidR="00AD3BC6"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功能也会退出</w:t>
      </w:r>
      <w:r w:rsidR="00D734AA">
        <w:rPr>
          <w:rFonts w:cstheme="minorBidi" w:hint="eastAsia"/>
          <w:sz w:val="22"/>
        </w:rPr>
        <w:t>。</w:t>
      </w:r>
    </w:p>
    <w:p w14:paraId="1CD27AA1" w14:textId="1772C43A" w:rsidR="009E3A7B" w:rsidRDefault="00D734AA" w:rsidP="00D734AA">
      <w:pPr>
        <w:pStyle w:val="affff7"/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/>
          <w:sz w:val="22"/>
        </w:rPr>
        <w:t xml:space="preserve"> </w:t>
      </w:r>
    </w:p>
    <w:p w14:paraId="1EEF3CB1" w14:textId="2E6D96EF" w:rsidR="009B676B" w:rsidRDefault="00F716DE" w:rsidP="00F716DE">
      <w:pPr>
        <w:widowControl/>
        <w:ind w:left="440" w:firstLineChars="0" w:firstLine="85"/>
        <w:rPr>
          <w:rFonts w:cstheme="minorBidi"/>
          <w:sz w:val="22"/>
        </w:rPr>
      </w:pPr>
      <w:r w:rsidRPr="000B2B07">
        <w:rPr>
          <w:rFonts w:cstheme="minorBidi" w:hint="eastAsia"/>
          <w:sz w:val="22"/>
        </w:rPr>
        <w:t xml:space="preserve">CST </w:t>
      </w:r>
      <w:r w:rsidRPr="000B2B07">
        <w:rPr>
          <w:rFonts w:cstheme="minorBidi" w:hint="eastAsia"/>
          <w:sz w:val="22"/>
        </w:rPr>
        <w:t>功能激活</w:t>
      </w:r>
      <w:r w:rsidR="005862CA" w:rsidRPr="000B2B07">
        <w:rPr>
          <w:rFonts w:cstheme="minorBidi" w:hint="eastAsia"/>
          <w:sz w:val="22"/>
        </w:rPr>
        <w:t>的最后时刻</w:t>
      </w:r>
      <w:r w:rsidRPr="000B2B07">
        <w:rPr>
          <w:rFonts w:cstheme="minorBidi" w:hint="eastAsia"/>
          <w:sz w:val="22"/>
        </w:rPr>
        <w:t>，</w:t>
      </w:r>
      <w:r w:rsidR="005862CA" w:rsidRPr="000B2B07">
        <w:rPr>
          <w:rFonts w:cstheme="minorBidi" w:hint="eastAsia"/>
          <w:sz w:val="22"/>
        </w:rPr>
        <w:t>VMC</w:t>
      </w:r>
      <w:r w:rsidR="00645527" w:rsidRPr="000B2B07">
        <w:rPr>
          <w:rFonts w:cstheme="minorBidi" w:hint="eastAsia"/>
          <w:sz w:val="22"/>
        </w:rPr>
        <w:t>会将电制动请求缓慢降为</w:t>
      </w:r>
      <w:r w:rsidR="00645527" w:rsidRPr="000B2B07">
        <w:rPr>
          <w:rFonts w:cstheme="minorBidi" w:hint="eastAsia"/>
          <w:sz w:val="22"/>
        </w:rPr>
        <w:t>0</w:t>
      </w:r>
      <w:r w:rsidR="00645527" w:rsidRPr="000B2B07">
        <w:rPr>
          <w:rFonts w:cstheme="minorBidi" w:hint="eastAsia"/>
          <w:sz w:val="22"/>
        </w:rPr>
        <w:t>，</w:t>
      </w:r>
      <w:r w:rsidR="00645527" w:rsidRPr="000B2B07">
        <w:rPr>
          <w:rFonts w:cstheme="minorBidi" w:hint="eastAsia"/>
          <w:sz w:val="22"/>
        </w:rPr>
        <w:t xml:space="preserve"> </w:t>
      </w:r>
      <w:r w:rsidR="00530944" w:rsidRPr="000B2B07">
        <w:rPr>
          <w:rFonts w:cstheme="minorBidi" w:hint="eastAsia"/>
          <w:sz w:val="22"/>
        </w:rPr>
        <w:t>然后会把控制模式由扭矩模式转为转速模式，</w:t>
      </w:r>
      <w:r w:rsidR="00363F30" w:rsidRPr="000B2B07">
        <w:rPr>
          <w:rFonts w:cstheme="minorBidi" w:hint="eastAsia"/>
          <w:sz w:val="22"/>
        </w:rPr>
        <w:t>转速模式下会发送</w:t>
      </w:r>
      <w:r w:rsidR="007E17AA" w:rsidRPr="000B2B07">
        <w:rPr>
          <w:rFonts w:cstheme="minorBidi" w:hint="eastAsia"/>
          <w:sz w:val="22"/>
        </w:rPr>
        <w:t>目标转速</w:t>
      </w:r>
      <w:r w:rsidR="00C97521" w:rsidRPr="000B2B07">
        <w:rPr>
          <w:rFonts w:cstheme="minorBidi" w:hint="eastAsia"/>
          <w:sz w:val="22"/>
        </w:rPr>
        <w:t>（目标转速</w:t>
      </w:r>
      <w:r w:rsidR="00C97521" w:rsidRPr="000B2B07">
        <w:rPr>
          <w:rFonts w:cstheme="minorBidi" w:hint="eastAsia"/>
          <w:sz w:val="22"/>
        </w:rPr>
        <w:t>=0</w:t>
      </w:r>
      <w:r w:rsidR="00C97521" w:rsidRPr="000B2B07">
        <w:rPr>
          <w:rFonts w:cstheme="minorBidi" w:hint="eastAsia"/>
          <w:sz w:val="22"/>
        </w:rPr>
        <w:t>）</w:t>
      </w:r>
      <w:r w:rsidR="007E17AA" w:rsidRPr="000B2B07">
        <w:rPr>
          <w:rFonts w:cstheme="minorBidi" w:hint="eastAsia"/>
          <w:sz w:val="22"/>
        </w:rPr>
        <w:t>给前后电机</w:t>
      </w:r>
      <w:r w:rsidR="007F1376">
        <w:rPr>
          <w:rFonts w:cstheme="minorBidi" w:hint="eastAsia"/>
          <w:sz w:val="22"/>
        </w:rPr>
        <w:t>。</w:t>
      </w:r>
      <w:r w:rsidR="0080268C" w:rsidRPr="000B2B07">
        <w:rPr>
          <w:rFonts w:cstheme="minorBidi" w:hint="eastAsia"/>
          <w:sz w:val="22"/>
        </w:rPr>
        <w:t>从而需要电机保证此时</w:t>
      </w:r>
      <w:r w:rsidR="003C1F9A" w:rsidRPr="000B2B07">
        <w:rPr>
          <w:rFonts w:cstheme="minorBidi" w:hint="eastAsia"/>
          <w:sz w:val="22"/>
        </w:rPr>
        <w:t>车辆静止。</w:t>
      </w:r>
    </w:p>
    <w:p w14:paraId="376EB2DC" w14:textId="77777777" w:rsidR="003A7F4C" w:rsidRDefault="003A7F4C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2D83D392" w14:textId="00B2C99E" w:rsidR="00BB7C5F" w:rsidRDefault="00CE3A1F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</w:t>
      </w:r>
      <w:r w:rsidR="008A3774">
        <w:rPr>
          <w:rFonts w:cstheme="minorBidi" w:hint="eastAsia"/>
          <w:sz w:val="22"/>
        </w:rPr>
        <w:t>在</w:t>
      </w:r>
      <w:r w:rsidR="00147C25">
        <w:rPr>
          <w:rFonts w:cstheme="minorBidi" w:hint="eastAsia"/>
          <w:sz w:val="22"/>
        </w:rPr>
        <w:t>车辆正常</w:t>
      </w:r>
      <w:r w:rsidR="008A3774">
        <w:rPr>
          <w:rFonts w:cstheme="minorBidi" w:hint="eastAsia"/>
          <w:sz w:val="22"/>
        </w:rPr>
        <w:t>静止前</w:t>
      </w:r>
      <w:r>
        <w:rPr>
          <w:rFonts w:cstheme="minorBidi" w:hint="eastAsia"/>
          <w:sz w:val="22"/>
        </w:rPr>
        <w:t>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 xml:space="preserve">, VCU </w:t>
      </w:r>
      <w:r>
        <w:rPr>
          <w:rFonts w:cstheme="minorBidi" w:hint="eastAsia"/>
          <w:sz w:val="22"/>
        </w:rPr>
        <w:t>应该</w:t>
      </w:r>
      <w:r w:rsidR="00D86BAE">
        <w:rPr>
          <w:rFonts w:cstheme="minorBidi" w:hint="eastAsia"/>
          <w:sz w:val="22"/>
        </w:rPr>
        <w:t>保证</w:t>
      </w:r>
      <w:r w:rsidR="005A40FD">
        <w:rPr>
          <w:rFonts w:cstheme="minorBidi" w:hint="eastAsia"/>
          <w:sz w:val="22"/>
        </w:rPr>
        <w:t>接手驱动部分的控制，</w:t>
      </w:r>
      <w:r w:rsidR="00223BCF">
        <w:rPr>
          <w:rFonts w:cstheme="minorBidi" w:hint="eastAsia"/>
          <w:sz w:val="22"/>
        </w:rPr>
        <w:t>保证平滑过渡到</w:t>
      </w:r>
      <w:r w:rsidR="00223BCF">
        <w:rPr>
          <w:rFonts w:cstheme="minorBidi" w:hint="eastAsia"/>
          <w:sz w:val="22"/>
        </w:rPr>
        <w:t>VCU</w:t>
      </w:r>
      <w:r w:rsidR="00223BCF">
        <w:rPr>
          <w:rFonts w:cstheme="minorBidi" w:hint="eastAsia"/>
          <w:sz w:val="22"/>
        </w:rPr>
        <w:t>请求的扭矩值。</w:t>
      </w:r>
    </w:p>
    <w:p w14:paraId="5DD7A627" w14:textId="77777777" w:rsidR="000F34BD" w:rsidRDefault="000F34BD" w:rsidP="00BB7C5F">
      <w:pPr>
        <w:widowControl/>
        <w:ind w:left="440" w:firstLineChars="0" w:firstLine="0"/>
        <w:rPr>
          <w:rFonts w:cstheme="minorBidi"/>
          <w:sz w:val="22"/>
        </w:rPr>
      </w:pPr>
    </w:p>
    <w:p w14:paraId="79DA6CA9" w14:textId="7B65AD17" w:rsidR="00223BCF" w:rsidRDefault="002D3E81" w:rsidP="00BB7C5F">
      <w:pPr>
        <w:widowControl/>
        <w:ind w:left="44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 xml:space="preserve">VMC </w:t>
      </w:r>
      <w:r>
        <w:rPr>
          <w:rFonts w:cstheme="minorBidi" w:hint="eastAsia"/>
          <w:sz w:val="22"/>
        </w:rPr>
        <w:t>激活时，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功能会</w:t>
      </w:r>
      <w:r w:rsidR="007F1376">
        <w:rPr>
          <w:rFonts w:cstheme="minorBidi" w:hint="eastAsia"/>
          <w:sz w:val="22"/>
        </w:rPr>
        <w:t>基于</w:t>
      </w:r>
      <w:r w:rsidR="00BA5909">
        <w:rPr>
          <w:rFonts w:cstheme="minorBidi" w:hint="eastAsia"/>
          <w:sz w:val="22"/>
        </w:rPr>
        <w:t>VCU</w:t>
      </w:r>
      <w:r w:rsidR="00BA5909">
        <w:rPr>
          <w:rFonts w:cstheme="minorBidi" w:hint="eastAsia"/>
          <w:sz w:val="22"/>
        </w:rPr>
        <w:t>的</w:t>
      </w:r>
      <w:r w:rsidR="00BA5909">
        <w:rPr>
          <w:rFonts w:cstheme="minorBidi" w:hint="eastAsia"/>
          <w:sz w:val="22"/>
        </w:rPr>
        <w:t xml:space="preserve">coasting </w:t>
      </w:r>
      <w:r w:rsidR="00BA5909">
        <w:rPr>
          <w:rFonts w:cstheme="minorBidi" w:hint="eastAsia"/>
          <w:sz w:val="22"/>
        </w:rPr>
        <w:t>请求</w:t>
      </w:r>
      <w:r w:rsidR="00B927BC">
        <w:rPr>
          <w:rFonts w:cstheme="minorBidi" w:hint="eastAsia"/>
          <w:sz w:val="22"/>
        </w:rPr>
        <w:t>，</w:t>
      </w:r>
      <w:r w:rsidR="00B927BC">
        <w:rPr>
          <w:rFonts w:cstheme="minorBidi" w:hint="eastAsia"/>
          <w:sz w:val="22"/>
        </w:rPr>
        <w:t>ramp</w:t>
      </w:r>
      <w:r w:rsidR="00B927BC">
        <w:rPr>
          <w:rFonts w:cstheme="minorBidi" w:hint="eastAsia"/>
          <w:sz w:val="22"/>
        </w:rPr>
        <w:t>到目标请求，</w:t>
      </w:r>
      <w:r w:rsidR="00580B71">
        <w:rPr>
          <w:rFonts w:cstheme="minorBidi" w:hint="eastAsia"/>
          <w:sz w:val="22"/>
        </w:rPr>
        <w:t>保证平顺性。</w:t>
      </w:r>
    </w:p>
    <w:p w14:paraId="6E4751E5" w14:textId="18F3B255" w:rsidR="00580B71" w:rsidRDefault="00580B71" w:rsidP="00BB7C5F">
      <w:pPr>
        <w:widowControl/>
        <w:ind w:left="440" w:firstLineChars="0" w:firstLine="0"/>
        <w:rPr>
          <w:rFonts w:cstheme="minorBidi"/>
          <w:sz w:val="22"/>
        </w:rPr>
      </w:pPr>
      <w:r w:rsidRPr="00580B71">
        <w:rPr>
          <w:rFonts w:cstheme="minorBidi" w:hint="eastAsia"/>
          <w:sz w:val="22"/>
        </w:rPr>
        <w:t>谁握手谁来保证控制平顺性的原则。</w:t>
      </w:r>
    </w:p>
    <w:p w14:paraId="40AF8783" w14:textId="77777777" w:rsidR="00580B71" w:rsidRPr="001F54FD" w:rsidRDefault="00580B71" w:rsidP="001F54FD">
      <w:pPr>
        <w:widowControl/>
        <w:ind w:left="440" w:firstLineChars="0" w:firstLine="0"/>
        <w:rPr>
          <w:rFonts w:cstheme="minorBidi"/>
          <w:sz w:val="22"/>
        </w:rPr>
      </w:pPr>
    </w:p>
    <w:p w14:paraId="51B721D8" w14:textId="3BC463D8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r w:rsidR="009339FC">
        <w:rPr>
          <w:rFonts w:cstheme="minorBidi" w:hint="eastAsia"/>
          <w:b/>
          <w:bCs/>
          <w:sz w:val="22"/>
        </w:rPr>
        <w:t xml:space="preserve"> </w:t>
      </w:r>
      <w:r w:rsidR="009339FC">
        <w:rPr>
          <w:rFonts w:cstheme="minorBidi" w:hint="eastAsia"/>
          <w:b/>
          <w:bCs/>
          <w:sz w:val="22"/>
        </w:rPr>
        <w:t>（不控制液压制动，</w:t>
      </w:r>
      <w:r w:rsidR="00794E27">
        <w:rPr>
          <w:rFonts w:cstheme="minorBidi" w:hint="eastAsia"/>
          <w:b/>
          <w:bCs/>
          <w:sz w:val="22"/>
        </w:rPr>
        <w:t>但是需要从制动执行器获取相关信号保证</w:t>
      </w:r>
      <w:r w:rsidR="00297BD9">
        <w:rPr>
          <w:rFonts w:cstheme="minorBidi" w:hint="eastAsia"/>
          <w:b/>
          <w:bCs/>
          <w:sz w:val="22"/>
        </w:rPr>
        <w:t>激活时</w:t>
      </w:r>
      <w:r w:rsidR="00794E27">
        <w:rPr>
          <w:rFonts w:cstheme="minorBidi" w:hint="eastAsia"/>
          <w:b/>
          <w:bCs/>
          <w:sz w:val="22"/>
        </w:rPr>
        <w:t>平顺</w:t>
      </w:r>
      <w:r w:rsidR="00297BD9">
        <w:rPr>
          <w:rFonts w:cstheme="minorBidi" w:hint="eastAsia"/>
          <w:b/>
          <w:bCs/>
          <w:sz w:val="22"/>
        </w:rPr>
        <w:t>握手控制</w:t>
      </w:r>
      <w:r w:rsidR="009339FC">
        <w:rPr>
          <w:rFonts w:cstheme="minorBidi" w:hint="eastAsia"/>
          <w:b/>
          <w:bCs/>
          <w:sz w:val="22"/>
        </w:rPr>
        <w:t>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 xml:space="preserve"> </w:t>
      </w:r>
    </w:p>
    <w:p w14:paraId="799A2D83" w14:textId="334E8625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VMC CST </w:t>
      </w:r>
      <w:r>
        <w:rPr>
          <w:rFonts w:cstheme="minorBidi" w:hint="eastAsia"/>
          <w:sz w:val="22"/>
        </w:rPr>
        <w:t>激活后，制动执行器需要将制动请求（</w:t>
      </w:r>
      <w:r w:rsidR="00E17718">
        <w:rPr>
          <w:rFonts w:cstheme="minorBidi" w:hint="eastAsia"/>
          <w:sz w:val="22"/>
        </w:rPr>
        <w:t>10kph</w:t>
      </w:r>
      <w:r w:rsidR="00E17718">
        <w:rPr>
          <w:rFonts w:cstheme="minorBidi" w:hint="eastAsia"/>
          <w:sz w:val="22"/>
        </w:rPr>
        <w:t>只有</w:t>
      </w:r>
      <w:r w:rsidR="00555BEB">
        <w:rPr>
          <w:rFonts w:cstheme="minorBidi" w:hint="eastAsia"/>
          <w:sz w:val="22"/>
        </w:rPr>
        <w:t>液压</w:t>
      </w:r>
      <w:r>
        <w:rPr>
          <w:rFonts w:cstheme="minorBidi" w:hint="eastAsia"/>
          <w:sz w:val="22"/>
        </w:rPr>
        <w:t>制动）</w:t>
      </w:r>
      <w:commentRangeStart w:id="51"/>
      <w:commentRangeStart w:id="52"/>
      <w:r>
        <w:rPr>
          <w:rFonts w:cstheme="minorBidi" w:hint="eastAsia"/>
          <w:sz w:val="22"/>
        </w:rPr>
        <w:t>降为</w:t>
      </w:r>
      <w:r>
        <w:rPr>
          <w:rFonts w:cstheme="minorBidi" w:hint="eastAsia"/>
          <w:sz w:val="22"/>
        </w:rPr>
        <w:t>0</w:t>
      </w:r>
      <w:commentRangeEnd w:id="51"/>
      <w:r w:rsidR="005A02CE">
        <w:rPr>
          <w:rStyle w:val="affff4"/>
          <w:lang w:val="zh-CN"/>
        </w:rPr>
        <w:commentReference w:id="51"/>
      </w:r>
      <w:commentRangeEnd w:id="52"/>
      <w:r w:rsidR="007665C3">
        <w:rPr>
          <w:rStyle w:val="affff4"/>
          <w:lang w:val="zh-CN"/>
        </w:rPr>
        <w:commentReference w:id="52"/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功能需要基于制动执行器退出时</w:t>
      </w:r>
      <w:r w:rsidR="00E06163">
        <w:rPr>
          <w:rFonts w:cstheme="minorBidi" w:hint="eastAsia"/>
          <w:sz w:val="22"/>
        </w:rPr>
        <w:t>残余</w:t>
      </w:r>
      <w:r w:rsidR="00E17718">
        <w:rPr>
          <w:rFonts w:cstheme="minorBidi" w:hint="eastAsia"/>
          <w:sz w:val="22"/>
        </w:rPr>
        <w:t>制动</w:t>
      </w:r>
      <w:r>
        <w:rPr>
          <w:rFonts w:cstheme="minorBidi" w:hint="eastAsia"/>
          <w:sz w:val="22"/>
        </w:rPr>
        <w:t>扭矩</w:t>
      </w:r>
      <w:r w:rsidR="00E17718">
        <w:rPr>
          <w:rFonts w:cstheme="minorBidi" w:hint="eastAsia"/>
          <w:sz w:val="22"/>
        </w:rPr>
        <w:t>，来</w:t>
      </w:r>
      <w:r w:rsidR="00E06163">
        <w:rPr>
          <w:rFonts w:cstheme="minorBidi" w:hint="eastAsia"/>
          <w:sz w:val="22"/>
        </w:rPr>
        <w:t>增加</w:t>
      </w:r>
      <w:r w:rsidR="00E17718">
        <w:rPr>
          <w:rFonts w:cstheme="minorBidi" w:hint="eastAsia"/>
          <w:sz w:val="22"/>
        </w:rPr>
        <w:t>CST</w:t>
      </w:r>
      <w:r w:rsidR="00E17718">
        <w:rPr>
          <w:rFonts w:cstheme="minorBidi" w:hint="eastAsia"/>
          <w:sz w:val="22"/>
        </w:rPr>
        <w:t>的</w:t>
      </w:r>
      <w:r w:rsidR="00E06163">
        <w:rPr>
          <w:rFonts w:cstheme="minorBidi" w:hint="eastAsia"/>
          <w:sz w:val="22"/>
        </w:rPr>
        <w:t>电制动</w:t>
      </w:r>
      <w:r>
        <w:rPr>
          <w:rFonts w:cstheme="minorBidi" w:hint="eastAsia"/>
          <w:sz w:val="22"/>
        </w:rPr>
        <w:t>请求值，保证车辆不出现闯动。</w:t>
      </w:r>
    </w:p>
    <w:p w14:paraId="2AD0F6D3" w14:textId="6FA3AF97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commentRangeStart w:id="53"/>
      <w:commentRangeStart w:id="54"/>
      <w:commentRangeStart w:id="55"/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V</w:t>
      </w:r>
      <w:r w:rsidR="005C054A">
        <w:rPr>
          <w:rFonts w:cstheme="minorBidi" w:hint="eastAsia"/>
          <w:sz w:val="22"/>
        </w:rPr>
        <w:t>MC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功能需要将制动请求（</w:t>
      </w:r>
      <w:r w:rsidR="00F777A2">
        <w:rPr>
          <w:rFonts w:cstheme="minorBidi" w:hint="eastAsia"/>
          <w:sz w:val="22"/>
        </w:rPr>
        <w:t>只有</w:t>
      </w:r>
      <w:r>
        <w:rPr>
          <w:rFonts w:cstheme="minorBidi" w:hint="eastAsia"/>
          <w:sz w:val="22"/>
        </w:rPr>
        <w:t>电制动）降为</w:t>
      </w:r>
      <w:r w:rsidR="007636D3">
        <w:rPr>
          <w:rFonts w:cstheme="minorBidi" w:hint="eastAsia"/>
          <w:sz w:val="22"/>
        </w:rPr>
        <w:t>某个目标值（</w:t>
      </w:r>
      <w:r w:rsidR="007636D3">
        <w:rPr>
          <w:rFonts w:cstheme="minorBidi" w:hint="eastAsia"/>
          <w:sz w:val="22"/>
        </w:rPr>
        <w:t>8kph</w:t>
      </w:r>
      <w:r w:rsidR="007636D3">
        <w:rPr>
          <w:rFonts w:cstheme="minorBidi" w:hint="eastAsia"/>
          <w:sz w:val="22"/>
        </w:rPr>
        <w:t>以上</w:t>
      </w:r>
      <w:r w:rsidR="003228E1">
        <w:rPr>
          <w:rFonts w:cstheme="minorBidi" w:hint="eastAsia"/>
          <w:sz w:val="22"/>
        </w:rPr>
        <w:t>=coasting torque</w:t>
      </w:r>
      <w:r w:rsidR="003228E1">
        <w:rPr>
          <w:rFonts w:cstheme="minorBidi" w:hint="eastAsia"/>
          <w:sz w:val="22"/>
        </w:rPr>
        <w:t>，</w:t>
      </w:r>
      <w:r w:rsidR="003228E1">
        <w:rPr>
          <w:rFonts w:cstheme="minorBidi" w:hint="eastAsia"/>
          <w:sz w:val="22"/>
        </w:rPr>
        <w:t xml:space="preserve"> 8kph</w:t>
      </w:r>
      <w:r w:rsidR="003228E1">
        <w:rPr>
          <w:rFonts w:cstheme="minorBidi" w:hint="eastAsia"/>
          <w:sz w:val="22"/>
        </w:rPr>
        <w:t>以下</w:t>
      </w:r>
      <w:r w:rsidR="003228E1">
        <w:rPr>
          <w:rFonts w:cstheme="minorBidi" w:hint="eastAsia"/>
          <w:sz w:val="22"/>
        </w:rPr>
        <w:t>=0</w:t>
      </w:r>
      <w:r w:rsidR="007636D3"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，制动执行器需要基于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退出时的</w:t>
      </w:r>
      <w:r w:rsidR="0043588D">
        <w:rPr>
          <w:rFonts w:cstheme="minorBidi" w:hint="eastAsia"/>
          <w:sz w:val="22"/>
        </w:rPr>
        <w:t>电</w:t>
      </w:r>
      <w:r w:rsidR="009C3EDC">
        <w:rPr>
          <w:rFonts w:cstheme="minorBidi" w:hint="eastAsia"/>
          <w:sz w:val="22"/>
        </w:rPr>
        <w:t>制动扭矩，</w:t>
      </w:r>
      <w:r>
        <w:rPr>
          <w:rFonts w:cstheme="minorBidi" w:hint="eastAsia"/>
          <w:sz w:val="22"/>
        </w:rPr>
        <w:t>调整制动功能的请求值，保证车辆不出现闯动。</w:t>
      </w:r>
      <w:commentRangeEnd w:id="53"/>
      <w:r w:rsidR="00B07DBB">
        <w:rPr>
          <w:rStyle w:val="affff4"/>
          <w:lang w:val="zh-CN"/>
        </w:rPr>
        <w:commentReference w:id="53"/>
      </w:r>
      <w:commentRangeEnd w:id="54"/>
      <w:r w:rsidR="005171BD">
        <w:rPr>
          <w:rStyle w:val="affff4"/>
          <w:lang w:val="zh-CN"/>
        </w:rPr>
        <w:commentReference w:id="54"/>
      </w:r>
      <w:commentRangeEnd w:id="55"/>
      <w:r w:rsidR="004A35AA">
        <w:rPr>
          <w:rStyle w:val="affff4"/>
          <w:lang w:val="zh-CN"/>
        </w:rPr>
        <w:commentReference w:id="55"/>
      </w:r>
      <w:r w:rsidR="00121E07">
        <w:rPr>
          <w:rFonts w:cstheme="minorBidi" w:hint="eastAsia"/>
          <w:sz w:val="22"/>
        </w:rPr>
        <w:t>制动系统需要保证握手时的平顺性</w:t>
      </w:r>
    </w:p>
    <w:p w14:paraId="2D99B66C" w14:textId="29970AB1" w:rsidR="009E3A7B" w:rsidRDefault="00D0237E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bookmarkStart w:id="56" w:name="_Hlk219386352"/>
      <w:r>
        <w:rPr>
          <w:rFonts w:cstheme="minorBidi" w:hint="eastAsia"/>
          <w:sz w:val="22"/>
        </w:rPr>
        <w:t>谁握手谁来保证控制平顺性的原则。</w:t>
      </w:r>
    </w:p>
    <w:bookmarkEnd w:id="56"/>
    <w:p w14:paraId="7CF828CB" w14:textId="45A63C20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主动悬架：</w:t>
      </w:r>
      <w:r>
        <w:rPr>
          <w:rFonts w:cstheme="minorBidi" w:hint="eastAsia"/>
          <w:b/>
          <w:bCs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</w:t>
      </w:r>
      <w:proofErr w:type="gramStart"/>
      <w:r>
        <w:rPr>
          <w:rFonts w:cstheme="minorBidi" w:hint="eastAsia"/>
          <w:sz w:val="22"/>
        </w:rPr>
        <w:t>侧主动</w:t>
      </w:r>
      <w:proofErr w:type="gramEnd"/>
      <w:r>
        <w:rPr>
          <w:rFonts w:cstheme="minorBidi" w:hint="eastAsia"/>
          <w:sz w:val="22"/>
        </w:rPr>
        <w:t>悬架的阻尼，刚度。配合制动（电制动）控制，减少制动俯仰的影响。</w:t>
      </w:r>
      <w:r>
        <w:rPr>
          <w:rFonts w:cstheme="minorBidi" w:hint="eastAsia"/>
          <w:sz w:val="22"/>
        </w:rPr>
        <w:t xml:space="preserve"> CST 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5741F299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CDC</w:t>
      </w:r>
      <w:r>
        <w:rPr>
          <w:rFonts w:cstheme="minorBidi" w:hint="eastAsia"/>
          <w:b/>
          <w:bCs/>
          <w:sz w:val="22"/>
        </w:rPr>
        <w:t>：</w:t>
      </w:r>
    </w:p>
    <w:p w14:paraId="1804C55B" w14:textId="57BA51EB" w:rsidR="009E3A7B" w:rsidRDefault="00FF6374">
      <w:pPr>
        <w:ind w:left="438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控四轮侧</w:t>
      </w:r>
      <w:r>
        <w:rPr>
          <w:rFonts w:cstheme="minorBidi" w:hint="eastAsia"/>
          <w:sz w:val="22"/>
        </w:rPr>
        <w:t>CDC</w:t>
      </w:r>
      <w:r>
        <w:rPr>
          <w:rFonts w:cstheme="minorBidi" w:hint="eastAsia"/>
          <w:sz w:val="22"/>
        </w:rPr>
        <w:t>的阻尼，刚度。配合制动（电制动）控制</w:t>
      </w:r>
      <w:r w:rsidR="00CE4B21">
        <w:rPr>
          <w:rFonts w:cstheme="minorBidi" w:hint="eastAsia"/>
          <w:sz w:val="22"/>
        </w:rPr>
        <w:t>（</w:t>
      </w:r>
      <w:r w:rsidR="00CE4B21">
        <w:rPr>
          <w:rFonts w:cstheme="minorBidi" w:hint="eastAsia"/>
          <w:sz w:val="22"/>
        </w:rPr>
        <w:t>min/max</w:t>
      </w:r>
      <w:r w:rsidR="00CE4B21">
        <w:rPr>
          <w:rFonts w:cstheme="minorBidi" w:hint="eastAsia"/>
          <w:sz w:val="22"/>
        </w:rPr>
        <w:t>电流控制）</w:t>
      </w:r>
      <w:r>
        <w:rPr>
          <w:rFonts w:cstheme="minorBidi" w:hint="eastAsia"/>
          <w:sz w:val="22"/>
        </w:rPr>
        <w:t>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0A13EB82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空气弹簧：</w:t>
      </w:r>
    </w:p>
    <w:p w14:paraId="393E9D96" w14:textId="6C33E600" w:rsidR="009E3A7B" w:rsidRDefault="00FF6374">
      <w:pPr>
        <w:ind w:leftChars="200" w:left="4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proofErr w:type="gramStart"/>
      <w:r>
        <w:rPr>
          <w:rFonts w:cstheme="minorBidi" w:hint="eastAsia"/>
          <w:sz w:val="22"/>
        </w:rPr>
        <w:t>控制空簧的</w:t>
      </w:r>
      <w:proofErr w:type="gramEnd"/>
      <w:r>
        <w:rPr>
          <w:rFonts w:cstheme="minorBidi" w:hint="eastAsia"/>
          <w:sz w:val="22"/>
        </w:rPr>
        <w:t>刚度</w:t>
      </w:r>
      <w:r w:rsidR="00245C9E">
        <w:rPr>
          <w:rFonts w:cstheme="minorBidi" w:hint="eastAsia"/>
          <w:sz w:val="22"/>
        </w:rPr>
        <w:t>和高度</w:t>
      </w:r>
      <w:r>
        <w:rPr>
          <w:rFonts w:cstheme="minorBidi" w:hint="eastAsia"/>
          <w:sz w:val="22"/>
        </w:rPr>
        <w:t>。配合制动（电制动）控制，减少制动俯仰的影响。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323068A6" w14:textId="77777777" w:rsidR="009E3A7B" w:rsidRDefault="009E3A7B">
      <w:pPr>
        <w:ind w:left="438" w:firstLineChars="0" w:firstLine="0"/>
        <w:rPr>
          <w:rFonts w:cstheme="minorBidi"/>
          <w:kern w:val="0"/>
          <w:sz w:val="22"/>
        </w:rPr>
      </w:pPr>
    </w:p>
    <w:p w14:paraId="062B6407" w14:textId="77777777" w:rsidR="009E3A7B" w:rsidRDefault="009E3A7B">
      <w:pPr>
        <w:ind w:firstLine="420"/>
      </w:pPr>
    </w:p>
    <w:p w14:paraId="49A90B1A" w14:textId="77777777" w:rsidR="009E3A7B" w:rsidRDefault="00FF6374">
      <w:pPr>
        <w:pStyle w:val="2"/>
        <w:rPr>
          <w:lang w:val="en-US"/>
        </w:rPr>
      </w:pPr>
      <w:bookmarkStart w:id="57" w:name="_Toc207715813"/>
      <w:r>
        <w:rPr>
          <w:rFonts w:hint="eastAsia"/>
          <w:lang w:val="en-US"/>
        </w:rPr>
        <w:lastRenderedPageBreak/>
        <w:t>功能状态机</w:t>
      </w:r>
      <w:bookmarkEnd w:id="57"/>
    </w:p>
    <w:p w14:paraId="751BC4E0" w14:textId="77777777" w:rsidR="009E3A7B" w:rsidRDefault="00FF6374">
      <w:pPr>
        <w:ind w:firstLine="420"/>
      </w:pPr>
      <w:r>
        <w:rPr>
          <w:rFonts w:hint="eastAsia"/>
        </w:rPr>
        <w:t>参考</w:t>
      </w:r>
      <w:r>
        <w:rPr>
          <w:rFonts w:hint="eastAsia"/>
        </w:rPr>
        <w:t>5.1.1</w:t>
      </w:r>
      <w:r>
        <w:rPr>
          <w:rFonts w:hint="eastAsia"/>
        </w:rPr>
        <w:t>功能激活和退出逻辑</w:t>
      </w:r>
    </w:p>
    <w:p w14:paraId="455CBCD0" w14:textId="77777777" w:rsidR="009E3A7B" w:rsidRDefault="00FF6374">
      <w:pPr>
        <w:pStyle w:val="2"/>
      </w:pPr>
      <w:bookmarkStart w:id="58" w:name="_Toc207715814"/>
      <w:r>
        <w:rPr>
          <w:rFonts w:hint="eastAsia"/>
        </w:rPr>
        <w:t>功能接口描述</w:t>
      </w:r>
      <w:bookmarkEnd w:id="58"/>
    </w:p>
    <w:p w14:paraId="11C43FB9" w14:textId="77777777" w:rsidR="009E3A7B" w:rsidRDefault="00FF6374">
      <w:pPr>
        <w:pStyle w:val="3"/>
      </w:pPr>
      <w:bookmarkStart w:id="59" w:name="_Toc207715815"/>
      <w:r>
        <w:rPr>
          <w:rFonts w:hint="eastAsia"/>
        </w:rPr>
        <w:t>总线信号</w:t>
      </w:r>
      <w:bookmarkEnd w:id="59"/>
    </w:p>
    <w:p w14:paraId="30CD4C9D" w14:textId="77777777" w:rsidR="009E3A7B" w:rsidRDefault="00FF6374">
      <w:pPr>
        <w:numPr>
          <w:ilvl w:val="0"/>
          <w:numId w:val="12"/>
        </w:numPr>
        <w:ind w:firstLineChars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如下是</w:t>
      </w:r>
      <w:r>
        <w:rPr>
          <w:rFonts w:ascii="Arial" w:eastAsiaTheme="minorEastAsia" w:hAnsi="Arial" w:cs="Arial" w:hint="eastAsia"/>
        </w:rPr>
        <w:t>CST 2.0</w:t>
      </w:r>
      <w:r>
        <w:rPr>
          <w:rFonts w:ascii="Arial" w:eastAsiaTheme="minorEastAsia" w:hAnsi="Arial" w:cs="Arial" w:hint="eastAsia"/>
        </w:rPr>
        <w:t>功能</w:t>
      </w:r>
      <w:r>
        <w:rPr>
          <w:rFonts w:ascii="Arial" w:eastAsiaTheme="minorEastAsia" w:hAnsi="Arial" w:cs="Arial"/>
        </w:rPr>
        <w:t>关键</w:t>
      </w:r>
      <w:r>
        <w:rPr>
          <w:rFonts w:ascii="Arial" w:eastAsiaTheme="minorEastAsia" w:hAnsi="Arial" w:cs="Arial" w:hint="eastAsia"/>
        </w:rPr>
        <w:t>的</w:t>
      </w:r>
      <w:r>
        <w:rPr>
          <w:rFonts w:ascii="Arial" w:eastAsiaTheme="minorEastAsia" w:hAnsi="Arial" w:cs="Arial"/>
        </w:rPr>
        <w:t>输入输出接口，如需完整的信号列表，请参考最新的</w:t>
      </w:r>
      <w:r>
        <w:rPr>
          <w:rFonts w:ascii="Arial" w:eastAsiaTheme="minorEastAsia" w:hAnsi="Arial" w:cs="Arial"/>
        </w:rPr>
        <w:t xml:space="preserve"> CAN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/>
        </w:rPr>
        <w:t xml:space="preserve">matrix </w:t>
      </w:r>
      <w:r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9E3A7B" w14:paraId="603F9584" w14:textId="77777777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00E38C" w14:textId="77777777" w:rsidR="009E3A7B" w:rsidRDefault="00FF6374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265AC2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74A9B5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9F478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8766B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7CA3E4" w14:textId="77777777" w:rsidR="009E3A7B" w:rsidRDefault="00FF6374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A8561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C932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A5A88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9E3A7B" w14:paraId="1F649B3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257CB90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29084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A2FC27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544605F" w14:textId="229D79FE" w:rsidR="009E3A7B" w:rsidRDefault="003074F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3074FD">
              <w:rPr>
                <w:rFonts w:ascii="Arial" w:eastAsiaTheme="minorEastAsia" w:hAnsi="Arial" w:cs="Arial"/>
                <w:sz w:val="16"/>
                <w:szCs w:val="16"/>
              </w:rPr>
              <w:t>CSTSwRqst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B31C9C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65951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46D4E9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6CF2B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A85F2A" w14:textId="77777777" w:rsidR="005B2537" w:rsidRPr="005B2537" w:rsidRDefault="005B2537" w:rsidP="005B2537">
            <w:pPr>
              <w:spacing w:line="240" w:lineRule="atLeast"/>
              <w:ind w:firstLineChars="0" w:firstLine="0"/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</w:pP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$0=</w:t>
            </w: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无设置请求</w:t>
            </w:r>
          </w:p>
          <w:p w14:paraId="01578F60" w14:textId="77777777" w:rsidR="005B2537" w:rsidRPr="005B2537" w:rsidRDefault="005B2537" w:rsidP="005B2537">
            <w:pPr>
              <w:spacing w:line="240" w:lineRule="atLeast"/>
              <w:ind w:firstLineChars="0" w:firstLine="0"/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</w:pP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$1=</w:t>
            </w: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激活</w:t>
            </w:r>
          </w:p>
          <w:p w14:paraId="11059CFF" w14:textId="1724036F" w:rsidR="009E3A7B" w:rsidRDefault="005B2537" w:rsidP="005B253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$2=</w:t>
            </w:r>
            <w:r w:rsidRPr="005B2537"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退出</w:t>
            </w:r>
          </w:p>
        </w:tc>
      </w:tr>
      <w:tr w:rsidR="009E3A7B" w14:paraId="13A17A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A31F69" w14:textId="77777777" w:rsidR="009E3A7B" w:rsidRPr="008D0995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F8F33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E972007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B49C57" w14:textId="5C2C531C" w:rsidR="009E3A7B" w:rsidRPr="008D0995" w:rsidRDefault="008D0995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proofErr w:type="spellStart"/>
            <w:r w:rsidRPr="008D0995"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  <w:t>VMCSoftStopFlg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DE6961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CST</w:t>
            </w:r>
            <w:r w:rsidRPr="008D0995">
              <w:rPr>
                <w:rFonts w:ascii="Arial" w:eastAsiaTheme="minorEastAsia" w:hAnsi="Arial" w:cs="Arial" w:hint="eastAsia"/>
                <w:sz w:val="16"/>
                <w:szCs w:val="16"/>
                <w:highlight w:val="yellow"/>
              </w:rPr>
              <w:t>功能反馈状态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D9BC9" w14:textId="77777777" w:rsidR="009E3A7B" w:rsidRPr="008D0995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CE36ED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F1DF1D1" w14:textId="77777777" w:rsidR="009E3A7B" w:rsidRPr="008D0995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2E952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 xml:space="preserve">0x0: CST is </w:t>
            </w:r>
            <w:r w:rsidRPr="008D0995">
              <w:rPr>
                <w:rFonts w:ascii="Arial" w:eastAsiaTheme="minorEastAsia" w:hAnsi="Arial" w:cs="Arial" w:hint="eastAsia"/>
                <w:color w:val="0000FF"/>
                <w:sz w:val="16"/>
                <w:szCs w:val="16"/>
                <w:highlight w:val="yellow"/>
              </w:rPr>
              <w:t>Off</w:t>
            </w:r>
          </w:p>
          <w:p w14:paraId="484DB52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0x1: CST is Standby</w:t>
            </w:r>
          </w:p>
          <w:p w14:paraId="682B3BC8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0x2: CST is Active</w:t>
            </w:r>
          </w:p>
          <w:p w14:paraId="5DA164B6" w14:textId="77777777" w:rsidR="009E3A7B" w:rsidRPr="008D0995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</w:pPr>
            <w:r w:rsidRPr="008D0995">
              <w:rPr>
                <w:rFonts w:ascii="Arial" w:eastAsiaTheme="minorEastAsia" w:hAnsi="Arial" w:cs="Arial"/>
                <w:color w:val="0000FF"/>
                <w:sz w:val="16"/>
                <w:szCs w:val="16"/>
                <w:highlight w:val="yellow"/>
              </w:rPr>
              <w:t>0x3: CST is Failure</w:t>
            </w:r>
          </w:p>
        </w:tc>
      </w:tr>
      <w:tr w:rsidR="009E3A7B" w14:paraId="46827D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ACCB5C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002450B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21F6872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0X17D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F6E49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VehSpdAvgDrvn_ABS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FAD776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AD43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C3BBFA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B347808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DA93D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E=N*0.015625</w:t>
            </w:r>
          </w:p>
        </w:tc>
      </w:tr>
      <w:tr w:rsidR="009E3A7B" w14:paraId="137DEEF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70DBB48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SBW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4D67780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B321C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D236C38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StrWhAng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FB582A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方向盘角度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2297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D646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1A7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E068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sz w:val="16"/>
                <w:szCs w:val="16"/>
              </w:rPr>
              <w:t>E=N*0.0625</w:t>
            </w:r>
          </w:p>
        </w:tc>
      </w:tr>
      <w:tr w:rsidR="009E3A7B" w14:paraId="4169DEA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4660B6" w14:textId="44AAFDC8" w:rsidR="009E3A7B" w:rsidRDefault="00F15C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3F9092C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3E1BBC4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D45C9" w14:textId="6ED6A829" w:rsidR="009E3A7B" w:rsidRDefault="0000111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001114">
              <w:rPr>
                <w:rFonts w:ascii="Arial" w:eastAsiaTheme="minorEastAsia" w:hAnsi="Arial" w:cs="Arial"/>
                <w:sz w:val="16"/>
                <w:szCs w:val="16"/>
              </w:rPr>
              <w:t>ADASLongAcc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A9B2C53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0531B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D80FC50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5C6A2C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1DD0C" w14:textId="77777777" w:rsidR="009E3A7B" w:rsidRDefault="009E3A7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9E3A7B" w14:paraId="29C78B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8F05C8" w14:textId="3BFE2A2D" w:rsidR="009E3A7B" w:rsidRDefault="00F15CA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ADD991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24682C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42FCA" w14:textId="20A4CECD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rFonts w:ascii="Arial" w:eastAsiaTheme="minorEastAsia" w:hAnsi="Arial" w:cs="Arial"/>
                <w:sz w:val="16"/>
                <w:szCs w:val="16"/>
              </w:rPr>
              <w:t>ADASLongAccV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F7A18E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9F217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69419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05DA2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E384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6317F96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9E3A7B" w14:paraId="3AC1F1C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7439312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6E0A9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699B9D1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27A7B24" w14:textId="6D9E48C4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FD2E3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8D44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CD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44C9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B7987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E=N * 0.015625</w:t>
            </w:r>
          </w:p>
        </w:tc>
      </w:tr>
      <w:tr w:rsidR="009E3A7B" w14:paraId="66AFBF4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45E6B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86F88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AF91BB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A96964" w14:textId="6C5A6D2E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4B4B77">
              <w:rPr>
                <w:sz w:val="16"/>
                <w:szCs w:val="16"/>
              </w:rPr>
              <w:t>ADASLatAccelV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B3CEB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车辆横向加速度有效性</w:t>
            </w:r>
            <w:r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DED9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39B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2A0C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FE6B0" w14:textId="77777777" w:rsidR="009E3A7B" w:rsidRDefault="00FF6374">
            <w:pPr>
              <w:ind w:firstLineChars="0" w:firstLine="0"/>
              <w:outlineLvl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$0=Valid</w:t>
            </w:r>
            <w:r>
              <w:rPr>
                <w:rFonts w:hint="eastAsia"/>
                <w:sz w:val="16"/>
                <w:szCs w:val="16"/>
              </w:rPr>
              <w:t>（有效）</w:t>
            </w:r>
          </w:p>
          <w:p w14:paraId="1FC1BE56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$1=Invalid</w:t>
            </w:r>
            <w:r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F15CA8" w14:paraId="3341226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DA47E9" w14:textId="572198E2" w:rsidR="00F15CA8" w:rsidRDefault="00F15CA8" w:rsidP="00F15C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6056260" w14:textId="3EF2F676" w:rsidR="00F15CA8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9BE792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30FBF0E" w14:textId="14C981DE" w:rsidR="00F15CA8" w:rsidRPr="004B4B77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5F4530">
              <w:rPr>
                <w:sz w:val="16"/>
                <w:szCs w:val="16"/>
              </w:rPr>
              <w:t>ADASIMUPitch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214F07" w14:textId="4D4CBD20" w:rsidR="00F15CA8" w:rsidRDefault="00F15CA8" w:rsidP="00F15CA8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俯仰角速度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1C2AA" w14:textId="77777777" w:rsidR="00F15CA8" w:rsidRDefault="00F15CA8" w:rsidP="00F15CA8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5EF2B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4FE52" w14:textId="77777777" w:rsidR="00F15CA8" w:rsidRDefault="00F15CA8" w:rsidP="00F15CA8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D3E05" w14:textId="77777777" w:rsidR="00F15CA8" w:rsidRDefault="00F15CA8" w:rsidP="00F15CA8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360D13" w14:paraId="2842D1C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5221C27" w14:textId="5BABEB2C" w:rsidR="00360D13" w:rsidRDefault="00360D13" w:rsidP="00360D13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9EDA30" w14:textId="6D69CAFA" w:rsidR="00360D13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252AF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EF3E05" w14:textId="5A231E61" w:rsidR="00360D13" w:rsidRPr="005F4530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7949A0">
              <w:rPr>
                <w:sz w:val="16"/>
                <w:szCs w:val="16"/>
              </w:rPr>
              <w:t>ADASPitchRateV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2B2773" w14:textId="32F423C9" w:rsidR="00360D13" w:rsidRDefault="00360D13" w:rsidP="00360D13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360D13">
              <w:rPr>
                <w:rFonts w:hint="eastAsia"/>
                <w:sz w:val="16"/>
                <w:szCs w:val="16"/>
              </w:rPr>
              <w:t>俯仰角速度有效位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53441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27468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8AEF9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D3D3B" w14:textId="77777777" w:rsidR="00360D13" w:rsidRDefault="00360D13" w:rsidP="00360D13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360D13" w14:paraId="6F43DBF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F4934E5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7F20F0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61F78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06ADDC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CA7AF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7DD4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30E4C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C5EAC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D1F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360D13" w14:paraId="5D662E2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5B1CC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lastRenderedPageBreak/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6CBE9C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1D95439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980B14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1CB3F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1527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8360D0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9E29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72F5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09FCC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360D13" w14:paraId="50CFFF6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4058228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5F194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5590C4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392A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001CA2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6583ED3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112FC65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D9201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轮速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20C4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D8E7A9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0157B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F843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360D13" w14:paraId="3494C2F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851E6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ED34E8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613850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E3CBE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F11BBF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4361D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7CD2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8A0610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8334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850A5C" w14:paraId="7F7206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3866E0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737F45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8A643E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874CD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9B5A66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7DEC8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5A95C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315F6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566A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6E0011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7A96A2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Reserved（预留）</w:t>
            </w:r>
          </w:p>
          <w:p w14:paraId="7FF15F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69F6267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232FD84A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7D8955E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18B1D35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790588A5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64580C30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$a=Park gear（P档）</w:t>
            </w:r>
          </w:p>
          <w:p w14:paraId="20D87D2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2C463AB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1D46D6B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41A7333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4663D86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Reserved（预留）</w:t>
            </w:r>
          </w:p>
        </w:tc>
      </w:tr>
      <w:tr w:rsidR="00850A5C" w14:paraId="5DDF048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6CFB4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F0CCD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EF9CE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638F0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73E20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30D7E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98AA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896B0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9A0FF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40D2464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4EE157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FBCCC96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017CC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91C691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1F82A7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VSEAtv</w:t>
            </w:r>
            <w:r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81D6EC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EDE5A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4D92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C227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3BD33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780E124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3E8DC47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5D9A07A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EE475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83347A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2504E9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DE40C4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</w:t>
            </w:r>
            <w:r>
              <w:rPr>
                <w:rFonts w:hint="eastAsia"/>
                <w:sz w:val="16"/>
                <w:szCs w:val="16"/>
              </w:rPr>
              <w:t>ARM</w:t>
            </w:r>
            <w:r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4786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FA9B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E704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6205E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714A86B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617E50D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B81BBE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0D3F8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84B39B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8F31918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169D3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A053F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8198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2F7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E714C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07D49A1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55AFC7B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F15B5F" w14:textId="77777777" w:rsidR="00850A5C" w:rsidRPr="007544DE" w:rsidRDefault="00850A5C" w:rsidP="007544DE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B2114" w14:textId="77777777" w:rsidR="00850A5C" w:rsidRPr="007544DE" w:rsidRDefault="00850A5C" w:rsidP="007544DE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840E6B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0BEC5" w14:textId="0DF06EBD" w:rsidR="00850A5C" w:rsidRDefault="007544DE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7544DE">
              <w:rPr>
                <w:rFonts w:ascii="Arial" w:eastAsiaTheme="minorEastAsia" w:hAnsi="Arial" w:cs="Arial"/>
                <w:sz w:val="16"/>
                <w:szCs w:val="16"/>
              </w:rPr>
              <w:t>DragTorgCntAtv_FD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036ACE" w14:textId="641165DA" w:rsidR="00850A5C" w:rsidRDefault="00BD4D64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D4D64">
              <w:rPr>
                <w:rFonts w:ascii="Microsoft YaHei" w:eastAsia="Microsoft YaHei" w:hAnsi="Microsoft YaHei" w:hint="eastAsia"/>
                <w:sz w:val="16"/>
                <w:szCs w:val="16"/>
              </w:rPr>
              <w:t>扭矩拖拽控制状态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50F3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C59B8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6EC6F4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76201F" w14:textId="77777777" w:rsidR="00BD4D64" w:rsidRPr="00BD4D64" w:rsidRDefault="00BD4D64" w:rsidP="00BD4D6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BD4D64">
              <w:rPr>
                <w:sz w:val="16"/>
                <w:szCs w:val="16"/>
              </w:rPr>
              <w:t>$0=Not Active.</w:t>
            </w:r>
          </w:p>
          <w:p w14:paraId="149C9293" w14:textId="79BAFF54" w:rsidR="00850A5C" w:rsidRDefault="00BD4D64" w:rsidP="00BD4D6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BD4D64">
              <w:rPr>
                <w:sz w:val="16"/>
                <w:szCs w:val="16"/>
              </w:rPr>
              <w:t>$1=Active</w:t>
            </w:r>
          </w:p>
        </w:tc>
      </w:tr>
      <w:tr w:rsidR="00DE1DE7" w14:paraId="3FB5B7A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0BE648" w14:textId="77777777" w:rsidR="00DE1DE7" w:rsidRPr="00F838E0" w:rsidRDefault="00DE1DE7" w:rsidP="00DE1DE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8E2F14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B0BA5B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0E9EF5A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9035AC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驱动系统降级，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E992" w14:textId="77777777" w:rsidR="00DE1DE7" w:rsidRPr="00F838E0" w:rsidRDefault="00DE1DE7" w:rsidP="00DE1DE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978309A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ED3E03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A0776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$0 = </w:t>
            </w:r>
            <w:proofErr w:type="spell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Not_Controllable</w:t>
            </w:r>
            <w:proofErr w:type="spellEnd"/>
          </w:p>
          <w:p w14:paraId="363D3E44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$1 = </w:t>
            </w:r>
            <w:proofErr w:type="spell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Ready_for_Control</w:t>
            </w:r>
            <w:proofErr w:type="spellEnd"/>
          </w:p>
          <w:p w14:paraId="668A8F0B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$2 = Controlled</w:t>
            </w:r>
          </w:p>
          <w:p w14:paraId="6C9E78C1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#3 = Error</w:t>
            </w:r>
          </w:p>
          <w:p w14:paraId="223AAAC3" w14:textId="168B6333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$4 = Override</w:t>
            </w:r>
          </w:p>
        </w:tc>
      </w:tr>
      <w:tr w:rsidR="00DE1DE7" w:rsidRPr="00DE1DE7" w14:paraId="61A0038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9547AEF" w14:textId="77777777" w:rsidR="00DE1DE7" w:rsidRPr="00F838E0" w:rsidRDefault="00DE1DE7" w:rsidP="00DE1DE7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FCEBCD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9EF1488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F35F08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VCUADASactvSts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915D2C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ADAS 功能激活 （可以考虑拆分为行车辅助，泊车辅助和AEB/AES 三种激活状态）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1B5B" w14:textId="77777777" w:rsidR="00DE1DE7" w:rsidRPr="00F838E0" w:rsidRDefault="00DE1DE7" w:rsidP="00DE1DE7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01638A3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87C977" w14:textId="77777777" w:rsidR="00DE1DE7" w:rsidRPr="00F838E0" w:rsidRDefault="00DE1DE7" w:rsidP="00DE1DE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865CE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$0= Not Active</w:t>
            </w:r>
          </w:p>
          <w:p w14:paraId="066672BF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$1= ACC</w:t>
            </w:r>
          </w:p>
          <w:p w14:paraId="234CB3E0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$2= APA</w:t>
            </w:r>
          </w:p>
          <w:p w14:paraId="509D4B7A" w14:textId="77777777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$3= AEB</w:t>
            </w:r>
          </w:p>
          <w:p w14:paraId="78E0C2D9" w14:textId="3D655C84" w:rsidR="00DE1DE7" w:rsidRPr="00F838E0" w:rsidRDefault="00DE1DE7" w:rsidP="00DE1DE7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>$4= AES</w:t>
            </w:r>
          </w:p>
        </w:tc>
      </w:tr>
      <w:tr w:rsidR="007850FB" w14:paraId="3926D19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347AAF" w14:textId="469ED43A" w:rsidR="007850FB" w:rsidRPr="00F838E0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7534C76" w14:textId="564080BF" w:rsidR="007850FB" w:rsidRPr="00F838E0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9303F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ACB195" w14:textId="03980AC3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PrDrvMtrTorqMinLitVal_FD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AE1997A" w14:textId="7BF6B585" w:rsidR="007850FB" w:rsidRPr="00F838E0" w:rsidRDefault="00F3225D" w:rsidP="007850FB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2电机车型</w:t>
            </w:r>
            <w:r w:rsidR="007850FB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</w:t>
            </w:r>
            <w:r w:rsidR="002911BA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电制动最小</w:t>
            </w:r>
            <w:r w:rsidR="00E6571D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能力</w:t>
            </w:r>
            <w:r w:rsidR="002911BA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值。</w:t>
            </w:r>
          </w:p>
          <w:p w14:paraId="16259306" w14:textId="7EF1B790" w:rsidR="007850FB" w:rsidRPr="00F838E0" w:rsidRDefault="002911BA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4电机车型</w:t>
            </w:r>
            <w:r w:rsidR="007850FB"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="00E6571D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60441" w14:textId="77777777" w:rsidR="007850FB" w:rsidRPr="00F838E0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5DF87F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A12F389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5889D" w14:textId="77777777" w:rsidR="007850FB" w:rsidRPr="00F838E0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75F763D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590DF3" w14:textId="4969B941" w:rsidR="007850FB" w:rsidRPr="00F838E0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D78E943" w14:textId="77F4D943" w:rsidR="007850FB" w:rsidRPr="00F838E0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997BD8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30D268" w14:textId="53796B5E" w:rsidR="007850FB" w:rsidRPr="00F838E0" w:rsidRDefault="00920B82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MCU2MtrTorqMinLitVal_FD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578B7D6" w14:textId="42E2CCF9" w:rsidR="00C37C21" w:rsidRPr="00F838E0" w:rsidRDefault="00C37C21" w:rsidP="00C37C21">
            <w:pPr>
              <w:ind w:firstLineChars="0" w:firstLine="0"/>
              <w:jc w:val="left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2电机车型: 后轴电制动最小能力值。</w:t>
            </w:r>
          </w:p>
          <w:p w14:paraId="0D049775" w14:textId="7A1954B6" w:rsidR="007850FB" w:rsidRPr="00F838E0" w:rsidRDefault="00C37C21" w:rsidP="00C37C2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31569" w14:textId="77777777" w:rsidR="007850FB" w:rsidRPr="00F838E0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C90F92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67373E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F323F" w14:textId="77777777" w:rsidR="007850FB" w:rsidRPr="00F838E0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04401A2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3DBAE5" w14:textId="11A82B65" w:rsidR="007850FB" w:rsidRPr="00F838E0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B378A02" w14:textId="7B956D99" w:rsidR="007850FB" w:rsidRPr="00F838E0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CB625A7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CF309D" w14:textId="2E9A715B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MCU3MtrTorqMinLitVal_FD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188D2AD" w14:textId="008FBD1A" w:rsidR="007850FB" w:rsidRPr="00F838E0" w:rsidRDefault="00C37C21" w:rsidP="00C37C2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只有4电机车型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6EFF2" w14:textId="77777777" w:rsidR="007850FB" w:rsidRPr="00F838E0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A2FDA20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CFD4D7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266E" w14:textId="77777777" w:rsidR="007850FB" w:rsidRPr="00F838E0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4CDF2FD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AE7DA7" w14:textId="4CFA58D5" w:rsidR="007850FB" w:rsidRPr="00F838E0" w:rsidRDefault="007850FB" w:rsidP="007850FB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0173BDF" w14:textId="3B2EB56D" w:rsidR="007850FB" w:rsidRPr="00F838E0" w:rsidRDefault="007850FB" w:rsidP="007850F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660A971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50F5D8" w14:textId="09F2EC78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MCU4MtrTorqMinLitVal_FD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DF4363C" w14:textId="285906A5" w:rsidR="007850FB" w:rsidRPr="00F838E0" w:rsidRDefault="00C37C21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只有4电机车型</w:t>
            </w:r>
            <w:r w:rsidRPr="00F838E0">
              <w:rPr>
                <w:rFonts w:ascii="Microsoft YaHei" w:eastAsia="Microsoft YaHei" w:hAnsi="Microsoft YaHei"/>
                <w:sz w:val="16"/>
                <w:szCs w:val="16"/>
              </w:rPr>
              <w:t xml:space="preserve">: </w:t>
            </w: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右后电制动最小值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182AD" w14:textId="77777777" w:rsidR="007850FB" w:rsidRPr="00F838E0" w:rsidRDefault="007850FB" w:rsidP="007850F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C8EE961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9C39D5" w14:textId="77777777" w:rsidR="007850FB" w:rsidRPr="00F838E0" w:rsidRDefault="007850FB" w:rsidP="007850F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36324" w14:textId="77777777" w:rsidR="007850FB" w:rsidRPr="00F838E0" w:rsidRDefault="007850FB" w:rsidP="007850F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12531" w14:paraId="73A03346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49EA18E" w14:textId="77883B3A" w:rsidR="00812531" w:rsidRPr="00F838E0" w:rsidRDefault="00812531" w:rsidP="00812531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A87417" w14:textId="40550C31" w:rsidR="00812531" w:rsidRPr="00F838E0" w:rsidRDefault="00812531" w:rsidP="0081253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7A7656" w14:textId="77777777" w:rsidR="00812531" w:rsidRPr="00F838E0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1AB53B" w14:textId="7773165A" w:rsidR="00812531" w:rsidRPr="00F838E0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FrntAxleTarDrvModeRqst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1A7792B" w14:textId="17FCE6AB" w:rsidR="00812531" w:rsidRPr="00F838E0" w:rsidRDefault="00812531" w:rsidP="00812531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02D34" w14:textId="77777777" w:rsidR="00812531" w:rsidRPr="00F838E0" w:rsidRDefault="00812531" w:rsidP="00812531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33301C7" w14:textId="77777777" w:rsidR="00812531" w:rsidRPr="00F838E0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6D7F99E" w14:textId="77777777" w:rsidR="00812531" w:rsidRPr="00F838E0" w:rsidRDefault="00812531" w:rsidP="0081253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83AB42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434DED4D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497064A2" w14:textId="4AE619A5" w:rsidR="00812531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4510CC4E" w14:textId="17DA6853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569029CB" w14:textId="1F957326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</w:p>
        </w:tc>
      </w:tr>
      <w:tr w:rsidR="00965012" w14:paraId="3C2EF23F" w14:textId="77777777" w:rsidTr="00D85630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12FD66B" w14:textId="6AAF3FBC" w:rsidR="00965012" w:rsidRPr="00F838E0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3417C99" w14:textId="602CF02D" w:rsidR="00965012" w:rsidRPr="00F838E0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55B621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38C5F9" w14:textId="23C4A208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ReAxleTarDrvModeRqst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60FC993" w14:textId="5038DFCD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后轴电机控制请求状态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B4BB9B" w14:textId="77777777" w:rsidR="00965012" w:rsidRPr="00F838E0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8E13C9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99BDD6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3FE6A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1BD42BA3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359ABAE5" w14:textId="7777777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C00C341" w14:textId="420F5664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5414C74F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965012" w14:paraId="25A439E5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65A501" w14:textId="2F4CC692" w:rsidR="00965012" w:rsidRPr="00F838E0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7FD7D" w14:textId="2F6AA489" w:rsidR="00965012" w:rsidRPr="00F838E0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544946D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FF08A4" w14:textId="5BD68645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FB5CC2" w14:textId="237F21DE" w:rsidR="00965012" w:rsidRPr="00F838E0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第一驱动电机控制模式请求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26EDE" w14:textId="77777777" w:rsidR="00965012" w:rsidRPr="00F838E0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E04262B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39328F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4327D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1D718CC0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28316317" w14:textId="7777777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9B32BD2" w14:textId="6F0F77B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0D558A38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965012" w14:paraId="58818F6B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9C4B0FA" w14:textId="79342700" w:rsidR="00965012" w:rsidRPr="00F838E0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C63606" w14:textId="60C916D2" w:rsidR="00965012" w:rsidRPr="00F838E0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13376E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0425A17" w14:textId="67D4F8FD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1C870A1C" w14:textId="2A5D54C9" w:rsidR="00965012" w:rsidRPr="00F838E0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第二驱动电机控制模式请求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BA147" w14:textId="77777777" w:rsidR="00965012" w:rsidRPr="00F838E0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86D0C0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30312D1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EE36A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0687300E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0B4B34B3" w14:textId="7777777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5F315F90" w14:textId="5DBE6ED6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67F5B730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965012" w14:paraId="522C82D6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41B591C" w14:textId="783BFAD6" w:rsidR="00965012" w:rsidRPr="00F838E0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36437D" w14:textId="3012E2BF" w:rsidR="00965012" w:rsidRPr="00F838E0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4C7F4B7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603F64E" w14:textId="749DC02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10D08C5" w14:textId="2E0D9651" w:rsidR="00965012" w:rsidRPr="00F838E0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第三驱动电机控制模式请求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63FC4" w14:textId="77777777" w:rsidR="00965012" w:rsidRPr="00F838E0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C98FFA4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49434AF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1100AF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1F54148A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77A4B93D" w14:textId="7777777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5634177" w14:textId="6CD3D779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04B5EC07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965012" w14:paraId="4C10E6EB" w14:textId="77777777" w:rsidTr="005A1CC6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E6DB2F" w14:textId="1DC97952" w:rsidR="00965012" w:rsidRPr="00F838E0" w:rsidRDefault="00965012" w:rsidP="00965012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73963B" w14:textId="553FF928" w:rsidR="00965012" w:rsidRPr="00F838E0" w:rsidRDefault="00965012" w:rsidP="00965012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5572E85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A0A365" w14:textId="090B6E7E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TarDrvModeReRi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9A935EE" w14:textId="3E564899" w:rsidR="00965012" w:rsidRPr="00F838E0" w:rsidRDefault="00965012" w:rsidP="00965012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第四驱动电机控制模式请求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6B5F0" w14:textId="77777777" w:rsidR="00965012" w:rsidRPr="00F838E0" w:rsidRDefault="00965012" w:rsidP="00965012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9FEA728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95F83BF" w14:textId="77777777" w:rsidR="00965012" w:rsidRPr="00F838E0" w:rsidRDefault="00965012" w:rsidP="00965012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20669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 xml:space="preserve">$0=NO Request </w:t>
            </w:r>
          </w:p>
          <w:p w14:paraId="3F6CDC69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$1=Speed Control</w:t>
            </w:r>
            <w:r w:rsidRPr="00F838E0">
              <w:rPr>
                <w:rFonts w:hint="eastAsia"/>
                <w:sz w:val="16"/>
                <w:szCs w:val="16"/>
              </w:rPr>
              <w:t>（转速控制）</w:t>
            </w:r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</w:p>
          <w:p w14:paraId="4E50820F" w14:textId="77777777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$2=Drive Torque Control</w:t>
            </w:r>
            <w:r w:rsidRPr="00F838E0">
              <w:rPr>
                <w:rFonts w:hint="eastAsia"/>
                <w:sz w:val="16"/>
                <w:szCs w:val="16"/>
              </w:rPr>
              <w:t>（驱动扭矩控制）</w:t>
            </w:r>
          </w:p>
          <w:p w14:paraId="019A5218" w14:textId="5582DF62" w:rsidR="00965012" w:rsidRPr="00F838E0" w:rsidRDefault="00965012" w:rsidP="00965012">
            <w:pPr>
              <w:ind w:firstLineChars="0" w:firstLine="0"/>
              <w:outlineLvl w:val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</w:t>
            </w:r>
            <w:r w:rsidR="00BD43F1" w:rsidRPr="00F838E0">
              <w:rPr>
                <w:rFonts w:hint="eastAsia"/>
                <w:sz w:val="16"/>
                <w:szCs w:val="16"/>
              </w:rPr>
              <w:t>3</w:t>
            </w:r>
            <w:r w:rsidRPr="00F838E0">
              <w:rPr>
                <w:rFonts w:hint="eastAsia"/>
                <w:sz w:val="16"/>
                <w:szCs w:val="16"/>
              </w:rPr>
              <w:t>=Regen Torque Control</w:t>
            </w:r>
            <w:r w:rsidRPr="00F838E0">
              <w:rPr>
                <w:rFonts w:hint="eastAsia"/>
                <w:sz w:val="16"/>
                <w:szCs w:val="16"/>
              </w:rPr>
              <w:t>（电制动控制）</w:t>
            </w:r>
          </w:p>
          <w:p w14:paraId="004E048B" w14:textId="77777777" w:rsidR="00965012" w:rsidRPr="00F838E0" w:rsidRDefault="00965012" w:rsidP="00965012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206881" w14:paraId="3E96866D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C1171B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A032B6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C64A08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B12ED8D" w14:textId="24F90CB2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2FE921" w14:textId="067DAE0C" w:rsidR="00206881" w:rsidRPr="00F838E0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VMC前轴目标扭矩</w:t>
            </w:r>
            <w:r w:rsidR="00364C24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F6597" w14:textId="77777777" w:rsidR="00206881" w:rsidRPr="00F838E0" w:rsidRDefault="00206881" w:rsidP="00206881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91A16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2A9BBB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51154" w14:textId="77777777" w:rsidR="00206881" w:rsidRPr="00F838E0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06881" w:rsidRPr="003A0ED6" w14:paraId="37F09E44" w14:textId="77777777" w:rsidTr="007F3295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0DCDBA" w14:textId="6CC4187B" w:rsidR="00206881" w:rsidRPr="00F838E0" w:rsidRDefault="00206881" w:rsidP="0020688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19A0826" w14:textId="39EC1F05" w:rsidR="00206881" w:rsidRPr="00F838E0" w:rsidRDefault="00206881" w:rsidP="00206881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D3780C1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5535BFB" w14:textId="2A6DFE19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FC8D4A" w14:textId="099F1ED0" w:rsidR="00206881" w:rsidRPr="00F838E0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VMC后轴</w:t>
            </w:r>
            <w:r w:rsidR="003C3AF2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目标扭矩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5394E" w14:textId="77777777" w:rsidR="00206881" w:rsidRPr="00F838E0" w:rsidRDefault="00206881" w:rsidP="00206881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3454FB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FACED8A" w14:textId="77777777" w:rsidR="00206881" w:rsidRPr="00F838E0" w:rsidRDefault="00206881" w:rsidP="00206881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17E21" w14:textId="77777777" w:rsidR="00206881" w:rsidRPr="00F838E0" w:rsidRDefault="00206881" w:rsidP="00206881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284DCD52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C600C10" w14:textId="22819F59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BBBA731" w14:textId="61CAEA8D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909D36D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5900C128" w14:textId="7B8F0111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CFEFD17" w14:textId="02197A19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左前电机</w:t>
            </w:r>
            <w:r w:rsidR="003C3AF2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目标扭矩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021DD" w14:textId="77777777" w:rsidR="0089630B" w:rsidRPr="00F838E0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05FF235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BDB8357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A8143" w14:textId="77777777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29763BCD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6B483B4" w14:textId="5CA7FD8D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2D3E66" w14:textId="33B700C3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0BF96C3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078A29" w14:textId="13B9498F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94C2022" w14:textId="51C5A958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右前电机</w:t>
            </w:r>
            <w:r w:rsidR="003C3AF2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目标扭矩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99F01" w14:textId="77777777" w:rsidR="0089630B" w:rsidRPr="00F838E0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D5BD5C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ECE3DA6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FF13C" w14:textId="77777777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1627421E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130CE59" w14:textId="457FFA4E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868EA00" w14:textId="59B26E4E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BE5C849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9415A89" w14:textId="4677CD61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2B3AEE39" w14:textId="24CC0BF7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左后电机</w:t>
            </w:r>
            <w:r w:rsidR="003C3AF2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目标扭矩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D1B9E1" w14:textId="77777777" w:rsidR="0089630B" w:rsidRPr="00F838E0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ED4B6EB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17A2877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F47EE" w14:textId="77777777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9630B" w:rsidRPr="003A0ED6" w14:paraId="512C041C" w14:textId="77777777" w:rsidTr="00C5081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836456" w14:textId="0DA3800D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AAD0E4F" w14:textId="5474272C" w:rsidR="0089630B" w:rsidRPr="00F838E0" w:rsidRDefault="0089630B" w:rsidP="0089630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C0AC917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4D12968" w14:textId="409EC019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ascii="Arial" w:eastAsiaTheme="minorEastAsia" w:hAnsi="Arial" w:cs="Arial"/>
                <w:sz w:val="16"/>
                <w:szCs w:val="16"/>
              </w:rPr>
              <w:t>VMCTarDrvTqRR_4th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72E6182" w14:textId="63008145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右后电机</w:t>
            </w:r>
            <w:r w:rsidR="003C3AF2"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目标扭矩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（驱动/电制动）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F9330" w14:textId="77777777" w:rsidR="0089630B" w:rsidRPr="00F838E0" w:rsidRDefault="0089630B" w:rsidP="0089630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9E85E8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683FD95" w14:textId="77777777" w:rsidR="0089630B" w:rsidRPr="00F838E0" w:rsidRDefault="0089630B" w:rsidP="0089630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410FA" w14:textId="77777777" w:rsidR="0089630B" w:rsidRPr="00F838E0" w:rsidRDefault="0089630B" w:rsidP="0089630B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BD53B0" w14:paraId="3CECF9E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6B5EC2" w14:textId="5CD41C34" w:rsidR="00BD53B0" w:rsidRPr="00F838E0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1F19E1" w14:textId="504AE795" w:rsidR="00BD53B0" w:rsidRPr="00F838E0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430D208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FF68282" w14:textId="045A435E" w:rsidR="00BD53B0" w:rsidRPr="00F838E0" w:rsidRDefault="00BD53B0" w:rsidP="00BD53B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VMCTarSpdFrnt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F9639B" w14:textId="4F59961D" w:rsidR="00BD53B0" w:rsidRPr="00F838E0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前轴目标电机转速(多电机)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F1BDB" w14:textId="77777777" w:rsidR="00BD53B0" w:rsidRPr="00F838E0" w:rsidRDefault="00BD53B0" w:rsidP="00BD53B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18C85CA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6F55913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6D458" w14:textId="77777777" w:rsidR="00BD53B0" w:rsidRPr="00F838E0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BD53B0" w14:paraId="46171C48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E12015" w14:textId="3A00F26E" w:rsidR="00BD53B0" w:rsidRPr="00F838E0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8989906" w14:textId="5161487E" w:rsidR="00BD53B0" w:rsidRPr="00F838E0" w:rsidRDefault="00BD53B0" w:rsidP="00BD53B0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1335B63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A45C77E" w14:textId="789870F7" w:rsidR="00BD53B0" w:rsidRPr="00F838E0" w:rsidRDefault="00BD53B0" w:rsidP="00BD53B0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VMCTarSpdRe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032782" w14:textId="3AE0B7B8" w:rsidR="00BD53B0" w:rsidRPr="00F838E0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后轴目标电机转速(多电机)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F6DEF" w14:textId="77777777" w:rsidR="00BD53B0" w:rsidRPr="00F838E0" w:rsidRDefault="00BD53B0" w:rsidP="00BD53B0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F93D25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AB8DAF" w14:textId="77777777" w:rsidR="00BD53B0" w:rsidRPr="00F838E0" w:rsidRDefault="00BD53B0" w:rsidP="00BD53B0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6732DD" w14:textId="77777777" w:rsidR="00BD53B0" w:rsidRPr="00F838E0" w:rsidRDefault="00BD53B0" w:rsidP="00BD53B0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4A91C19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94FF8A" w14:textId="0C0A7EF4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C1C3829" w14:textId="09B505A0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34D5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00DBEC23" w14:textId="45A5E338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VMCTarSpdFL_1st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FFEBE27" w14:textId="594B5AB6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左前电机目标转速(多电机)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1A3EE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78AA49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D7E1D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07B94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491317CA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E406D4F" w14:textId="16EE3C5D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8AE7A66" w14:textId="4C8E690B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89A477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41B5553C" w14:textId="080AB45D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VMCTarSpdFR_2nd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493BBEE" w14:textId="3AE3D0C2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右前电机目标转速(多电机)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9D9133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D80F0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C5F7B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CA501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25871E0E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001D267" w14:textId="5C567473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0F18F4A" w14:textId="7BBE3F28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E12C38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60E2F97D" w14:textId="1DB5FF2C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VMCTarSpdRL_3rd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8A1124" w14:textId="24DED4D1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左后电机目标转速(多电机)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 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07F07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0D5E73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914013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0A6AE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571E389F" w14:textId="77777777" w:rsidTr="007A08DD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229313" w14:textId="74E859A2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E7111BA" w14:textId="10C383C8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C1CD8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1FF6C6C1" w14:textId="6A0AF4FA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VMCTarSpdRR_4th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33A69D" w14:textId="3E448A5E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右后电机目标转速(多电机)</w:t>
            </w:r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 xml:space="preserve"> </w:t>
            </w:r>
            <w:proofErr w:type="gramStart"/>
            <w:r w:rsidR="003C3AF2">
              <w:rPr>
                <w:rFonts w:ascii="Microsoft YaHei" w:eastAsia="Microsoft YaHei" w:hAnsi="Microsoft YaHei" w:hint="eastAsia"/>
                <w:sz w:val="16"/>
                <w:szCs w:val="16"/>
              </w:rPr>
              <w:t>主减前</w:t>
            </w:r>
            <w:proofErr w:type="gramEnd"/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BC055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55E5AE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FD29B4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BA537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0AA919C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CB67A7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F840C0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CF481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0E178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A9D9E8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CDC激活请求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96BC7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88A9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A49E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2FF6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  <w:r w:rsidRPr="00F838E0">
              <w:rPr>
                <w:rFonts w:hint="eastAsia"/>
                <w:sz w:val="16"/>
                <w:szCs w:val="16"/>
              </w:rPr>
              <w:br/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  <w:p w14:paraId="143D31B8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6C5397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4E375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ADD4D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CB9DA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ED4A9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Rqst_FL</w:t>
            </w:r>
            <w:proofErr w:type="spellEnd"/>
          </w:p>
          <w:p w14:paraId="4153BF3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Rqst_FR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Rqst_R</w:t>
            </w:r>
            <w:r w:rsidRPr="00F838E0">
              <w:rPr>
                <w:rFonts w:hint="eastAsia"/>
                <w:sz w:val="16"/>
                <w:szCs w:val="16"/>
              </w:rPr>
              <w:t>L</w:t>
            </w:r>
            <w:proofErr w:type="spellEnd"/>
          </w:p>
          <w:p w14:paraId="6C7BA0D0" w14:textId="195E1EE0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CdcCurrentMax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>/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Min</w:t>
            </w:r>
            <w:r w:rsidRPr="00F838E0">
              <w:rPr>
                <w:sz w:val="16"/>
                <w:szCs w:val="16"/>
              </w:rPr>
              <w:t>Rqst_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D54A0A" w14:textId="1BF7AEED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>Min / Max</w:t>
            </w:r>
          </w:p>
          <w:p w14:paraId="5A8652D9" w14:textId="3A351E7D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6E253A47" w14:textId="6098A7BF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 xml:space="preserve"> Min / Max</w:t>
            </w:r>
          </w:p>
          <w:p w14:paraId="2539A1C4" w14:textId="209A5C66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电流百分比</w:t>
            </w:r>
            <w:r w:rsidRPr="00F838E0">
              <w:rPr>
                <w:rFonts w:hint="eastAsia"/>
                <w:sz w:val="16"/>
                <w:szCs w:val="16"/>
              </w:rPr>
              <w:t>Min / Max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FAC4E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E67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3D4B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4A77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  <w:p w14:paraId="5288FCB5" w14:textId="77777777" w:rsidR="0030706C" w:rsidRPr="00F838E0" w:rsidRDefault="0030706C" w:rsidP="0030706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30706C" w14:paraId="422E14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DE22B3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A1B16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1EB77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72542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C1283D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减震器状态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83003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6AE6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D213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05AF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 w:rsidRPr="00F838E0"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br/>
              <w:t>$2=Controlled</w:t>
            </w:r>
            <w:r w:rsidRPr="00F838E0">
              <w:rPr>
                <w:rFonts w:hint="eastAsia"/>
                <w:sz w:val="16"/>
                <w:szCs w:val="16"/>
              </w:rPr>
              <w:br/>
              <w:t>$3=Error</w:t>
            </w:r>
            <w:r w:rsidRPr="00F838E0">
              <w:rPr>
                <w:rFonts w:hint="eastAsia"/>
                <w:sz w:val="16"/>
                <w:szCs w:val="16"/>
              </w:rPr>
              <w:br/>
              <w:t>$4=Reserved</w:t>
            </w:r>
            <w:r w:rsidRPr="00F838E0">
              <w:rPr>
                <w:rFonts w:hint="eastAsia"/>
                <w:sz w:val="16"/>
                <w:szCs w:val="16"/>
              </w:rPr>
              <w:br/>
              <w:t>$5=Reserved</w:t>
            </w:r>
            <w:r w:rsidRPr="00F838E0">
              <w:rPr>
                <w:rFonts w:hint="eastAsia"/>
                <w:sz w:val="16"/>
                <w:szCs w:val="16"/>
              </w:rPr>
              <w:br/>
              <w:t>$6=Reserved</w:t>
            </w:r>
            <w:r w:rsidRPr="00F838E0">
              <w:rPr>
                <w:rFonts w:hint="eastAsia"/>
                <w:sz w:val="16"/>
                <w:szCs w:val="16"/>
              </w:rPr>
              <w:br/>
              <w:t>$7=Reserved</w:t>
            </w:r>
          </w:p>
        </w:tc>
      </w:tr>
      <w:tr w:rsidR="0030706C" w14:paraId="40BEFAA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CE5196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C0CF17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993D8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DA13E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SUCUVlvActuCrntFL</w:t>
            </w:r>
            <w:proofErr w:type="spellEnd"/>
          </w:p>
          <w:p w14:paraId="053B213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SUCUVlvActuCrntFR</w:t>
            </w:r>
            <w:proofErr w:type="spellEnd"/>
          </w:p>
          <w:p w14:paraId="48755AB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SUCUVlvActuCrntRL</w:t>
            </w:r>
            <w:proofErr w:type="spellEnd"/>
          </w:p>
          <w:p w14:paraId="59254F3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SUCUVlvActuCrntRR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75C775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左前电磁阀实际电流百分比</w:t>
            </w:r>
          </w:p>
          <w:p w14:paraId="015B7C0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右前电磁阀实际电流百分比</w:t>
            </w:r>
          </w:p>
          <w:p w14:paraId="2DB20B8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左后电磁阀实际电流百分比</w:t>
            </w:r>
          </w:p>
          <w:p w14:paraId="22723FD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SUCU</w:t>
            </w:r>
            <w:r w:rsidRPr="00F838E0">
              <w:rPr>
                <w:rFonts w:hint="eastAsia"/>
                <w:sz w:val="16"/>
                <w:szCs w:val="16"/>
              </w:rPr>
              <w:t>右后电磁阀实际电流百分比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73C96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C07C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3C8E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398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30706C" w14:paraId="647671A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A3009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5A302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F5B10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794BB7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CdcBaseCurrent_FL</w:t>
            </w:r>
            <w:proofErr w:type="spellEnd"/>
          </w:p>
          <w:p w14:paraId="1FE9D73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CdcBaseCurrent_FR</w:t>
            </w:r>
            <w:proofErr w:type="spellEnd"/>
          </w:p>
          <w:p w14:paraId="68F16DE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CdcBaseCurrent_RL</w:t>
            </w:r>
            <w:proofErr w:type="spellEnd"/>
          </w:p>
          <w:p w14:paraId="111247D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CdcBaseCurrent_RR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5A751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7A4AF4D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289F646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  <w:p w14:paraId="05DC635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r w:rsidRPr="00F838E0">
              <w:rPr>
                <w:rFonts w:hint="eastAsia"/>
                <w:sz w:val="16"/>
                <w:szCs w:val="16"/>
              </w:rPr>
              <w:t>CDC</w:t>
            </w:r>
            <w:r w:rsidRPr="00F838E0">
              <w:rPr>
                <w:rFonts w:hint="eastAsia"/>
                <w:sz w:val="16"/>
                <w:szCs w:val="16"/>
              </w:rPr>
              <w:t>基础电流百分比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CE8B5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8669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5361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87B1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30706C" w14:paraId="104D546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EF1EC4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0241E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BA5FF4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3FE70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8F622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4F46A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171B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4EA0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BE3E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6812885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$1=Mode Damper Force Offset</w:t>
            </w:r>
            <w:r w:rsidRPr="00F838E0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2A04EAF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 Mode Damper Force Override</w:t>
            </w:r>
            <w:r w:rsidRPr="00F838E0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19B5CCA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lastRenderedPageBreak/>
              <w:t>$3=Reserved</w:t>
            </w:r>
          </w:p>
          <w:p w14:paraId="6E79303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$4=Reserved</w:t>
            </w:r>
          </w:p>
          <w:p w14:paraId="3A3B3FA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$5=Reserved</w:t>
            </w:r>
          </w:p>
          <w:p w14:paraId="0E063181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$6=Reserved</w:t>
            </w:r>
          </w:p>
          <w:p w14:paraId="6AD1DE62" w14:textId="5E874A64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30706C" w14:paraId="1B2480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A560B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17BDAC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856BD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863B7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A44A5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3CDD8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CB37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E51A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E15B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1C66AAF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2503EE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89B36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B54D7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68B0A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54DF73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2FA09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166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BD6F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7D2C89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5214AA2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BA8D1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39BB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F3AD9E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C68C4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01127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ECE7A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F75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46FF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8E91D4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16EC442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D1261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AFEEF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7052A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1EA17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125F85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45FBF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9E2D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F9A9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7AA2F7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08D7648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FF1DB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23493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BBF5F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FD7817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8D597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DF16A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3386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0A3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A8E9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</w:t>
            </w:r>
            <w:proofErr w:type="spellStart"/>
            <w:r w:rsidRPr="00F838E0">
              <w:rPr>
                <w:sz w:val="16"/>
                <w:szCs w:val="16"/>
              </w:rPr>
              <w:t>Not_Controllable</w:t>
            </w:r>
            <w:proofErr w:type="spellEnd"/>
          </w:p>
          <w:p w14:paraId="11DE183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</w:t>
            </w:r>
            <w:proofErr w:type="spellStart"/>
            <w:r w:rsidRPr="00F838E0">
              <w:rPr>
                <w:sz w:val="16"/>
                <w:szCs w:val="16"/>
              </w:rPr>
              <w:t>Ready_for_Control</w:t>
            </w:r>
            <w:proofErr w:type="spellEnd"/>
          </w:p>
          <w:p w14:paraId="1053E78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$2=Mode Damper Force Offset</w:t>
            </w:r>
            <w:r w:rsidRPr="00F838E0">
              <w:rPr>
                <w:rFonts w:hint="eastAsia"/>
                <w:sz w:val="16"/>
                <w:szCs w:val="16"/>
              </w:rPr>
              <w:t>（阻尼力补偿模式）</w:t>
            </w:r>
          </w:p>
          <w:p w14:paraId="7DE4D4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$3=Mode Damper Force Overwrite</w:t>
            </w:r>
            <w:r w:rsidRPr="00F838E0">
              <w:rPr>
                <w:rFonts w:hint="eastAsia"/>
                <w:sz w:val="16"/>
                <w:szCs w:val="16"/>
              </w:rPr>
              <w:t>（阻尼力接管模式）</w:t>
            </w:r>
          </w:p>
          <w:p w14:paraId="4EA9783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$4=Error</w:t>
            </w:r>
          </w:p>
          <w:p w14:paraId="56755AD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$5=Reserved</w:t>
            </w:r>
          </w:p>
          <w:p w14:paraId="6F2B2F9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$6=Reserved</w:t>
            </w:r>
          </w:p>
          <w:p w14:paraId="305D5D77" w14:textId="48086DE1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30706C" w14:paraId="29D9EFB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37DDF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4B278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38DF0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D100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FD1F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E79B1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F5EF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AA6C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E29E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2FDF14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8CEEC5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54CC44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D12C45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04053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4807B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D9674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1D43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6B6A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A878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3EAE1C9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C2BCC2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3320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7E241A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FD961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4738B7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ABE15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B01A6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B04D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657A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309E5CA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88C25D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94D0D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F1DC91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B8355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E26CF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57CF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7562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0C14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29F1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2D893F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55FD1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BDC181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94893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61B83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E4BB5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4F77E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7574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CACC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02CB0D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5F3E552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565A7A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DCD176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D5C6D0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DCF016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769DA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B989D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AA3A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5886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71F850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4255198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55662B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E159EE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E7E0C8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B2DC7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C0001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15EBB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C11F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98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B37AF8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4D9E06B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5C0DBF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2C48B2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91BE00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6EBD4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60C20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09A4C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C5D4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516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2B2BA3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E=N*1-32768</w:t>
            </w:r>
          </w:p>
        </w:tc>
      </w:tr>
      <w:tr w:rsidR="0030706C" w14:paraId="2FC5301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273E8A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B13086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9F670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141975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56FBC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hint="eastAsia"/>
                <w:sz w:val="16"/>
                <w:szCs w:val="16"/>
              </w:rPr>
              <w:t>空簧执行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5FD14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A9E7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D150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48CFF1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$0=No Request</w:t>
            </w:r>
            <w:r w:rsidRPr="00F838E0">
              <w:rPr>
                <w:rFonts w:hint="eastAsia"/>
                <w:sz w:val="16"/>
                <w:szCs w:val="16"/>
              </w:rPr>
              <w:t>（无请求）</w:t>
            </w:r>
          </w:p>
          <w:p w14:paraId="7023FD9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$1=Request</w:t>
            </w:r>
            <w:r w:rsidRPr="00F838E0"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30706C" w14:paraId="170DBEE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5C01A2" w14:textId="06B2543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7B77B5E" w14:textId="025581F9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504A4F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E3A173D" w14:textId="5ECE0F34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TarAirSuspMode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9A41C6" w14:textId="7F0AD54D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hint="eastAsia"/>
                <w:sz w:val="16"/>
                <w:szCs w:val="16"/>
              </w:rPr>
              <w:t>空簧请求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模式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A0EC2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533C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FD9D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6640B2F" w14:textId="23F875E2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Uint</w:t>
            </w:r>
            <w:proofErr w:type="spellEnd"/>
            <w:r w:rsidRPr="00F838E0">
              <w:rPr>
                <w:rFonts w:hint="eastAsia"/>
                <w:sz w:val="16"/>
                <w:szCs w:val="16"/>
              </w:rPr>
              <w:t xml:space="preserve"> 8 Bit</w:t>
            </w:r>
            <w:r w:rsidRPr="00F838E0">
              <w:rPr>
                <w:rFonts w:hint="eastAsia"/>
                <w:sz w:val="16"/>
                <w:szCs w:val="16"/>
              </w:rPr>
              <w:t>位表示</w:t>
            </w:r>
          </w:p>
        </w:tc>
      </w:tr>
      <w:tr w:rsidR="0030706C" w14:paraId="4949E0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D3149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CA833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</w:t>
            </w:r>
            <w:r w:rsidRPr="00F838E0">
              <w:rPr>
                <w:rFonts w:hint="eastAsia"/>
                <w:sz w:val="16"/>
                <w:szCs w:val="16"/>
              </w:rPr>
              <w:lastRenderedPageBreak/>
              <w:t>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19511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49A7D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CB8C8E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4CE4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FBF6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E1CC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2F2895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2D8A6A1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214349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4C3285F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lastRenderedPageBreak/>
              <w:t>$3=Reserve</w:t>
            </w:r>
          </w:p>
        </w:tc>
      </w:tr>
      <w:tr w:rsidR="0030706C" w14:paraId="6A3DF6F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390F5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lastRenderedPageBreak/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0E4F5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06116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5D54AC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2A23891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0D3B7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6E06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CE1B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56BBF5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319907C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56CB876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5917344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22134AA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63833C6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5272F2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B4917E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25E05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1D308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B24E5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3699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69E3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43FC3E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D4C13D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0AA1260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633C79A3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10D33E0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9243D8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59B28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236F6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76051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EADCCB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3A3BB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D249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063C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AB1B83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EF502C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8785C3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7C7789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6AB6ED1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A25E5F" w14:textId="110B64FC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0B3861" w14:textId="7D2DDF53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7EC13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C77555" w14:textId="5248553E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ED1E9D" w14:textId="2AD71E49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C33B2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7F22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B1AEB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8896A1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30706C" w14:paraId="27DAA8E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18B1F8" w14:textId="63DD73CD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703523" w14:textId="41B07B08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B3427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90A1616" w14:textId="4C1413F3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</w:t>
            </w:r>
            <w:r w:rsidRPr="00F838E0">
              <w:rPr>
                <w:sz w:val="16"/>
                <w:szCs w:val="16"/>
              </w:rPr>
              <w:t>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2FE4D32" w14:textId="58F4D68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42CBD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523A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4B09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D76F67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30706C" w14:paraId="33E0FB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15DE9FE" w14:textId="2A6CA98A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AE6A0E0" w14:textId="25B0DF7D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CB65E8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B565BBC" w14:textId="3D97E4EE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B09EF39" w14:textId="34DE747F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B32D4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9AFA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576B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606F48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30706C" w14:paraId="2DC7AF9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5DCD00" w14:textId="0D7A7569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48E2E20" w14:textId="2DF6FD0F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D8C532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B5EA442" w14:textId="38EDD364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AirSuspTarHei_</w:t>
            </w:r>
            <w:r w:rsidRPr="00F838E0">
              <w:rPr>
                <w:rFonts w:hint="eastAsia"/>
                <w:sz w:val="16"/>
                <w:szCs w:val="16"/>
              </w:rPr>
              <w:t>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8D04E85" w14:textId="477F30FB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 w:rsidRPr="00F838E0">
              <w:rPr>
                <w:rFonts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1164A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0E3C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F53C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A4D2D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</w:p>
        </w:tc>
      </w:tr>
      <w:tr w:rsidR="0030706C" w14:paraId="0A8222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2FE6F9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0B319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67B64B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D3DD6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E0B9B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17566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1B4A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D3CE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7D5F42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</w:t>
            </w:r>
            <w:proofErr w:type="spellStart"/>
            <w:r w:rsidRPr="00F838E0">
              <w:rPr>
                <w:sz w:val="16"/>
                <w:szCs w:val="16"/>
              </w:rPr>
              <w:t>Not_Controllable</w:t>
            </w:r>
            <w:proofErr w:type="spellEnd"/>
          </w:p>
          <w:p w14:paraId="4605847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</w:t>
            </w:r>
            <w:proofErr w:type="spellStart"/>
            <w:r w:rsidRPr="00F838E0">
              <w:rPr>
                <w:sz w:val="16"/>
                <w:szCs w:val="16"/>
              </w:rPr>
              <w:t>Ready_for_Control</w:t>
            </w:r>
            <w:proofErr w:type="spellEnd"/>
          </w:p>
          <w:p w14:paraId="5CB8B24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$2=Controlled</w:t>
            </w:r>
          </w:p>
          <w:p w14:paraId="349D670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$3=Error</w:t>
            </w:r>
          </w:p>
          <w:p w14:paraId="15873C3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$4=Reserved</w:t>
            </w:r>
          </w:p>
          <w:p w14:paraId="001D98F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$7=Reserved</w:t>
            </w:r>
          </w:p>
        </w:tc>
      </w:tr>
      <w:tr w:rsidR="0030706C" w14:paraId="0BBB41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53DF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07D28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23E4A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0888B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7142B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空簧系统左前实际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98B2C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FA4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9D00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E87C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26F9A6F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C6B053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673472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053E085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D8FF6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BCA9E8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1A625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BD3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BF1A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17BD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3167BB5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788A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91711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AC48B6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6E414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B7F2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B1CF7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3295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5C0F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81C04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44945E3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389E18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9EB0D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1F41BF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20BC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EBAA5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909E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2BC0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49FC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6E75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30706C" w14:paraId="0316BF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EE2F8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EA3257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E02524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FD757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E9080E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前空簧当前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E88AB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DE50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46B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28E8A8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1165ADB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04C640A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44AB84E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0A6A79D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AC1526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843DD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D45904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0BD344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8BA058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右前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34947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F058F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ED7C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C8759C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6F8D10AB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11C5726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5EC36E4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3698365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1D174CA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A45FE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DC0E9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128B79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217AB3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左后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03FE3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FB850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EAE88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C7A463C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59E559CA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4EB28D19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32DBD572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  <w:tr w:rsidR="0030706C" w14:paraId="5F03EC1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8690C09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FF6EBD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482EB7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634E517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 w:rsidRPr="00F838E0"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458F8D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右后</w:t>
            </w:r>
            <w:proofErr w:type="gramStart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 w:rsidRPr="00F838E0"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0F926" w14:textId="77777777" w:rsidR="0030706C" w:rsidRPr="00F838E0" w:rsidRDefault="0030706C" w:rsidP="0030706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31A6B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95F21" w14:textId="77777777" w:rsidR="0030706C" w:rsidRPr="00F838E0" w:rsidRDefault="0030706C" w:rsidP="0030706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9E329F6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$0=Default</w:t>
            </w:r>
          </w:p>
          <w:p w14:paraId="7ACDAC50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$1=Level 1</w:t>
            </w:r>
          </w:p>
          <w:p w14:paraId="3F58731F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$2=Level 2</w:t>
            </w:r>
          </w:p>
          <w:p w14:paraId="3F45420E" w14:textId="77777777" w:rsidR="0030706C" w:rsidRPr="00F838E0" w:rsidRDefault="0030706C" w:rsidP="0030706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 w:rsidRPr="00F838E0">
              <w:rPr>
                <w:sz w:val="16"/>
                <w:szCs w:val="16"/>
              </w:rPr>
              <w:t>$3=Reserve</w:t>
            </w:r>
          </w:p>
        </w:tc>
      </w:tr>
    </w:tbl>
    <w:p w14:paraId="34857331" w14:textId="77777777" w:rsidR="009E3A7B" w:rsidRDefault="009E3A7B">
      <w:pPr>
        <w:ind w:firstLine="420"/>
      </w:pPr>
    </w:p>
    <w:p w14:paraId="7EA0FF28" w14:textId="77777777" w:rsidR="009E3A7B" w:rsidRDefault="009E3A7B">
      <w:pPr>
        <w:ind w:firstLine="420"/>
      </w:pPr>
    </w:p>
    <w:p w14:paraId="01699201" w14:textId="77777777" w:rsidR="009E3A7B" w:rsidRDefault="009E3A7B">
      <w:pPr>
        <w:ind w:firstLine="420"/>
      </w:pPr>
    </w:p>
    <w:p w14:paraId="4A12D634" w14:textId="77777777" w:rsidR="009E3A7B" w:rsidRDefault="00FF6374">
      <w:pPr>
        <w:pStyle w:val="1"/>
        <w:rPr>
          <w:lang w:val="en-US"/>
        </w:rPr>
      </w:pPr>
      <w:bookmarkStart w:id="60" w:name="_Toc207715816"/>
      <w:bookmarkStart w:id="61" w:name="_Toc30566"/>
      <w:bookmarkStart w:id="62" w:name="_Toc29197258"/>
      <w:bookmarkStart w:id="63" w:name="_Toc300663647"/>
      <w:bookmarkStart w:id="64" w:name="_Toc300845538"/>
      <w:r>
        <w:rPr>
          <w:rFonts w:hint="eastAsia"/>
          <w:lang w:val="en-US"/>
        </w:rPr>
        <w:t>执行器需求</w:t>
      </w:r>
      <w:bookmarkEnd w:id="60"/>
      <w:bookmarkEnd w:id="61"/>
    </w:p>
    <w:p w14:paraId="4FB05851" w14:textId="77777777" w:rsidR="009E3A7B" w:rsidRDefault="00FF6374">
      <w:pPr>
        <w:ind w:firstLine="420"/>
      </w:pPr>
      <w:r>
        <w:rPr>
          <w:rFonts w:hint="eastAsia"/>
        </w:rPr>
        <w:t>该功能需要控制后转、制动执行器等。需要至少有一个执行器可用。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9E3A7B" w14:paraId="0448239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B38EF0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2376E1D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387FE56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335251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8DD13A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9E3A7B" w14:paraId="4AF223C4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A58F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838791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4BA56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6E67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1343E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785E0BA8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4CFECE9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52FA3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569614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C865A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/EPS 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F7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3FEB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3780385B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766BA078" w14:textId="77777777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D81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96C4A6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02C31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FD79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601CC" w14:textId="394ED113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阻尼调节（目标电流</w:t>
            </w:r>
            <w:r w:rsidR="00F95862">
              <w:rPr>
                <w:rFonts w:ascii="Arial" w:eastAsiaTheme="minorEastAsia" w:hAnsi="Arial" w:cs="Arial" w:hint="eastAsia"/>
                <w:color w:val="000000"/>
                <w:sz w:val="22"/>
              </w:rPr>
              <w:t>min/max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）优化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  <w:p w14:paraId="3E5FA5E2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39475DB2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F825D7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5FD06186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3A494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8BA5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F1FE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空簧刚度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调节优化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</w:tc>
      </w:tr>
      <w:tr w:rsidR="009E3A7B" w14:paraId="4620A1C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E256C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327ACFD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4558F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0BCC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8311C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主动施加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damping force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</w:p>
        </w:tc>
      </w:tr>
      <w:tr w:rsidR="009E3A7B" w14:paraId="6DCE0FE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BA49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158A00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5BD96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EF444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DBDFA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9E3A7B" w14:paraId="724D5EDC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553A9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A7312B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60FFE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72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221F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3D4256" w14:paraId="3CAB98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3D1A3B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C240A19" w14:textId="77777777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4318F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F193" w14:textId="066C18F9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F957D7" w14:textId="29FA0AC6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 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  <w:tr w:rsidR="003D4256" w14:paraId="74FB03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14343F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252630" w14:textId="77777777" w:rsidR="003D4256" w:rsidRDefault="003D4256" w:rsidP="003D4256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36B5FD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6761" w14:textId="787C10FD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C627B" w14:textId="5A397A44" w:rsidR="003D4256" w:rsidRP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CST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不控制液压制动</w:t>
            </w:r>
          </w:p>
        </w:tc>
      </w:tr>
    </w:tbl>
    <w:p w14:paraId="5CD026CD" w14:textId="77777777" w:rsidR="009E3A7B" w:rsidRDefault="009E3A7B">
      <w:pPr>
        <w:ind w:firstLine="440"/>
        <w:rPr>
          <w:sz w:val="22"/>
        </w:rPr>
      </w:pPr>
    </w:p>
    <w:p w14:paraId="386D6781" w14:textId="77777777" w:rsidR="009E3A7B" w:rsidRDefault="00FF6374">
      <w:pPr>
        <w:pStyle w:val="2"/>
        <w:rPr>
          <w:lang w:val="en-US"/>
        </w:rPr>
      </w:pPr>
      <w:bookmarkStart w:id="65" w:name="_Toc207715817"/>
      <w:r>
        <w:rPr>
          <w:rFonts w:hint="eastAsia"/>
          <w:lang w:val="en-US"/>
        </w:rPr>
        <w:t>执行器安全需求</w:t>
      </w:r>
      <w:bookmarkEnd w:id="65"/>
    </w:p>
    <w:bookmarkEnd w:id="62"/>
    <w:p w14:paraId="5828A251" w14:textId="77777777" w:rsidR="009E3A7B" w:rsidRDefault="00FF6374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29E7F131" w14:textId="77777777" w:rsidR="009E3A7B" w:rsidRDefault="00FF6374">
      <w:pPr>
        <w:pStyle w:val="1"/>
      </w:pPr>
      <w:bookmarkStart w:id="66" w:name="_Toc207715818"/>
      <w:bookmarkStart w:id="67" w:name="_Toc7571"/>
      <w:r>
        <w:rPr>
          <w:rFonts w:hint="eastAsia"/>
          <w:lang w:val="en-US"/>
        </w:rPr>
        <w:t>功能</w:t>
      </w:r>
      <w:r>
        <w:rPr>
          <w:lang w:val="en-US"/>
        </w:rPr>
        <w:t>逻辑策略</w:t>
      </w:r>
      <w:bookmarkEnd w:id="66"/>
      <w:bookmarkEnd w:id="67"/>
    </w:p>
    <w:p w14:paraId="421CB0A1" w14:textId="77777777" w:rsidR="009E3A7B" w:rsidRDefault="00FF6374">
      <w:pPr>
        <w:pStyle w:val="2"/>
      </w:pPr>
      <w:bookmarkStart w:id="68" w:name="_Toc29197262"/>
      <w:bookmarkStart w:id="69" w:name="_Toc207715819"/>
      <w:r>
        <w:t>功能逻辑策略</w:t>
      </w:r>
      <w:bookmarkEnd w:id="68"/>
      <w:r>
        <w:rPr>
          <w:rFonts w:hint="eastAsia"/>
        </w:rPr>
        <w:t>概览</w:t>
      </w:r>
      <w:bookmarkEnd w:id="69"/>
    </w:p>
    <w:p w14:paraId="61B0E36F" w14:textId="3B3E4153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CST </w:t>
      </w:r>
      <w:r>
        <w:rPr>
          <w:rFonts w:hint="eastAsia"/>
          <w:lang w:val="zh-CN"/>
        </w:rPr>
        <w:t>功能逻辑：仅通过制动（</w:t>
      </w:r>
      <w:r w:rsidR="00CA66F4">
        <w:rPr>
          <w:rFonts w:hint="eastAsia"/>
          <w:lang w:val="zh-CN"/>
        </w:rPr>
        <w:t>仅</w:t>
      </w:r>
      <w:r>
        <w:rPr>
          <w:rFonts w:hint="eastAsia"/>
          <w:lang w:val="zh-CN"/>
        </w:rPr>
        <w:t>电制动）实现平稳减速的目标，同时悬架执行器也需要动态调整悬架刚度，进一步优化</w:t>
      </w:r>
      <w:r>
        <w:rPr>
          <w:rFonts w:hint="eastAsia"/>
          <w:lang w:val="zh-CN"/>
        </w:rPr>
        <w:t xml:space="preserve">Pitch Control. </w:t>
      </w:r>
    </w:p>
    <w:p w14:paraId="5A11F616" w14:textId="77777777" w:rsidR="009E3A7B" w:rsidRDefault="009E3A7B">
      <w:pPr>
        <w:ind w:firstLine="420"/>
      </w:pPr>
    </w:p>
    <w:p w14:paraId="7E1A7EE2" w14:textId="77777777" w:rsidR="009E3A7B" w:rsidRDefault="00FF6374">
      <w:pPr>
        <w:pStyle w:val="3"/>
        <w:rPr>
          <w:lang w:val="en-US"/>
        </w:rPr>
      </w:pPr>
      <w:bookmarkStart w:id="70" w:name="_Toc207715820"/>
      <w:r>
        <w:rPr>
          <w:rFonts w:hint="eastAsia"/>
          <w:lang w:val="en-US"/>
        </w:rPr>
        <w:t>功能激活和退出策略</w:t>
      </w:r>
      <w:bookmarkEnd w:id="70"/>
    </w:p>
    <w:p w14:paraId="59829C96" w14:textId="77777777" w:rsidR="009E3A7B" w:rsidRDefault="00FF6374">
      <w:pPr>
        <w:ind w:firstLine="420"/>
      </w:pPr>
      <w:r>
        <w:rPr>
          <w:noProof/>
        </w:rPr>
        <w:lastRenderedPageBreak/>
        <w:drawing>
          <wp:inline distT="0" distB="0" distL="0" distR="0" wp14:anchorId="081ECCF1" wp14:editId="20A8E8E8">
            <wp:extent cx="3867150" cy="3709670"/>
            <wp:effectExtent l="0" t="0" r="0" b="5080"/>
            <wp:docPr id="120133989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9891" name="图片 1" descr="图示,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4051" cy="37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355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：同时满足下面所有条件，</w:t>
      </w:r>
      <w:r>
        <w:rPr>
          <w:rFonts w:hint="eastAsia"/>
        </w:rPr>
        <w:t xml:space="preserve">CST Standby </w:t>
      </w:r>
      <w:r>
        <w:rPr>
          <w:rFonts w:hint="eastAsia"/>
        </w:rPr>
        <w:t>切换到</w:t>
      </w:r>
      <w:r>
        <w:rPr>
          <w:rFonts w:hint="eastAsia"/>
        </w:rPr>
        <w:t xml:space="preserve"> Active</w:t>
      </w:r>
    </w:p>
    <w:p w14:paraId="4E928961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开关开启</w:t>
      </w:r>
      <w:r>
        <w:t xml:space="preserve"> switch on </w:t>
      </w:r>
    </w:p>
    <w:p w14:paraId="1A214460" w14:textId="29A5C44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无故障降级</w:t>
      </w:r>
      <w:r>
        <w:t xml:space="preserve"> </w:t>
      </w:r>
      <w:r>
        <w:rPr>
          <w:rFonts w:hint="eastAsia"/>
        </w:rPr>
        <w:t>信号有效</w:t>
      </w:r>
      <w:r>
        <w:t xml:space="preserve"> (</w:t>
      </w:r>
      <w:r>
        <w:rPr>
          <w:rFonts w:hint="eastAsia"/>
        </w:rPr>
        <w:t>车速，轮速，踏板信号等有效</w:t>
      </w:r>
      <w:r>
        <w:t>)</w:t>
      </w:r>
    </w:p>
    <w:p w14:paraId="0948E627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整车稳定控制功能未激活（</w:t>
      </w:r>
      <w:r>
        <w:rPr>
          <w:rFonts w:hint="eastAsia"/>
        </w:rPr>
        <w:t xml:space="preserve">ABS, TCS,YSC </w:t>
      </w:r>
      <w:r>
        <w:rPr>
          <w:rFonts w:hint="eastAsia"/>
        </w:rPr>
        <w:t>等稳定控制功能未激活）</w:t>
      </w:r>
    </w:p>
    <w:p w14:paraId="32D3D15D" w14:textId="6231B028" w:rsidR="001842DF" w:rsidRPr="004F566E" w:rsidRDefault="00221136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="00335127">
        <w:rPr>
          <w:rFonts w:hint="eastAsia"/>
          <w:highlight w:val="yellow"/>
        </w:rPr>
        <w:t>TBH</w:t>
      </w:r>
      <w:r w:rsidRPr="004F566E">
        <w:rPr>
          <w:rFonts w:hint="eastAsia"/>
          <w:highlight w:val="yellow"/>
        </w:rPr>
        <w:t>爆胎稳定功能未激活。</w:t>
      </w:r>
    </w:p>
    <w:p w14:paraId="4CB22063" w14:textId="77777777" w:rsidR="009E3A7B" w:rsidRPr="00AB4452" w:rsidRDefault="00FF6374">
      <w:pPr>
        <w:pStyle w:val="affff7"/>
        <w:numPr>
          <w:ilvl w:val="0"/>
          <w:numId w:val="13"/>
        </w:numPr>
        <w:ind w:firstLineChars="0"/>
        <w:rPr>
          <w:strike/>
          <w:highlight w:val="yellow"/>
        </w:rPr>
      </w:pPr>
      <w:r w:rsidRPr="00AB4452">
        <w:rPr>
          <w:rFonts w:hint="eastAsia"/>
          <w:strike/>
          <w:highlight w:val="yellow"/>
        </w:rPr>
        <w:t>路面条件良好</w:t>
      </w:r>
      <w:r w:rsidRPr="00AB4452">
        <w:rPr>
          <w:rFonts w:hint="eastAsia"/>
          <w:strike/>
          <w:highlight w:val="yellow"/>
        </w:rPr>
        <w:t xml:space="preserve"> </w:t>
      </w:r>
      <w:r w:rsidRPr="00AB4452">
        <w:rPr>
          <w:rFonts w:hint="eastAsia"/>
          <w:strike/>
          <w:highlight w:val="yellow"/>
        </w:rPr>
        <w:t>（基于路面识别信息判定）</w:t>
      </w:r>
    </w:p>
    <w:p w14:paraId="689154F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commentRangeStart w:id="71"/>
      <w:commentRangeStart w:id="72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不受限（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71"/>
      <w:r w:rsidR="008A4FAD">
        <w:rPr>
          <w:rStyle w:val="affff4"/>
          <w:lang w:val="zh-CN"/>
        </w:rPr>
        <w:commentReference w:id="71"/>
      </w:r>
      <w:commentRangeEnd w:id="72"/>
      <w:r w:rsidR="005171BD">
        <w:rPr>
          <w:rStyle w:val="affff4"/>
          <w:lang w:val="zh-CN"/>
        </w:rPr>
        <w:commentReference w:id="72"/>
      </w:r>
    </w:p>
    <w:p w14:paraId="2A75BA96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ADAS</w:t>
      </w:r>
      <w:r>
        <w:rPr>
          <w:rFonts w:hint="eastAsia"/>
        </w:rPr>
        <w:t>功能未激活。</w:t>
      </w:r>
    </w:p>
    <w:p w14:paraId="39B8589D" w14:textId="39F9452B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制动踏板高于阈值</w:t>
      </w:r>
    </w:p>
    <w:p w14:paraId="702C6456" w14:textId="77777777" w:rsidR="009E3A7B" w:rsidRDefault="00FF6374">
      <w:pPr>
        <w:pStyle w:val="affff7"/>
        <w:numPr>
          <w:ilvl w:val="0"/>
          <w:numId w:val="13"/>
        </w:numPr>
        <w:ind w:firstLineChars="0"/>
        <w:rPr>
          <w:color w:val="FF0000"/>
        </w:rPr>
      </w:pPr>
      <w:r>
        <w:rPr>
          <w:rFonts w:hint="eastAsia"/>
        </w:rPr>
        <w:t>制动踏板速率小于阈值</w:t>
      </w:r>
      <w:r>
        <w:t xml:space="preserve"> </w:t>
      </w:r>
      <w:r>
        <w:rPr>
          <w:rFonts w:hint="eastAsia"/>
        </w:rPr>
        <w:t>（非紧急制动</w:t>
      </w:r>
      <w:r>
        <w:t xml:space="preserve"> </w:t>
      </w:r>
      <w:r>
        <w:rPr>
          <w:rFonts w:hint="eastAsia"/>
        </w:rPr>
        <w:t>）</w:t>
      </w:r>
    </w:p>
    <w:p w14:paraId="721232B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车速在工作区间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TBD&lt; </w:t>
      </w:r>
      <w:r>
        <w:rPr>
          <w:rFonts w:hint="eastAsia"/>
        </w:rPr>
        <w:t>车速</w:t>
      </w:r>
      <w:r>
        <w:rPr>
          <w:rFonts w:hint="eastAsia"/>
        </w:rPr>
        <w:t>&lt; TBD</w:t>
      </w:r>
      <w:r>
        <w:rPr>
          <w:rFonts w:hint="eastAsia"/>
        </w:rPr>
        <w:t>）</w:t>
      </w:r>
    </w:p>
    <w:p w14:paraId="3F30CA3C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减速度在工作区间</w:t>
      </w:r>
    </w:p>
    <w:p w14:paraId="4DCB3058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坡度小于阈值</w:t>
      </w:r>
      <w:r>
        <w:rPr>
          <w:rFonts w:hint="eastAsia"/>
        </w:rPr>
        <w:t xml:space="preserve"> </w:t>
      </w:r>
    </w:p>
    <w:p w14:paraId="070A83ED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车辆处于前进状态</w:t>
      </w:r>
    </w:p>
    <w:p w14:paraId="3973DA6A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侧向加速度小于阈值</w:t>
      </w:r>
    </w:p>
    <w:p w14:paraId="2C8EDAA4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转向角小于阈值</w:t>
      </w:r>
    </w:p>
    <w:p w14:paraId="7F66A00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F159C83" w14:textId="77777777" w:rsidR="009E3A7B" w:rsidRPr="008262D9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ascii="Arial" w:eastAsiaTheme="minorEastAsia" w:hAnsi="Arial" w:cs="Arial" w:hint="eastAsia"/>
          <w:szCs w:val="21"/>
        </w:rPr>
        <w:t>整车稳定控制功能激活（紧急制动工况，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 xml:space="preserve"> 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09E51876" w14:textId="22C2C6CB" w:rsidR="008262D9" w:rsidRPr="004F566E" w:rsidRDefault="008262D9" w:rsidP="008262D9">
      <w:pPr>
        <w:pStyle w:val="affff7"/>
        <w:numPr>
          <w:ilvl w:val="0"/>
          <w:numId w:val="14"/>
        </w:numPr>
        <w:ind w:firstLineChars="0"/>
        <w:rPr>
          <w:highlight w:val="yellow"/>
        </w:rPr>
      </w:pPr>
      <w:r w:rsidRPr="004F566E">
        <w:rPr>
          <w:rFonts w:hint="eastAsia"/>
          <w:highlight w:val="yellow"/>
        </w:rPr>
        <w:t>坦克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圆规</w:t>
      </w:r>
      <w:r w:rsidRPr="004F566E">
        <w:rPr>
          <w:rFonts w:hint="eastAsia"/>
          <w:highlight w:val="yellow"/>
        </w:rPr>
        <w:t>/</w:t>
      </w:r>
      <w:r w:rsidRPr="004F566E">
        <w:rPr>
          <w:rFonts w:hint="eastAsia"/>
          <w:highlight w:val="yellow"/>
        </w:rPr>
        <w:t>蟹行</w:t>
      </w:r>
      <w:r w:rsidRPr="004F566E">
        <w:rPr>
          <w:rFonts w:hint="eastAsia"/>
          <w:highlight w:val="yellow"/>
        </w:rPr>
        <w:t>/TBH</w:t>
      </w:r>
      <w:r w:rsidRPr="004F566E">
        <w:rPr>
          <w:rFonts w:hint="eastAsia"/>
          <w:highlight w:val="yellow"/>
        </w:rPr>
        <w:t>爆胎稳定功能激活。</w:t>
      </w:r>
    </w:p>
    <w:p w14:paraId="1B22062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驾驶员制动踏板位置低于阈值</w:t>
      </w:r>
      <w:r>
        <w:rPr>
          <w:rFonts w:hint="eastAsia"/>
        </w:rPr>
        <w:t xml:space="preserve"> </w:t>
      </w:r>
      <w:r>
        <w:rPr>
          <w:rFonts w:hint="eastAsia"/>
        </w:rPr>
        <w:t>（驾驶员松开制动踏板）</w:t>
      </w:r>
    </w:p>
    <w:p w14:paraId="07A92D84" w14:textId="77777777" w:rsidR="0034024D" w:rsidRPr="00AB4452" w:rsidRDefault="00FF6374">
      <w:pPr>
        <w:pStyle w:val="affff7"/>
        <w:numPr>
          <w:ilvl w:val="0"/>
          <w:numId w:val="14"/>
        </w:numPr>
        <w:ind w:firstLineChars="0"/>
        <w:rPr>
          <w:strike/>
        </w:rPr>
      </w:pPr>
      <w:r w:rsidRPr="00AB4452">
        <w:rPr>
          <w:rFonts w:hint="eastAsia"/>
          <w:strike/>
          <w:highlight w:val="yellow"/>
        </w:rPr>
        <w:lastRenderedPageBreak/>
        <w:t>路面条件不满足</w:t>
      </w:r>
    </w:p>
    <w:p w14:paraId="29B410CA" w14:textId="59E37FC2" w:rsidR="009E3A7B" w:rsidRDefault="00FF6374">
      <w:pPr>
        <w:pStyle w:val="affff7"/>
        <w:numPr>
          <w:ilvl w:val="0"/>
          <w:numId w:val="14"/>
        </w:numPr>
        <w:ind w:firstLineChars="0"/>
      </w:pPr>
      <w:commentRangeStart w:id="73"/>
      <w:commentRangeStart w:id="74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73"/>
      <w:r w:rsidR="0046727E">
        <w:rPr>
          <w:rStyle w:val="affff4"/>
          <w:lang w:val="zh-CN"/>
        </w:rPr>
        <w:commentReference w:id="73"/>
      </w:r>
      <w:commentRangeEnd w:id="74"/>
      <w:r w:rsidR="003C038D">
        <w:rPr>
          <w:rStyle w:val="affff4"/>
          <w:lang w:val="zh-CN"/>
        </w:rPr>
        <w:commentReference w:id="74"/>
      </w:r>
    </w:p>
    <w:p w14:paraId="7BF4D6B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速度不在工作区间（高于</w:t>
      </w:r>
      <w:r>
        <w:rPr>
          <w:rFonts w:hint="eastAsia"/>
        </w:rPr>
        <w:t>TBD</w:t>
      </w:r>
      <w:r>
        <w:rPr>
          <w:rFonts w:hint="eastAsia"/>
        </w:rPr>
        <w:t>，低于</w:t>
      </w:r>
      <w:r>
        <w:rPr>
          <w:rFonts w:hint="eastAsia"/>
        </w:rPr>
        <w:t>TBD</w:t>
      </w:r>
      <w:r>
        <w:rPr>
          <w:rFonts w:hint="eastAsia"/>
        </w:rPr>
        <w:t>）。</w:t>
      </w:r>
    </w:p>
    <w:p w14:paraId="7ADE50AB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驾驶员制动踏板速率过大</w:t>
      </w:r>
      <w:r>
        <w:rPr>
          <w:rFonts w:hint="eastAsia"/>
        </w:rPr>
        <w:t xml:space="preserve"> </w:t>
      </w:r>
      <w:r>
        <w:rPr>
          <w:rFonts w:hint="eastAsia"/>
        </w:rPr>
        <w:t>（紧急制动</w:t>
      </w:r>
      <w:r>
        <w:t xml:space="preserve"> </w:t>
      </w:r>
      <w:r>
        <w:rPr>
          <w:rFonts w:hint="eastAsia"/>
        </w:rPr>
        <w:t>）</w:t>
      </w:r>
    </w:p>
    <w:p w14:paraId="3DC9ABD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 xml:space="preserve">ADAS </w:t>
      </w:r>
      <w:r>
        <w:rPr>
          <w:rFonts w:hint="eastAsia"/>
        </w:rPr>
        <w:t>功能激活</w:t>
      </w:r>
    </w:p>
    <w:p w14:paraId="7CD1B9A8" w14:textId="77777777" w:rsidR="009E3A7B" w:rsidRDefault="009E3A7B">
      <w:pPr>
        <w:pStyle w:val="affff7"/>
        <w:ind w:left="1070" w:firstLineChars="0" w:firstLine="0"/>
      </w:pPr>
    </w:p>
    <w:p w14:paraId="14CC537A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7DAB231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开关关闭</w:t>
      </w:r>
    </w:p>
    <w:p w14:paraId="296E3D4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开关信号无效</w:t>
      </w:r>
    </w:p>
    <w:p w14:paraId="053122C3" w14:textId="77777777" w:rsidR="009E3A7B" w:rsidRDefault="009E3A7B">
      <w:pPr>
        <w:ind w:firstLineChars="0" w:firstLine="0"/>
      </w:pPr>
    </w:p>
    <w:p w14:paraId="490F4A23" w14:textId="78FFDC30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满足下面条件，</w:t>
      </w:r>
      <w:r>
        <w:rPr>
          <w:rFonts w:hint="eastAsia"/>
        </w:rPr>
        <w:t xml:space="preserve"> CST off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DE67D9B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2E6D6279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35679A84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629F9CA2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驾驶员手动按下开关（虚拟）打开</w:t>
      </w:r>
      <w:r>
        <w:rPr>
          <w:rFonts w:hint="eastAsia"/>
        </w:rPr>
        <w:t>CST</w:t>
      </w:r>
      <w:r>
        <w:rPr>
          <w:rFonts w:hint="eastAsia"/>
        </w:rPr>
        <w:t>功能，</w:t>
      </w:r>
    </w:p>
    <w:p w14:paraId="2048D529" w14:textId="77777777" w:rsidR="002010E1" w:rsidRDefault="002010E1" w:rsidP="002010E1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2526455C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483FAE7E" w14:textId="77777777" w:rsidR="002010E1" w:rsidRDefault="002010E1" w:rsidP="002010E1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1A0098C3" w14:textId="77777777" w:rsidR="002072B9" w:rsidRDefault="002072B9" w:rsidP="002072B9">
      <w:pPr>
        <w:ind w:firstLineChars="0"/>
      </w:pPr>
    </w:p>
    <w:p w14:paraId="56A8873A" w14:textId="77777777" w:rsidR="002072B9" w:rsidRDefault="002072B9" w:rsidP="002072B9">
      <w:pPr>
        <w:ind w:firstLineChars="0"/>
      </w:pPr>
    </w:p>
    <w:p w14:paraId="0093BE19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3EF067ED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开关关闭</w:t>
      </w:r>
    </w:p>
    <w:p w14:paraId="27CFB456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645FFE3" w14:textId="7BEF1179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26768D98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22C9CD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failure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2AA47F3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故障恢复</w:t>
      </w:r>
    </w:p>
    <w:p w14:paraId="03B01362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关键信号恢复</w:t>
      </w:r>
    </w:p>
    <w:p w14:paraId="14E439E5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开关保持开启</w:t>
      </w:r>
    </w:p>
    <w:p w14:paraId="128DCEE0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5462231" w14:textId="37EE6F8C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4E9AA231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1D4D1D53" w14:textId="77777777" w:rsidR="009E3A7B" w:rsidRDefault="009E3A7B">
      <w:pPr>
        <w:ind w:firstLineChars="0" w:firstLine="0"/>
      </w:pPr>
    </w:p>
    <w:p w14:paraId="326AC5BB" w14:textId="77777777" w:rsidR="009E3A7B" w:rsidRDefault="00FF6374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CST </w:t>
      </w:r>
      <w:r>
        <w:rPr>
          <w:rFonts w:hint="eastAsia"/>
        </w:rPr>
        <w:t>功能</w:t>
      </w:r>
      <w:r>
        <w:rPr>
          <w:rFonts w:hint="eastAsia"/>
          <w:lang w:val="en-US"/>
        </w:rPr>
        <w:t>Standby</w:t>
      </w:r>
      <w:r>
        <w:rPr>
          <w:rFonts w:hint="eastAsia"/>
        </w:rPr>
        <w:t>策略</w:t>
      </w:r>
      <w:r>
        <w:rPr>
          <w:rFonts w:hint="eastAsia"/>
          <w:lang w:val="en-US"/>
        </w:rPr>
        <w:t>：</w:t>
      </w:r>
    </w:p>
    <w:p w14:paraId="453062D6" w14:textId="77777777" w:rsidR="009E3A7B" w:rsidRDefault="00FF6374">
      <w:pPr>
        <w:ind w:firstLine="420"/>
      </w:pPr>
      <w:r>
        <w:rPr>
          <w:rFonts w:hint="eastAsia"/>
        </w:rPr>
        <w:t xml:space="preserve">CST </w:t>
      </w:r>
      <w:r>
        <w:rPr>
          <w:rFonts w:hint="eastAsia"/>
        </w:rPr>
        <w:t>功能状态由</w:t>
      </w:r>
      <w:r>
        <w:rPr>
          <w:rFonts w:hint="eastAsia"/>
        </w:rPr>
        <w:t xml:space="preserve">VMC host ECU </w:t>
      </w:r>
      <w:r>
        <w:rPr>
          <w:rFonts w:hint="eastAsia"/>
        </w:rPr>
        <w:t>记忆，</w:t>
      </w:r>
      <w:r>
        <w:rPr>
          <w:rFonts w:hint="eastAsia"/>
        </w:rPr>
        <w:t xml:space="preserve">CST </w:t>
      </w:r>
      <w:r>
        <w:rPr>
          <w:rFonts w:hint="eastAsia"/>
        </w:rPr>
        <w:t>功能出厂默认为关闭状态，</w:t>
      </w:r>
      <w:r>
        <w:rPr>
          <w:rFonts w:hint="eastAsia"/>
        </w:rPr>
        <w:t xml:space="preserve"> HMI </w:t>
      </w:r>
      <w:r>
        <w:rPr>
          <w:rFonts w:hint="eastAsia"/>
        </w:rPr>
        <w:t>上</w:t>
      </w:r>
      <w:r>
        <w:rPr>
          <w:rFonts w:hint="eastAsia"/>
        </w:rPr>
        <w:t>CST</w:t>
      </w:r>
      <w:r>
        <w:rPr>
          <w:rFonts w:hint="eastAsia"/>
        </w:rPr>
        <w:t>开关根据</w:t>
      </w:r>
      <w:r>
        <w:rPr>
          <w:rFonts w:hint="eastAsia"/>
        </w:rPr>
        <w:t>VMC</w:t>
      </w:r>
      <w:r>
        <w:rPr>
          <w:rFonts w:hint="eastAsia"/>
        </w:rPr>
        <w:t>反馈的</w:t>
      </w:r>
      <w:proofErr w:type="spellStart"/>
      <w:r>
        <w:rPr>
          <w:rFonts w:hint="eastAsia"/>
        </w:rPr>
        <w:t>CST_Status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信号进行显示。</w:t>
      </w:r>
    </w:p>
    <w:p w14:paraId="6C4C85A7" w14:textId="77777777" w:rsidR="009E3A7B" w:rsidRDefault="00FF6374">
      <w:pPr>
        <w:ind w:firstLine="420"/>
      </w:pPr>
      <w:r>
        <w:rPr>
          <w:rFonts w:hint="eastAsia"/>
        </w:rPr>
        <w:t>满足下列条件时，</w:t>
      </w:r>
      <w:r>
        <w:rPr>
          <w:rFonts w:hint="eastAsia"/>
        </w:rPr>
        <w:t>CST</w:t>
      </w:r>
      <w:r>
        <w:rPr>
          <w:rFonts w:hint="eastAsia"/>
        </w:rPr>
        <w:t>功能</w:t>
      </w:r>
      <w:r>
        <w:rPr>
          <w:rFonts w:hint="eastAsia"/>
        </w:rPr>
        <w:t>Ready</w:t>
      </w:r>
      <w:r>
        <w:rPr>
          <w:rFonts w:hint="eastAsia"/>
        </w:rPr>
        <w:t>：</w:t>
      </w:r>
      <w:proofErr w:type="spellStart"/>
      <w:r>
        <w:t>CST_Status</w:t>
      </w:r>
      <w:proofErr w:type="spellEnd"/>
      <w:r>
        <w:t>=0x1: CST is Standby</w:t>
      </w:r>
    </w:p>
    <w:p w14:paraId="4EB056AC" w14:textId="4377BA53" w:rsidR="009E3A7B" w:rsidRDefault="00FF6374" w:rsidP="002C1B8E">
      <w:pPr>
        <w:pStyle w:val="affff7"/>
        <w:numPr>
          <w:ilvl w:val="0"/>
          <w:numId w:val="2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5DF9D9D4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lastRenderedPageBreak/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55266F95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3E93919A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驾驶员手动按下开关（虚拟）打开</w:t>
      </w:r>
      <w:r>
        <w:rPr>
          <w:rFonts w:hint="eastAsia"/>
        </w:rPr>
        <w:t>CST</w:t>
      </w:r>
      <w:r>
        <w:rPr>
          <w:rFonts w:hint="eastAsia"/>
        </w:rPr>
        <w:t>功能，</w:t>
      </w:r>
    </w:p>
    <w:p w14:paraId="3E459F0E" w14:textId="16456EC0" w:rsidR="009E3A7B" w:rsidRDefault="00FF6374" w:rsidP="002C1B8E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0FF3BB53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14660D76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2A1F2516" w14:textId="77777777" w:rsidR="009E3A7B" w:rsidRDefault="009E3A7B">
      <w:pPr>
        <w:ind w:firstLineChars="0"/>
      </w:pPr>
    </w:p>
    <w:p w14:paraId="07DE7FD5" w14:textId="77777777" w:rsidR="009E3A7B" w:rsidRDefault="00FF6374">
      <w:pPr>
        <w:pStyle w:val="4"/>
      </w:pPr>
      <w:r>
        <w:rPr>
          <w:rFonts w:hint="eastAsia"/>
        </w:rPr>
        <w:t>功能激活条件：</w:t>
      </w:r>
    </w:p>
    <w:p w14:paraId="7DDAC2C0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同时满足下列条件：</w:t>
      </w:r>
      <w:r>
        <w:rPr>
          <w:rFonts w:hint="eastAsia"/>
          <w:lang w:val="zh-CN"/>
        </w:rPr>
        <w:t xml:space="preserve"> </w:t>
      </w:r>
      <w:r>
        <w:t>CST</w:t>
      </w:r>
      <w:r>
        <w:rPr>
          <w:rFonts w:hint="eastAsia"/>
        </w:rPr>
        <w:t>功能进入激活状态</w:t>
      </w:r>
      <w:proofErr w:type="spellStart"/>
      <w:r>
        <w:t>CST_Status</w:t>
      </w:r>
      <w:proofErr w:type="spellEnd"/>
      <w:r>
        <w:t>=</w:t>
      </w:r>
      <w:r>
        <w:rPr>
          <w:rFonts w:ascii="SimSun" w:cs="SimSun"/>
          <w:kern w:val="0"/>
          <w:sz w:val="23"/>
          <w:szCs w:val="23"/>
        </w:rPr>
        <w:t xml:space="preserve"> </w:t>
      </w:r>
      <w:r>
        <w:t>0x2</w:t>
      </w:r>
      <w:r>
        <w:rPr>
          <w:rFonts w:hint="eastAsia"/>
        </w:rPr>
        <w:t>：</w:t>
      </w:r>
      <w:r>
        <w:t>CST is Active</w:t>
      </w:r>
    </w:p>
    <w:p w14:paraId="4C6E3EAE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）车辆处于前进状态：</w:t>
      </w:r>
      <w:r>
        <w:rPr>
          <w:rFonts w:hint="eastAsia"/>
          <w:lang w:val="zh-CN"/>
        </w:rPr>
        <w:t xml:space="preserve"> 0x1E9</w:t>
      </w:r>
      <w:r>
        <w:rPr>
          <w:rFonts w:hint="eastAsia"/>
          <w:lang w:val="zh-CN"/>
        </w:rPr>
        <w:t>报文的“车速方向”</w:t>
      </w:r>
      <w:r>
        <w:rPr>
          <w:rFonts w:hint="eastAsia"/>
          <w:lang w:val="zh-CN"/>
        </w:rPr>
        <w:t>VehSpdAvgDrvnDir_ABS = $1 Forward</w:t>
      </w:r>
      <w:r>
        <w:rPr>
          <w:rFonts w:hint="eastAsia"/>
          <w:lang w:val="zh-CN"/>
        </w:rPr>
        <w:t>。</w:t>
      </w:r>
    </w:p>
    <w:p w14:paraId="3C6767A9" w14:textId="3DCFD126" w:rsidR="009E3A7B" w:rsidRDefault="00FF6374">
      <w:pPr>
        <w:ind w:firstLine="420"/>
        <w:rPr>
          <w:rFonts w:ascii="Arial" w:eastAsiaTheme="minorEastAsia" w:hAnsi="Arial" w:cs="Arial"/>
          <w:szCs w:val="21"/>
        </w:rPr>
      </w:pPr>
      <w:r>
        <w:rPr>
          <w:lang w:val="zh-CN"/>
        </w:rPr>
        <w:t xml:space="preserve">2) </w:t>
      </w:r>
      <w:r>
        <w:rPr>
          <w:rFonts w:ascii="Arial" w:eastAsiaTheme="minorEastAsia" w:hAnsi="Arial" w:cs="Arial" w:hint="eastAsia"/>
          <w:szCs w:val="21"/>
        </w:rPr>
        <w:t>整车稳定控制功能未激活（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>等稳定控制功能未激活）</w:t>
      </w:r>
      <w:r w:rsidR="004F566E">
        <w:rPr>
          <w:rFonts w:ascii="Arial" w:eastAsiaTheme="minorEastAsia" w:hAnsi="Arial" w:cs="Arial" w:hint="eastAsia"/>
          <w:szCs w:val="21"/>
        </w:rPr>
        <w:t>，</w:t>
      </w:r>
      <w:r w:rsidR="00763278">
        <w:rPr>
          <w:rFonts w:ascii="Arial" w:eastAsiaTheme="minorEastAsia" w:hAnsi="Arial" w:cs="Arial" w:hint="eastAsia"/>
          <w:szCs w:val="21"/>
        </w:rPr>
        <w:t>VMC</w:t>
      </w:r>
      <w:r w:rsidR="00763278">
        <w:rPr>
          <w:rFonts w:ascii="Arial" w:eastAsiaTheme="minorEastAsia" w:hAnsi="Arial" w:cs="Arial" w:hint="eastAsia"/>
          <w:szCs w:val="21"/>
        </w:rPr>
        <w:t>本身</w:t>
      </w:r>
      <w:r w:rsidR="004F566E" w:rsidRPr="004F566E">
        <w:rPr>
          <w:rFonts w:hint="eastAsia"/>
          <w:highlight w:val="yellow"/>
        </w:rPr>
        <w:t>坦克</w:t>
      </w:r>
      <w:r w:rsidR="004F566E" w:rsidRPr="004F566E">
        <w:rPr>
          <w:rFonts w:hint="eastAsia"/>
          <w:highlight w:val="yellow"/>
        </w:rPr>
        <w:t>/</w:t>
      </w:r>
      <w:r w:rsidR="004F566E" w:rsidRPr="004F566E">
        <w:rPr>
          <w:rFonts w:hint="eastAsia"/>
          <w:highlight w:val="yellow"/>
        </w:rPr>
        <w:t>圆规</w:t>
      </w:r>
      <w:r w:rsidR="004F566E" w:rsidRPr="004F566E">
        <w:rPr>
          <w:rFonts w:hint="eastAsia"/>
          <w:highlight w:val="yellow"/>
        </w:rPr>
        <w:t>/TBH</w:t>
      </w:r>
      <w:r w:rsidR="004F566E" w:rsidRPr="004F566E">
        <w:rPr>
          <w:rFonts w:hint="eastAsia"/>
          <w:highlight w:val="yellow"/>
        </w:rPr>
        <w:t>爆胎稳定功能未激活。</w:t>
      </w:r>
    </w:p>
    <w:p w14:paraId="4E11C6DC" w14:textId="77777777" w:rsidR="004F566E" w:rsidRDefault="004F566E">
      <w:pPr>
        <w:ind w:firstLine="420"/>
        <w:rPr>
          <w:rFonts w:ascii="Arial" w:eastAsiaTheme="minorEastAsia" w:hAnsi="Arial" w:cs="Arial"/>
          <w:szCs w:val="21"/>
        </w:rPr>
      </w:pPr>
    </w:p>
    <w:p w14:paraId="66009F0D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 xml:space="preserve">3) </w:t>
      </w:r>
      <w:r>
        <w:rPr>
          <w:rFonts w:hint="eastAsia"/>
          <w:lang w:val="zh-CN"/>
        </w:rPr>
        <w:t>路况良好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路面平顺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（非搓板路、比利时路、对开路等。坡度不大于</w:t>
      </w:r>
      <w:r>
        <w:rPr>
          <w:rFonts w:hint="eastAsia"/>
          <w:lang w:val="zh-CN"/>
        </w:rPr>
        <w:t>15TBD</w:t>
      </w:r>
      <w:r>
        <w:rPr>
          <w:rFonts w:hint="eastAsia"/>
          <w:lang w:val="zh-CN"/>
        </w:rPr>
        <w:t>）</w:t>
      </w:r>
    </w:p>
    <w:p w14:paraId="507C0408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5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整车车速降低到</w:t>
      </w:r>
      <w:r>
        <w:rPr>
          <w:rFonts w:hint="eastAsia"/>
          <w:lang w:val="zh-CN"/>
        </w:rPr>
        <w:t xml:space="preserve"> 10 kph (TBD) </w:t>
      </w:r>
      <w:r>
        <w:rPr>
          <w:rFonts w:hint="eastAsia"/>
          <w:lang w:val="zh-CN"/>
        </w:rPr>
        <w:t>以下</w:t>
      </w:r>
    </w:p>
    <w:p w14:paraId="40B39739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6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车速低于</w:t>
      </w:r>
      <w:r>
        <w:rPr>
          <w:rFonts w:hint="eastAsia"/>
          <w:lang w:val="zh-CN"/>
        </w:rPr>
        <w:t>10kph</w:t>
      </w:r>
      <w:r>
        <w:rPr>
          <w:rFonts w:hint="eastAsia"/>
          <w:lang w:val="zh-CN"/>
        </w:rPr>
        <w:t>时，整车减速度小于</w:t>
      </w:r>
      <w:r>
        <w:rPr>
          <w:rFonts w:hint="eastAsia"/>
          <w:lang w:val="zh-CN"/>
        </w:rPr>
        <w:t xml:space="preserve">0.6g(TBD), </w:t>
      </w:r>
      <w:r>
        <w:rPr>
          <w:rFonts w:hint="eastAsia"/>
          <w:lang w:val="zh-CN"/>
        </w:rPr>
        <w:t>制动压力小于</w:t>
      </w:r>
      <w:r>
        <w:rPr>
          <w:rFonts w:hint="eastAsia"/>
          <w:lang w:val="zh-CN"/>
        </w:rPr>
        <w:t xml:space="preserve">60bar(TBD), </w:t>
      </w:r>
      <w:r>
        <w:rPr>
          <w:rFonts w:hint="eastAsia"/>
          <w:lang w:val="zh-CN"/>
        </w:rPr>
        <w:t>踩踏</w:t>
      </w:r>
      <w:proofErr w:type="gramStart"/>
      <w:r>
        <w:rPr>
          <w:rFonts w:hint="eastAsia"/>
          <w:lang w:val="zh-CN"/>
        </w:rPr>
        <w:t>板速度</w:t>
      </w:r>
      <w:proofErr w:type="gramEnd"/>
      <w:r>
        <w:rPr>
          <w:rFonts w:hint="eastAsia"/>
          <w:lang w:val="zh-CN"/>
        </w:rPr>
        <w:t>小于</w:t>
      </w:r>
      <w:r>
        <w:rPr>
          <w:rFonts w:hint="eastAsia"/>
          <w:lang w:val="zh-CN"/>
        </w:rPr>
        <w:t>100mm/s(TBD)</w:t>
      </w:r>
    </w:p>
    <w:p w14:paraId="44BD4A43" w14:textId="77777777" w:rsidR="009E3A7B" w:rsidRDefault="00FF6374">
      <w:pPr>
        <w:ind w:firstLine="420"/>
        <w:rPr>
          <w:lang w:val="zh-CN"/>
        </w:rPr>
      </w:pPr>
      <w:commentRangeStart w:id="75"/>
      <w:commentRangeStart w:id="76"/>
      <w:r>
        <w:rPr>
          <w:rFonts w:hint="eastAsia"/>
          <w:lang w:val="zh-CN"/>
        </w:rPr>
        <w:t>7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电机</w:t>
      </w:r>
      <w:r>
        <w:rPr>
          <w:rFonts w:hint="eastAsia"/>
          <w:lang w:val="zh-CN"/>
        </w:rPr>
        <w:t xml:space="preserve">Regen </w:t>
      </w:r>
      <w:r>
        <w:rPr>
          <w:rFonts w:hint="eastAsia"/>
          <w:lang w:val="zh-CN"/>
        </w:rPr>
        <w:t>能力不受限（高</w:t>
      </w:r>
      <w:r>
        <w:rPr>
          <w:rFonts w:hint="eastAsia"/>
          <w:lang w:val="zh-CN"/>
        </w:rPr>
        <w:t>SOC/</w:t>
      </w:r>
      <w:r>
        <w:rPr>
          <w:rFonts w:hint="eastAsia"/>
          <w:lang w:val="zh-CN"/>
        </w:rPr>
        <w:t>低温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电机限扭）</w:t>
      </w:r>
      <w:commentRangeEnd w:id="75"/>
      <w:r w:rsidR="002E3AEA">
        <w:rPr>
          <w:rStyle w:val="affff4"/>
          <w:lang w:val="zh-CN"/>
        </w:rPr>
        <w:commentReference w:id="75"/>
      </w:r>
      <w:commentRangeEnd w:id="76"/>
      <w:r w:rsidR="005E7229">
        <w:rPr>
          <w:rStyle w:val="affff4"/>
          <w:lang w:val="zh-CN"/>
        </w:rPr>
        <w:commentReference w:id="76"/>
      </w:r>
    </w:p>
    <w:p w14:paraId="2CD6BD0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8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  <w:t>ADAS</w:t>
      </w:r>
      <w:r>
        <w:rPr>
          <w:rFonts w:hint="eastAsia"/>
          <w:lang w:val="zh-CN"/>
        </w:rPr>
        <w:t>功能未激活。</w:t>
      </w:r>
    </w:p>
    <w:p w14:paraId="146375E4" w14:textId="77777777" w:rsidR="00464BEE" w:rsidRDefault="00464BEE">
      <w:pPr>
        <w:ind w:firstLine="420"/>
        <w:rPr>
          <w:lang w:val="zh-CN"/>
        </w:rPr>
      </w:pPr>
    </w:p>
    <w:p w14:paraId="451EF429" w14:textId="77777777" w:rsidR="009E3A7B" w:rsidRDefault="009E3A7B">
      <w:pPr>
        <w:ind w:firstLine="420"/>
        <w:rPr>
          <w:color w:val="FF0000"/>
          <w:lang w:val="zh-CN"/>
        </w:rPr>
      </w:pPr>
    </w:p>
    <w:p w14:paraId="4F89A654" w14:textId="77777777" w:rsidR="009E3A7B" w:rsidRDefault="009E3A7B">
      <w:pPr>
        <w:ind w:firstLine="420"/>
        <w:rPr>
          <w:lang w:val="zh-CN"/>
        </w:rPr>
      </w:pPr>
    </w:p>
    <w:p w14:paraId="6EBED1C2" w14:textId="77777777" w:rsidR="009E3A7B" w:rsidRDefault="009E3A7B">
      <w:pPr>
        <w:ind w:firstLineChars="0" w:firstLine="0"/>
      </w:pPr>
    </w:p>
    <w:p w14:paraId="2981F93D" w14:textId="77777777" w:rsidR="009E3A7B" w:rsidRDefault="00FF6374">
      <w:pPr>
        <w:pStyle w:val="4"/>
      </w:pPr>
      <w:r>
        <w:rPr>
          <w:rFonts w:hint="eastAsia"/>
        </w:rPr>
        <w:t>功能退出条件：</w:t>
      </w:r>
    </w:p>
    <w:p w14:paraId="7A435314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满足任</w:t>
      </w:r>
      <w:proofErr w:type="gramStart"/>
      <w:r>
        <w:rPr>
          <w:rFonts w:hint="eastAsia"/>
          <w:lang w:val="zh-CN"/>
        </w:rPr>
        <w:t>一</w:t>
      </w:r>
      <w:proofErr w:type="gramEnd"/>
      <w:r>
        <w:rPr>
          <w:rFonts w:hint="eastAsia"/>
          <w:lang w:val="zh-CN"/>
        </w:rPr>
        <w:t>下列条件：</w:t>
      </w:r>
      <w:r>
        <w:rPr>
          <w:rFonts w:hint="eastAsia"/>
          <w:lang w:val="zh-CN"/>
        </w:rPr>
        <w:t xml:space="preserve"> </w:t>
      </w:r>
      <w:r>
        <w:t>CST</w:t>
      </w:r>
      <w:r>
        <w:rPr>
          <w:rFonts w:hint="eastAsia"/>
        </w:rPr>
        <w:t>功能从激活状态退出到准备状态</w:t>
      </w:r>
      <w:r>
        <w:rPr>
          <w:rFonts w:hint="eastAsia"/>
        </w:rPr>
        <w:t xml:space="preserve"> </w:t>
      </w:r>
      <w:proofErr w:type="spellStart"/>
      <w:r>
        <w:t>CST_Status</w:t>
      </w:r>
      <w:proofErr w:type="spellEnd"/>
      <w:r>
        <w:t>=</w:t>
      </w:r>
      <w:r>
        <w:rPr>
          <w:rFonts w:ascii="SimSun" w:cs="SimSun"/>
          <w:kern w:val="0"/>
          <w:sz w:val="23"/>
          <w:szCs w:val="23"/>
        </w:rPr>
        <w:t xml:space="preserve"> </w:t>
      </w:r>
      <w:r>
        <w:t>0x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 xml:space="preserve">CST is </w:t>
      </w:r>
      <w:r>
        <w:rPr>
          <w:rFonts w:hint="eastAsia"/>
        </w:rPr>
        <w:t>Standby</w:t>
      </w:r>
    </w:p>
    <w:p w14:paraId="03D70FC5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）车辆处于</w:t>
      </w:r>
      <w:proofErr w:type="gramStart"/>
      <w:r>
        <w:rPr>
          <w:rFonts w:hint="eastAsia"/>
          <w:lang w:val="zh-CN"/>
        </w:rPr>
        <w:t>非前进</w:t>
      </w:r>
      <w:proofErr w:type="gramEnd"/>
      <w:r>
        <w:rPr>
          <w:rFonts w:hint="eastAsia"/>
          <w:lang w:val="zh-CN"/>
        </w:rPr>
        <w:t>状态：</w:t>
      </w:r>
    </w:p>
    <w:p w14:paraId="6C84A273" w14:textId="77777777" w:rsidR="009E3A7B" w:rsidRDefault="00FF6374">
      <w:pPr>
        <w:ind w:firstLine="420"/>
        <w:rPr>
          <w:rFonts w:ascii="Arial" w:eastAsiaTheme="minorEastAsia" w:hAnsi="Arial" w:cs="Arial"/>
          <w:szCs w:val="21"/>
        </w:rPr>
      </w:pPr>
      <w:r>
        <w:rPr>
          <w:lang w:val="zh-CN"/>
        </w:rPr>
        <w:t xml:space="preserve">2) </w:t>
      </w:r>
      <w:r>
        <w:rPr>
          <w:rFonts w:ascii="Arial" w:eastAsiaTheme="minorEastAsia" w:hAnsi="Arial" w:cs="Arial" w:hint="eastAsia"/>
          <w:szCs w:val="21"/>
        </w:rPr>
        <w:t>整车稳定控制功能激活（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63CED18E" w14:textId="39FCBCA5" w:rsidR="00657549" w:rsidRPr="00657549" w:rsidRDefault="00657549" w:rsidP="00657549">
      <w:pPr>
        <w:ind w:left="315" w:firstLineChars="0" w:firstLine="420"/>
        <w:rPr>
          <w:highlight w:val="yellow"/>
        </w:rPr>
      </w:pPr>
      <w:r>
        <w:rPr>
          <w:rFonts w:hint="eastAsia"/>
          <w:highlight w:val="yellow"/>
        </w:rPr>
        <w:t>Or</w:t>
      </w:r>
      <w:r w:rsidRPr="00657549">
        <w:rPr>
          <w:rFonts w:hint="eastAsia"/>
          <w:highlight w:val="yellow"/>
        </w:rPr>
        <w:t>坦克</w:t>
      </w:r>
      <w:r w:rsidRPr="00657549">
        <w:rPr>
          <w:rFonts w:hint="eastAsia"/>
          <w:highlight w:val="yellow"/>
        </w:rPr>
        <w:t>/</w:t>
      </w:r>
      <w:r w:rsidRPr="00657549">
        <w:rPr>
          <w:rFonts w:hint="eastAsia"/>
          <w:highlight w:val="yellow"/>
        </w:rPr>
        <w:t>圆规</w:t>
      </w:r>
      <w:r w:rsidRPr="00657549">
        <w:rPr>
          <w:rFonts w:hint="eastAsia"/>
          <w:highlight w:val="yellow"/>
        </w:rPr>
        <w:t>/TBH</w:t>
      </w:r>
      <w:r w:rsidRPr="00657549">
        <w:rPr>
          <w:rFonts w:hint="eastAsia"/>
          <w:highlight w:val="yellow"/>
        </w:rPr>
        <w:t>爆胎稳定功能激活。</w:t>
      </w:r>
    </w:p>
    <w:p w14:paraId="69E726F7" w14:textId="77777777" w:rsidR="00657549" w:rsidRPr="00657549" w:rsidRDefault="00657549">
      <w:pPr>
        <w:ind w:firstLine="420"/>
        <w:rPr>
          <w:rFonts w:ascii="Arial" w:eastAsiaTheme="minorEastAsia" w:hAnsi="Arial" w:cs="Arial"/>
          <w:szCs w:val="21"/>
        </w:rPr>
      </w:pPr>
    </w:p>
    <w:p w14:paraId="37590439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 xml:space="preserve">3) </w:t>
      </w:r>
      <w:r>
        <w:rPr>
          <w:rFonts w:hint="eastAsia"/>
          <w:lang w:val="zh-CN"/>
        </w:rPr>
        <w:t>检测到车辆正在经过恶劣工况路面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或行驶到坡道（坡度≥</w:t>
      </w:r>
      <w:r>
        <w:rPr>
          <w:rFonts w:hint="eastAsia"/>
          <w:lang w:val="zh-CN"/>
        </w:rPr>
        <w:t xml:space="preserve"> 15 TBD </w:t>
      </w:r>
      <w:r>
        <w:rPr>
          <w:rFonts w:hint="eastAsia"/>
          <w:lang w:val="zh-CN"/>
        </w:rPr>
        <w:t>）。</w:t>
      </w:r>
    </w:p>
    <w:p w14:paraId="6D03CEA7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4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驾驶员释放制动踏板</w:t>
      </w:r>
    </w:p>
    <w:p w14:paraId="461BD59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5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主</w:t>
      </w:r>
      <w:proofErr w:type="gramStart"/>
      <w:r>
        <w:rPr>
          <w:rFonts w:hint="eastAsia"/>
          <w:lang w:val="zh-CN"/>
        </w:rPr>
        <w:t>缸压力</w:t>
      </w:r>
      <w:proofErr w:type="gramEnd"/>
      <w:r>
        <w:rPr>
          <w:rFonts w:hint="eastAsia"/>
          <w:lang w:val="zh-CN"/>
        </w:rPr>
        <w:t>低于</w:t>
      </w:r>
      <w:r>
        <w:rPr>
          <w:rFonts w:hint="eastAsia"/>
          <w:lang w:val="zh-CN"/>
        </w:rPr>
        <w:t>4bar (TBD)</w:t>
      </w:r>
    </w:p>
    <w:p w14:paraId="34DE5561" w14:textId="77777777" w:rsidR="009E3A7B" w:rsidRDefault="00FF6374">
      <w:pPr>
        <w:ind w:firstLine="420"/>
        <w:rPr>
          <w:lang w:val="zh-CN"/>
        </w:rPr>
      </w:pPr>
      <w:commentRangeStart w:id="77"/>
      <w:r>
        <w:rPr>
          <w:rFonts w:hint="eastAsia"/>
          <w:lang w:val="zh-CN"/>
        </w:rPr>
        <w:t>6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电机</w:t>
      </w:r>
      <w:r>
        <w:rPr>
          <w:rFonts w:hint="eastAsia"/>
          <w:lang w:val="zh-CN"/>
        </w:rPr>
        <w:t xml:space="preserve">Regen </w:t>
      </w:r>
      <w:r>
        <w:rPr>
          <w:rFonts w:hint="eastAsia"/>
          <w:lang w:val="zh-CN"/>
        </w:rPr>
        <w:t>能力受限（高</w:t>
      </w:r>
      <w:r>
        <w:rPr>
          <w:rFonts w:hint="eastAsia"/>
          <w:lang w:val="zh-CN"/>
        </w:rPr>
        <w:t>SOC/</w:t>
      </w:r>
      <w:r>
        <w:rPr>
          <w:rFonts w:hint="eastAsia"/>
          <w:lang w:val="zh-CN"/>
        </w:rPr>
        <w:t>低温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电机限扭）</w:t>
      </w:r>
      <w:commentRangeEnd w:id="77"/>
      <w:r w:rsidR="00945B57">
        <w:rPr>
          <w:rStyle w:val="affff4"/>
          <w:lang w:val="zh-CN"/>
        </w:rPr>
        <w:commentReference w:id="77"/>
      </w:r>
    </w:p>
    <w:p w14:paraId="507E3B4F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7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  <w:t>ADAS</w:t>
      </w:r>
      <w:r>
        <w:rPr>
          <w:rFonts w:hint="eastAsia"/>
          <w:lang w:val="zh-CN"/>
        </w:rPr>
        <w:t>功能激活。</w:t>
      </w:r>
    </w:p>
    <w:p w14:paraId="66B52FEF" w14:textId="77777777" w:rsidR="007F1F1C" w:rsidRDefault="007F1F1C">
      <w:pPr>
        <w:ind w:firstLine="420"/>
        <w:rPr>
          <w:lang w:val="zh-CN"/>
        </w:rPr>
      </w:pPr>
    </w:p>
    <w:p w14:paraId="09F85F5F" w14:textId="77777777" w:rsidR="009E3A7B" w:rsidRDefault="009E3A7B" w:rsidP="001F54FD">
      <w:pPr>
        <w:ind w:firstLineChars="0" w:firstLine="0"/>
        <w:rPr>
          <w:lang w:val="zh-CN"/>
        </w:rPr>
      </w:pPr>
    </w:p>
    <w:p w14:paraId="186F8845" w14:textId="77777777" w:rsidR="009E3A7B" w:rsidRDefault="00FF6374">
      <w:pPr>
        <w:ind w:firstLineChars="95" w:firstLine="199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  <w:r>
        <w:rPr>
          <w:lang w:val="zh-CN"/>
        </w:rPr>
        <w:tab/>
      </w:r>
      <w:r>
        <w:rPr>
          <w:rFonts w:hint="eastAsia"/>
          <w:lang w:val="zh-CN"/>
        </w:rPr>
        <w:t>当驾驶员操作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开关，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功能从激活状态退出到关闭状态</w:t>
      </w:r>
      <w:r>
        <w:rPr>
          <w:rFonts w:hint="eastAsia"/>
          <w:lang w:val="zh-CN"/>
        </w:rPr>
        <w:t xml:space="preserve"> CST_Status=0x0: CST is off</w:t>
      </w:r>
      <w:r>
        <w:rPr>
          <w:rFonts w:hint="eastAsia"/>
          <w:lang w:val="zh-CN"/>
        </w:rPr>
        <w:t>。</w:t>
      </w:r>
    </w:p>
    <w:p w14:paraId="09CB80DB" w14:textId="77777777" w:rsidR="009E3A7B" w:rsidRDefault="009E3A7B">
      <w:pPr>
        <w:ind w:firstLine="420"/>
        <w:rPr>
          <w:lang w:val="zh-CN"/>
        </w:rPr>
      </w:pPr>
    </w:p>
    <w:p w14:paraId="5F1B1777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注：</w:t>
      </w:r>
      <w:r>
        <w:rPr>
          <w:rFonts w:hint="eastAsia"/>
          <w:lang w:val="zh-CN"/>
        </w:rPr>
        <w:t xml:space="preserve"> </w:t>
      </w:r>
    </w:p>
    <w:p w14:paraId="2D601C21" w14:textId="77777777" w:rsidR="009E3A7B" w:rsidRDefault="00FF6374">
      <w:pPr>
        <w:pStyle w:val="affff7"/>
        <w:numPr>
          <w:ilvl w:val="0"/>
          <w:numId w:val="17"/>
        </w:numPr>
        <w:ind w:firstLineChars="0"/>
        <w:rPr>
          <w:lang w:val="zh-CN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功能退出过程中，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为避免整车闯动，制动系统需要及时介入，应已经补液标定。</w:t>
      </w:r>
    </w:p>
    <w:p w14:paraId="0098FED3" w14:textId="77777777" w:rsidR="009E3A7B" w:rsidRDefault="009E3A7B">
      <w:pPr>
        <w:ind w:firstLineChars="0" w:firstLine="0"/>
      </w:pPr>
    </w:p>
    <w:p w14:paraId="08748553" w14:textId="77777777" w:rsidR="009E3A7B" w:rsidRDefault="00FF6374">
      <w:pPr>
        <w:pStyle w:val="2"/>
        <w:spacing w:line="360" w:lineRule="auto"/>
      </w:pPr>
      <w:bookmarkStart w:id="78" w:name="_Toc207715821"/>
      <w:r>
        <w:rPr>
          <w:rFonts w:hint="eastAsia"/>
        </w:rPr>
        <w:t>控制逻辑</w:t>
      </w:r>
      <w:bookmarkEnd w:id="78"/>
    </w:p>
    <w:p w14:paraId="792B7C1E" w14:textId="62AF06DA" w:rsidR="009E3A7B" w:rsidRDefault="00FF6374">
      <w:pPr>
        <w:ind w:firstLine="420"/>
      </w:pPr>
      <w:r>
        <w:rPr>
          <w:rFonts w:hint="eastAsia"/>
        </w:rPr>
        <w:t>核心控制算法：通过前馈控制（基于减速度，俯仰角及俯仰角导数等）和反馈控制（控制目标为俯仰角）调节前后轴的制动（电制动）扭矩来减小俯仰角，从而达到舒适制动的效果。</w:t>
      </w:r>
    </w:p>
    <w:p w14:paraId="144594BB" w14:textId="77777777" w:rsidR="009E3A7B" w:rsidRDefault="00FF6374">
      <w:pPr>
        <w:ind w:firstLine="420"/>
      </w:pPr>
      <w:r>
        <w:rPr>
          <w:rFonts w:hint="eastAsia"/>
        </w:rPr>
        <w:t>悬架也会将俯仰作为控制目标，通过调整悬架刚度来进一步优化车辆点头。</w:t>
      </w:r>
    </w:p>
    <w:p w14:paraId="7839DE6E" w14:textId="77777777" w:rsidR="00BB38ED" w:rsidRDefault="00BB38ED">
      <w:pPr>
        <w:ind w:firstLine="420"/>
      </w:pPr>
    </w:p>
    <w:p w14:paraId="49E10B39" w14:textId="5503AD21" w:rsidR="00BB38ED" w:rsidRPr="00A814C1" w:rsidRDefault="00E12721">
      <w:pPr>
        <w:ind w:firstLine="420"/>
        <w:rPr>
          <w:highlight w:val="yellow"/>
        </w:rPr>
      </w:pPr>
      <w:r w:rsidRPr="00A814C1">
        <w:rPr>
          <w:rFonts w:hint="eastAsia"/>
          <w:highlight w:val="yellow"/>
        </w:rPr>
        <w:t>驾驶模式</w:t>
      </w:r>
      <w:r w:rsidR="00BB38ED" w:rsidRPr="00A814C1">
        <w:rPr>
          <w:rFonts w:hint="eastAsia"/>
          <w:highlight w:val="yellow"/>
        </w:rPr>
        <w:t>选择：</w:t>
      </w:r>
      <w:r w:rsidR="00326D4A">
        <w:rPr>
          <w:rFonts w:hint="eastAsia"/>
          <w:highlight w:val="yellow"/>
        </w:rPr>
        <w:t>不区分驾驶模式</w:t>
      </w:r>
    </w:p>
    <w:p w14:paraId="00523A6C" w14:textId="40D3CFB9" w:rsidR="000360CD" w:rsidRDefault="000360CD" w:rsidP="00A814C1">
      <w:pPr>
        <w:ind w:firstLineChars="0" w:firstLine="0"/>
      </w:pPr>
    </w:p>
    <w:p w14:paraId="35D77EDA" w14:textId="1272AA4B" w:rsidR="00A814C1" w:rsidRDefault="00A814C1">
      <w:pPr>
        <w:ind w:firstLine="420"/>
      </w:pPr>
      <w:r w:rsidRPr="00A814C1">
        <w:rPr>
          <w:noProof/>
        </w:rPr>
        <w:drawing>
          <wp:inline distT="0" distB="0" distL="0" distR="0" wp14:anchorId="53FBAE73" wp14:editId="48996C12">
            <wp:extent cx="6120130" cy="2891790"/>
            <wp:effectExtent l="0" t="0" r="0" b="3810"/>
            <wp:docPr id="32414979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49797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BA1D" w14:textId="77777777" w:rsidR="009E3A7B" w:rsidRDefault="009E3A7B">
      <w:pPr>
        <w:ind w:firstLine="420"/>
      </w:pPr>
    </w:p>
    <w:p w14:paraId="1DB497F2" w14:textId="77777777" w:rsidR="009E3A7B" w:rsidRDefault="00FF6374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t>CST</w:t>
      </w:r>
      <w:r>
        <w:rPr>
          <w:rFonts w:hint="eastAsia"/>
        </w:rPr>
        <w:t>控制功能工作时会使用所有以下范围内可用执行器：包括：</w:t>
      </w:r>
    </w:p>
    <w:p w14:paraId="3435D53D" w14:textId="282A57A1" w:rsidR="009E3A7B" w:rsidRDefault="00FF6374">
      <w:pPr>
        <w:pStyle w:val="3"/>
      </w:pPr>
      <w:commentRangeStart w:id="79"/>
      <w:commentRangeStart w:id="80"/>
      <w:r>
        <w:rPr>
          <w:rFonts w:hint="eastAsia"/>
        </w:rPr>
        <w:t>驱动系统执行器</w:t>
      </w:r>
      <w:r>
        <w:rPr>
          <w:rFonts w:hint="eastAsia"/>
        </w:rPr>
        <w:t xml:space="preserve"> </w:t>
      </w:r>
      <w:r>
        <w:rPr>
          <w:rFonts w:hint="eastAsia"/>
        </w:rPr>
        <w:t>可选（电制动控制</w:t>
      </w:r>
      <w:r>
        <w:rPr>
          <w:rFonts w:hint="eastAsia"/>
        </w:rPr>
        <w:t>regen torque control</w:t>
      </w:r>
      <w:r>
        <w:rPr>
          <w:rFonts w:hint="eastAsia"/>
        </w:rPr>
        <w:t>）</w:t>
      </w:r>
      <w:commentRangeEnd w:id="79"/>
      <w:r w:rsidR="004F5948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79"/>
      </w:r>
      <w:commentRangeEnd w:id="80"/>
      <w:r w:rsidR="00C91304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80"/>
      </w:r>
    </w:p>
    <w:p w14:paraId="756FD4FA" w14:textId="197164D7" w:rsidR="00AE4552" w:rsidRPr="001F54FD" w:rsidRDefault="00DD6DF9" w:rsidP="00DD6DF9">
      <w:pPr>
        <w:ind w:firstLine="422"/>
        <w:rPr>
          <w:b/>
          <w:bCs/>
        </w:rPr>
      </w:pPr>
      <w:r w:rsidRPr="0006243E">
        <w:rPr>
          <w:rFonts w:hint="eastAsia"/>
          <w:b/>
          <w:bCs/>
        </w:rPr>
        <w:t xml:space="preserve">Send </w:t>
      </w:r>
      <w:r>
        <w:rPr>
          <w:rFonts w:hint="eastAsia"/>
          <w:b/>
          <w:bCs/>
        </w:rPr>
        <w:t>to</w:t>
      </w:r>
      <w:r w:rsidRPr="0006243E">
        <w:rPr>
          <w:rFonts w:hint="eastAsia"/>
          <w:b/>
          <w:bCs/>
        </w:rPr>
        <w:t xml:space="preserve"> VCU</w:t>
      </w:r>
    </w:p>
    <w:p w14:paraId="10425317" w14:textId="0D124D33" w:rsidR="009E3A7B" w:rsidRPr="00BD52F3" w:rsidRDefault="00FF6374">
      <w:pPr>
        <w:ind w:firstLine="422"/>
        <w:rPr>
          <w:b/>
          <w:bCs/>
          <w:color w:val="0000FF"/>
        </w:rPr>
      </w:pPr>
      <w:r w:rsidRPr="00BD52F3">
        <w:rPr>
          <w:rFonts w:hint="eastAsia"/>
          <w:b/>
          <w:bCs/>
          <w:lang w:val="zh-CN"/>
        </w:rPr>
        <w:t>轴间四驱</w:t>
      </w:r>
      <w:r w:rsidR="00E30C17">
        <w:rPr>
          <w:rFonts w:hint="eastAsia"/>
          <w:b/>
          <w:bCs/>
          <w:lang w:val="zh-CN"/>
        </w:rPr>
        <w:t>车型</w:t>
      </w:r>
      <w:r w:rsidRPr="00BD52F3">
        <w:rPr>
          <w:rFonts w:hint="eastAsia"/>
          <w:b/>
          <w:bCs/>
          <w:lang w:val="zh-CN"/>
        </w:rPr>
        <w:t>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功能请求前后轴的电制动扭矩给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b/>
          <w:bCs/>
          <w:lang w:val="zh-CN"/>
        </w:rPr>
        <w:t>.</w:t>
      </w:r>
      <w:r w:rsidRPr="00BD52F3">
        <w:rPr>
          <w:rFonts w:hint="eastAsia"/>
          <w:b/>
          <w:bCs/>
          <w:lang w:val="zh-CN"/>
        </w:rPr>
        <w:t xml:space="preserve"> </w:t>
      </w:r>
      <w:r w:rsidRPr="00BD52F3">
        <w:rPr>
          <w:b/>
          <w:bCs/>
          <w:color w:val="0000FF"/>
        </w:rPr>
        <w:tab/>
      </w:r>
    </w:p>
    <w:p w14:paraId="5B7A493C" w14:textId="24EFD2F7" w:rsidR="009E3A7B" w:rsidRDefault="0094363E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前后电机</w:t>
      </w:r>
      <w:r w:rsidR="004D7A6C">
        <w:rPr>
          <w:rFonts w:hint="eastAsia"/>
          <w:color w:val="0000FF"/>
        </w:rPr>
        <w:t>请求的</w:t>
      </w:r>
      <w:r w:rsidR="007518DD">
        <w:rPr>
          <w:rFonts w:hint="eastAsia"/>
          <w:color w:val="0000FF"/>
        </w:rPr>
        <w:t>控制模式：</w:t>
      </w:r>
      <w:r w:rsidR="00897A81">
        <w:rPr>
          <w:color w:val="0000FF"/>
        </w:rPr>
        <w:t xml:space="preserve"> </w:t>
      </w:r>
    </w:p>
    <w:p w14:paraId="7961402D" w14:textId="7A739F08" w:rsidR="0094363E" w:rsidRDefault="00447B67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7518DD">
        <w:rPr>
          <w:color w:val="0000FF"/>
        </w:rPr>
        <w:t>FrntAxleTarDrvModeRqst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2EAB4E43" w14:textId="70CD4A51" w:rsidR="00897A81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5388404" w14:textId="7C655455" w:rsidR="00917D7A" w:rsidRPr="005169F3" w:rsidRDefault="00917D7A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 xml:space="preserve">0x1 </w:t>
      </w:r>
      <w:r w:rsidR="00950C9E" w:rsidRPr="005169F3">
        <w:rPr>
          <w:rFonts w:hint="eastAsia"/>
          <w:color w:val="0000FF"/>
          <w:sz w:val="16"/>
          <w:szCs w:val="18"/>
        </w:rPr>
        <w:t>Speed Control</w:t>
      </w:r>
    </w:p>
    <w:p w14:paraId="6D6C248B" w14:textId="49860CEF" w:rsidR="00950C9E" w:rsidRPr="005169F3" w:rsidRDefault="00950C9E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Drive Torque Control</w:t>
      </w:r>
    </w:p>
    <w:p w14:paraId="5A6216F9" w14:textId="0711BC0F" w:rsidR="00950C9E" w:rsidRPr="005169F3" w:rsidRDefault="00950C9E" w:rsidP="005169F3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lastRenderedPageBreak/>
        <w:t>0x3 Regen Torque Control</w:t>
      </w:r>
    </w:p>
    <w:p w14:paraId="6DCBC5B1" w14:textId="7FADFFDA" w:rsidR="00447B67" w:rsidRDefault="006A6AD8" w:rsidP="0094363E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6A6AD8">
        <w:rPr>
          <w:color w:val="0000FF"/>
        </w:rPr>
        <w:t>ReAxleTarDrvModeRqst</w:t>
      </w:r>
      <w:proofErr w:type="spellEnd"/>
      <w:r w:rsidR="009345B9">
        <w:rPr>
          <w:rFonts w:hint="eastAsia"/>
          <w:color w:val="0000FF"/>
        </w:rPr>
        <w:t xml:space="preserve"> </w:t>
      </w:r>
    </w:p>
    <w:p w14:paraId="6B04BD24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0x0 No Request</w:t>
      </w:r>
    </w:p>
    <w:p w14:paraId="2FD9031E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0x1 Speed Control</w:t>
      </w:r>
    </w:p>
    <w:p w14:paraId="33596540" w14:textId="77777777" w:rsidR="005169F3" w:rsidRPr="005169F3" w:rsidRDefault="005169F3" w:rsidP="005169F3">
      <w:pPr>
        <w:ind w:left="2200" w:firstLineChars="0" w:firstLine="0"/>
        <w:rPr>
          <w:color w:val="0000FF"/>
          <w:sz w:val="15"/>
          <w:szCs w:val="16"/>
        </w:rPr>
      </w:pPr>
      <w:r w:rsidRPr="005169F3">
        <w:rPr>
          <w:color w:val="0000FF"/>
          <w:sz w:val="15"/>
          <w:szCs w:val="16"/>
        </w:rPr>
        <w:t>0x2 Drive Torque Control</w:t>
      </w:r>
    </w:p>
    <w:p w14:paraId="1C60F3D5" w14:textId="078E0971" w:rsidR="005169F3" w:rsidRPr="005169F3" w:rsidRDefault="005169F3" w:rsidP="005169F3">
      <w:pPr>
        <w:ind w:left="2200" w:firstLineChars="0" w:firstLine="0"/>
        <w:rPr>
          <w:color w:val="0000FF"/>
        </w:rPr>
      </w:pPr>
      <w:r w:rsidRPr="005169F3">
        <w:rPr>
          <w:color w:val="0000FF"/>
          <w:sz w:val="15"/>
          <w:szCs w:val="16"/>
        </w:rPr>
        <w:t>0x3 Regen Torque Control</w:t>
      </w:r>
    </w:p>
    <w:p w14:paraId="5209F315" w14:textId="00B833A2" w:rsidR="00BA2039" w:rsidRDefault="00216B24" w:rsidP="00822B12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前后轴电机电制动请求扭矩</w:t>
      </w:r>
      <w:r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（</w:t>
      </w:r>
      <w:r w:rsidR="0046179A">
        <w:rPr>
          <w:rFonts w:hint="eastAsia"/>
          <w:color w:val="0000FF"/>
        </w:rPr>
        <w:t>共用驱动请求扭矩信号</w:t>
      </w:r>
      <w:r>
        <w:rPr>
          <w:rFonts w:hint="eastAsia"/>
          <w:color w:val="0000FF"/>
        </w:rPr>
        <w:t>）：</w:t>
      </w:r>
    </w:p>
    <w:p w14:paraId="5B362578" w14:textId="7BF5BFA6" w:rsidR="006006EC" w:rsidRDefault="000425DB" w:rsidP="006006EC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0425DB">
        <w:rPr>
          <w:color w:val="0000FF"/>
        </w:rPr>
        <w:t>VMCTarDrvTqFrnt</w:t>
      </w:r>
      <w:proofErr w:type="spellEnd"/>
      <w:r w:rsidR="006006EC">
        <w:rPr>
          <w:rFonts w:hint="eastAsia"/>
          <w:color w:val="0000FF"/>
        </w:rPr>
        <w:t>：当</w:t>
      </w:r>
      <w:proofErr w:type="spellStart"/>
      <w:r w:rsidR="006006EC" w:rsidRPr="007518DD">
        <w:rPr>
          <w:color w:val="0000FF"/>
        </w:rPr>
        <w:t>FrntAxleTarDrvModeRqst</w:t>
      </w:r>
      <w:proofErr w:type="spellEnd"/>
      <w:r w:rsidR="006006EC">
        <w:rPr>
          <w:rFonts w:hint="eastAsia"/>
          <w:color w:val="0000FF"/>
        </w:rPr>
        <w:t xml:space="preserve"> = 0x03</w:t>
      </w:r>
      <w:r w:rsidR="006006EC">
        <w:rPr>
          <w:rFonts w:hint="eastAsia"/>
          <w:color w:val="0000FF"/>
        </w:rPr>
        <w:t>（</w:t>
      </w:r>
      <w:r w:rsidR="006006EC">
        <w:rPr>
          <w:rFonts w:hint="eastAsia"/>
          <w:color w:val="0000FF"/>
        </w:rPr>
        <w:t xml:space="preserve">Regen </w:t>
      </w:r>
      <w:r w:rsidR="003B51FA">
        <w:rPr>
          <w:rFonts w:hint="eastAsia"/>
          <w:color w:val="0000FF"/>
        </w:rPr>
        <w:t xml:space="preserve">Torque </w:t>
      </w:r>
      <w:r w:rsidR="006006EC">
        <w:rPr>
          <w:rFonts w:hint="eastAsia"/>
          <w:color w:val="0000FF"/>
        </w:rPr>
        <w:t>Control</w:t>
      </w:r>
      <w:r w:rsidR="006006EC">
        <w:rPr>
          <w:rFonts w:hint="eastAsia"/>
          <w:color w:val="0000FF"/>
        </w:rPr>
        <w:t>）时，</w:t>
      </w:r>
      <w:proofErr w:type="spellStart"/>
      <w:r w:rsidR="00B83F6B" w:rsidRPr="000425DB">
        <w:rPr>
          <w:color w:val="0000FF"/>
        </w:rPr>
        <w:t>VMCTarDrvTqFrnt</w:t>
      </w:r>
      <w:proofErr w:type="spellEnd"/>
      <w:r w:rsidR="00B83F6B">
        <w:rPr>
          <w:rFonts w:hint="eastAsia"/>
          <w:color w:val="0000FF"/>
        </w:rPr>
        <w:t>请求的值只会是</w:t>
      </w:r>
      <w:proofErr w:type="gramStart"/>
      <w:r w:rsidR="00F14EFE">
        <w:rPr>
          <w:rFonts w:hint="eastAsia"/>
          <w:color w:val="0000FF"/>
        </w:rPr>
        <w:t>前轴</w:t>
      </w:r>
      <w:r w:rsidR="00B60BDC">
        <w:rPr>
          <w:rFonts w:hint="eastAsia"/>
          <w:color w:val="0000FF"/>
        </w:rPr>
        <w:t>主减前</w:t>
      </w:r>
      <w:proofErr w:type="gramEnd"/>
      <w:r w:rsidR="00B60BDC">
        <w:rPr>
          <w:rFonts w:hint="eastAsia"/>
          <w:color w:val="0000FF"/>
        </w:rPr>
        <w:t>的</w:t>
      </w:r>
      <w:r w:rsidR="00DD59D7">
        <w:rPr>
          <w:rFonts w:hint="eastAsia"/>
          <w:color w:val="0000FF"/>
        </w:rPr>
        <w:t>电制动</w:t>
      </w:r>
      <w:r w:rsidR="00167E23">
        <w:rPr>
          <w:rFonts w:hint="eastAsia"/>
          <w:color w:val="0000FF"/>
        </w:rPr>
        <w:t>regen</w:t>
      </w:r>
      <w:r w:rsidR="00DD59D7">
        <w:rPr>
          <w:rFonts w:hint="eastAsia"/>
          <w:color w:val="0000FF"/>
        </w:rPr>
        <w:t>请求，</w:t>
      </w:r>
      <w:r w:rsidR="00C85458">
        <w:rPr>
          <w:rFonts w:hint="eastAsia"/>
          <w:color w:val="0000FF"/>
        </w:rPr>
        <w:t>VCU</w:t>
      </w:r>
      <w:r w:rsidR="00C85458">
        <w:rPr>
          <w:rFonts w:hint="eastAsia"/>
          <w:color w:val="0000FF"/>
        </w:rPr>
        <w:t>无需根据请求</w:t>
      </w:r>
      <w:proofErr w:type="gramStart"/>
      <w:r w:rsidR="00C85458">
        <w:rPr>
          <w:rFonts w:hint="eastAsia"/>
          <w:color w:val="0000FF"/>
        </w:rPr>
        <w:t>扭矩值</w:t>
      </w:r>
      <w:proofErr w:type="gramEnd"/>
      <w:r w:rsidR="00C85458">
        <w:rPr>
          <w:rFonts w:hint="eastAsia"/>
          <w:color w:val="0000FF"/>
        </w:rPr>
        <w:t>的符号来做</w:t>
      </w:r>
      <w:r w:rsidR="000325C5">
        <w:rPr>
          <w:rFonts w:hint="eastAsia"/>
          <w:color w:val="0000FF"/>
        </w:rPr>
        <w:t>任何判定</w:t>
      </w:r>
      <w:r w:rsidR="00C85458">
        <w:rPr>
          <w:rFonts w:hint="eastAsia"/>
          <w:color w:val="0000FF"/>
        </w:rPr>
        <w:t>。</w:t>
      </w:r>
      <w:r w:rsidR="000325C5">
        <w:rPr>
          <w:rFonts w:hint="eastAsia"/>
          <w:color w:val="0000FF"/>
        </w:rPr>
        <w:t>VCU</w:t>
      </w:r>
      <w:r w:rsidR="000325C5">
        <w:rPr>
          <w:rFonts w:hint="eastAsia"/>
          <w:color w:val="0000FF"/>
        </w:rPr>
        <w:t>需要保证</w:t>
      </w:r>
      <w:r w:rsidR="005F4F59">
        <w:rPr>
          <w:rFonts w:hint="eastAsia"/>
          <w:color w:val="0000FF"/>
        </w:rPr>
        <w:t>电机处于电制动请求状态（轮速和</w:t>
      </w:r>
      <w:r w:rsidR="00381F6D">
        <w:rPr>
          <w:rFonts w:hint="eastAsia"/>
          <w:color w:val="0000FF"/>
        </w:rPr>
        <w:t>扭矩方向相反</w:t>
      </w:r>
      <w:r w:rsidR="005F4F59">
        <w:rPr>
          <w:rFonts w:hint="eastAsia"/>
          <w:color w:val="0000FF"/>
        </w:rPr>
        <w:t>）</w:t>
      </w:r>
    </w:p>
    <w:p w14:paraId="257C939E" w14:textId="3D5ECF8F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的目标电制动扭矩和电机端的目标</w:t>
      </w:r>
      <w:r w:rsidR="00F14EFE">
        <w:rPr>
          <w:rFonts w:hint="eastAsia"/>
          <w:color w:val="0000FF"/>
        </w:rPr>
        <w:t>电制动</w:t>
      </w:r>
      <w:r>
        <w:rPr>
          <w:rFonts w:hint="eastAsia"/>
          <w:color w:val="0000FF"/>
        </w:rPr>
        <w:t>扭矩</w:t>
      </w:r>
      <w:r w:rsidR="00F14EFE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F14EFE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3737D4B0" w14:textId="3AAE52D9" w:rsidR="00B60BDC" w:rsidRDefault="00B60BDC" w:rsidP="00B60BDC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</w:t>
      </w:r>
      <w:r w:rsidR="00535C6D">
        <w:rPr>
          <w:rFonts w:hint="eastAsia"/>
          <w:color w:val="0000FF"/>
        </w:rPr>
        <w:t>电制动</w:t>
      </w:r>
      <w:r w:rsidR="00F14EFE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对应下图中的</w:t>
      </w:r>
      <w:r>
        <w:rPr>
          <w:rFonts w:hint="eastAsia"/>
          <w:color w:val="0000FF"/>
        </w:rPr>
        <w:t>Z3</w:t>
      </w:r>
      <w:r>
        <w:rPr>
          <w:rFonts w:hint="eastAsia"/>
          <w:color w:val="0000FF"/>
        </w:rPr>
        <w:t>的</w:t>
      </w:r>
      <w:r w:rsidR="009C2AD5">
        <w:rPr>
          <w:rFonts w:hint="eastAsia"/>
          <w:color w:val="0000FF"/>
        </w:rPr>
        <w:t>扭矩</w:t>
      </w:r>
      <w:r>
        <w:rPr>
          <w:rFonts w:hint="eastAsia"/>
          <w:color w:val="0000FF"/>
        </w:rPr>
        <w:t>，</w:t>
      </w:r>
      <w:r>
        <w:rPr>
          <w:rFonts w:hint="eastAsia"/>
          <w:color w:val="0000FF"/>
        </w:rPr>
        <w:t>VCU</w:t>
      </w:r>
      <w:r>
        <w:rPr>
          <w:rFonts w:hint="eastAsia"/>
          <w:color w:val="0000FF"/>
        </w:rPr>
        <w:t>需要考虑</w:t>
      </w:r>
      <w:r>
        <w:rPr>
          <w:rFonts w:hint="eastAsia"/>
          <w:color w:val="0000FF"/>
        </w:rPr>
        <w:t>Z2/Z1</w:t>
      </w:r>
      <w:r>
        <w:rPr>
          <w:rFonts w:hint="eastAsia"/>
          <w:color w:val="0000FF"/>
        </w:rPr>
        <w:t>的传动比保证电机端的目标</w:t>
      </w:r>
      <w:r w:rsidR="00BF42F4">
        <w:rPr>
          <w:rFonts w:hint="eastAsia"/>
          <w:color w:val="0000FF"/>
        </w:rPr>
        <w:t>电制动扭矩</w:t>
      </w:r>
      <w:r>
        <w:rPr>
          <w:rFonts w:hint="eastAsia"/>
          <w:color w:val="0000FF"/>
        </w:rPr>
        <w:t>。</w:t>
      </w:r>
    </w:p>
    <w:p w14:paraId="5F323DE0" w14:textId="24B0B3D0" w:rsidR="00B60BDC" w:rsidRDefault="00535C6D" w:rsidP="00535C6D">
      <w:pPr>
        <w:pStyle w:val="affff7"/>
        <w:ind w:left="2640" w:firstLineChars="0" w:firstLine="0"/>
        <w:jc w:val="center"/>
        <w:rPr>
          <w:color w:val="0000FF"/>
        </w:rPr>
      </w:pPr>
      <w:r>
        <w:rPr>
          <w:noProof/>
          <w:szCs w:val="21"/>
        </w:rPr>
        <w:drawing>
          <wp:inline distT="0" distB="0" distL="0" distR="0" wp14:anchorId="29EEF2A1" wp14:editId="4EDEC994">
            <wp:extent cx="2367915" cy="1823085"/>
            <wp:effectExtent l="0" t="0" r="13335" b="5715"/>
            <wp:docPr id="100778232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EB1C" w14:textId="47484515" w:rsidR="00216B24" w:rsidRDefault="00216B24" w:rsidP="00B60BDC">
      <w:pPr>
        <w:pStyle w:val="affff7"/>
        <w:ind w:left="2200" w:firstLineChars="0" w:firstLine="0"/>
        <w:rPr>
          <w:color w:val="0000FF"/>
        </w:rPr>
      </w:pPr>
    </w:p>
    <w:p w14:paraId="4D560D56" w14:textId="2C6C9893" w:rsidR="00AE38F2" w:rsidRDefault="00AE38F2" w:rsidP="00216B24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：当</w:t>
      </w:r>
      <w:proofErr w:type="spellStart"/>
      <w:r w:rsidR="00DD72C6" w:rsidRPr="006A6AD8">
        <w:rPr>
          <w:color w:val="0000FF"/>
        </w:rPr>
        <w:t>ReAxleTarDrvModeRqst</w:t>
      </w:r>
      <w:proofErr w:type="spellEnd"/>
      <w:r w:rsidR="00DD72C6">
        <w:rPr>
          <w:rFonts w:hint="eastAsia"/>
          <w:color w:val="0000FF"/>
        </w:rPr>
        <w:t xml:space="preserve"> </w:t>
      </w:r>
      <w:r w:rsidR="00381F6D">
        <w:rPr>
          <w:rFonts w:hint="eastAsia"/>
          <w:color w:val="0000FF"/>
        </w:rPr>
        <w:t>= 0x03</w:t>
      </w:r>
      <w:r w:rsidR="00381F6D">
        <w:rPr>
          <w:rFonts w:hint="eastAsia"/>
          <w:color w:val="0000FF"/>
        </w:rPr>
        <w:t>（</w:t>
      </w:r>
      <w:r w:rsidR="00381F6D">
        <w:rPr>
          <w:rFonts w:hint="eastAsia"/>
          <w:color w:val="0000FF"/>
        </w:rPr>
        <w:t>Regen Control</w:t>
      </w:r>
      <w:r w:rsidR="00381F6D">
        <w:rPr>
          <w:rFonts w:hint="eastAsia"/>
          <w:color w:val="0000FF"/>
        </w:rPr>
        <w:t>）时，</w:t>
      </w:r>
      <w:proofErr w:type="spellStart"/>
      <w:r w:rsidR="00DD72C6" w:rsidRPr="00AE38F2">
        <w:rPr>
          <w:color w:val="0000FF"/>
        </w:rPr>
        <w:t>VMCTarDrvTqRe</w:t>
      </w:r>
      <w:proofErr w:type="spellEnd"/>
      <w:r w:rsidR="00381F6D">
        <w:rPr>
          <w:rFonts w:hint="eastAsia"/>
          <w:color w:val="0000FF"/>
        </w:rPr>
        <w:t>请求的值只会是</w:t>
      </w:r>
      <w:proofErr w:type="gramStart"/>
      <w:r w:rsidR="00F82535">
        <w:rPr>
          <w:rFonts w:hint="eastAsia"/>
          <w:color w:val="0000FF"/>
        </w:rPr>
        <w:t>后轴主减前</w:t>
      </w:r>
      <w:proofErr w:type="gramEnd"/>
      <w:r w:rsidR="00F82535">
        <w:rPr>
          <w:rFonts w:hint="eastAsia"/>
          <w:color w:val="0000FF"/>
        </w:rPr>
        <w:t>的</w:t>
      </w:r>
      <w:r w:rsidR="00381F6D">
        <w:rPr>
          <w:rFonts w:hint="eastAsia"/>
          <w:color w:val="0000FF"/>
        </w:rPr>
        <w:t>电制动</w:t>
      </w:r>
      <w:r w:rsidR="00381F6D">
        <w:rPr>
          <w:rFonts w:hint="eastAsia"/>
          <w:color w:val="0000FF"/>
        </w:rPr>
        <w:t>regen</w:t>
      </w:r>
      <w:r w:rsidR="00381F6D">
        <w:rPr>
          <w:rFonts w:hint="eastAsia"/>
          <w:color w:val="0000FF"/>
        </w:rPr>
        <w:t>请求，</w:t>
      </w:r>
      <w:r w:rsidR="00381F6D">
        <w:rPr>
          <w:rFonts w:hint="eastAsia"/>
          <w:color w:val="0000FF"/>
        </w:rPr>
        <w:t>VCU</w:t>
      </w:r>
      <w:r w:rsidR="00381F6D">
        <w:rPr>
          <w:rFonts w:hint="eastAsia"/>
          <w:color w:val="0000FF"/>
        </w:rPr>
        <w:t>无需根据请求</w:t>
      </w:r>
      <w:proofErr w:type="gramStart"/>
      <w:r w:rsidR="00381F6D">
        <w:rPr>
          <w:rFonts w:hint="eastAsia"/>
          <w:color w:val="0000FF"/>
        </w:rPr>
        <w:t>扭矩值</w:t>
      </w:r>
      <w:proofErr w:type="gramEnd"/>
      <w:r w:rsidR="00381F6D">
        <w:rPr>
          <w:rFonts w:hint="eastAsia"/>
          <w:color w:val="0000FF"/>
        </w:rPr>
        <w:t>的符号来做任何判定。</w:t>
      </w:r>
      <w:r w:rsidR="00381F6D">
        <w:rPr>
          <w:rFonts w:hint="eastAsia"/>
          <w:color w:val="0000FF"/>
        </w:rPr>
        <w:t>VCU</w:t>
      </w:r>
      <w:r w:rsidR="00381F6D">
        <w:rPr>
          <w:rFonts w:hint="eastAsia"/>
          <w:color w:val="0000FF"/>
        </w:rPr>
        <w:t>需要保证电机处于电制动请求状态（轮速和扭矩方向相反）</w:t>
      </w:r>
      <w:r w:rsidR="00DD72C6">
        <w:rPr>
          <w:rFonts w:hint="eastAsia"/>
          <w:color w:val="0000FF"/>
        </w:rPr>
        <w:t>。</w:t>
      </w:r>
    </w:p>
    <w:p w14:paraId="4874E056" w14:textId="03E56BAA" w:rsidR="00941E60" w:rsidRDefault="00941E60" w:rsidP="00941E60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对于所有轴间四驱车型，</w:t>
      </w:r>
      <w:proofErr w:type="gramStart"/>
      <w:r>
        <w:rPr>
          <w:rFonts w:hint="eastAsia"/>
          <w:color w:val="0000FF"/>
        </w:rPr>
        <w:t>后轴主减前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52FF92ED" w14:textId="77777777" w:rsidR="003B51FA" w:rsidRPr="003B51FA" w:rsidRDefault="003B51FA" w:rsidP="003B51FA">
      <w:pPr>
        <w:pStyle w:val="affff7"/>
        <w:rPr>
          <w:color w:val="0000FF"/>
        </w:rPr>
      </w:pPr>
    </w:p>
    <w:p w14:paraId="04115153" w14:textId="29E1E754" w:rsidR="003B51FA" w:rsidRDefault="003B51FA" w:rsidP="003B51FA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前后轴电机速度请求：</w:t>
      </w:r>
    </w:p>
    <w:p w14:paraId="24BB0127" w14:textId="2AC16D3B" w:rsidR="0059430D" w:rsidRDefault="002E2023" w:rsidP="007922AD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：</w:t>
      </w:r>
      <w:r w:rsidR="00206F13">
        <w:rPr>
          <w:rFonts w:hint="eastAsia"/>
          <w:color w:val="0000FF"/>
        </w:rPr>
        <w:t xml:space="preserve"> </w:t>
      </w:r>
      <w:r w:rsidR="00206F13">
        <w:rPr>
          <w:rFonts w:hint="eastAsia"/>
          <w:color w:val="0000FF"/>
        </w:rPr>
        <w:t>当</w:t>
      </w:r>
      <w:proofErr w:type="spellStart"/>
      <w:r w:rsidR="00206F13" w:rsidRPr="007518DD">
        <w:rPr>
          <w:color w:val="0000FF"/>
        </w:rPr>
        <w:t>FrntAxleTarDrvModeRqst</w:t>
      </w:r>
      <w:proofErr w:type="spellEnd"/>
      <w:r w:rsidR="00206F13">
        <w:rPr>
          <w:rFonts w:hint="eastAsia"/>
          <w:color w:val="0000FF"/>
        </w:rPr>
        <w:t xml:space="preserve"> = 0x01</w:t>
      </w:r>
      <w:r w:rsidR="00206F13">
        <w:rPr>
          <w:rFonts w:hint="eastAsia"/>
          <w:color w:val="0000FF"/>
        </w:rPr>
        <w:t>（</w:t>
      </w:r>
      <w:r w:rsidR="00206F13">
        <w:rPr>
          <w:rFonts w:hint="eastAsia"/>
          <w:color w:val="0000FF"/>
        </w:rPr>
        <w:t>Speed Control</w:t>
      </w:r>
      <w:r w:rsidR="00206F13">
        <w:rPr>
          <w:rFonts w:hint="eastAsia"/>
          <w:color w:val="0000FF"/>
        </w:rPr>
        <w:t>）时，</w:t>
      </w:r>
      <w:proofErr w:type="spellStart"/>
      <w:r w:rsidR="00325659" w:rsidRPr="002E2023">
        <w:rPr>
          <w:color w:val="0000FF"/>
        </w:rPr>
        <w:t>VMCTarSpdFrnt</w:t>
      </w:r>
      <w:proofErr w:type="spellEnd"/>
      <w:r w:rsidR="00206F13">
        <w:rPr>
          <w:rFonts w:hint="eastAsia"/>
          <w:color w:val="0000FF"/>
        </w:rPr>
        <w:t>请求</w:t>
      </w:r>
      <w:proofErr w:type="gramStart"/>
      <w:r w:rsidR="00920361">
        <w:rPr>
          <w:rFonts w:hint="eastAsia"/>
          <w:color w:val="0000FF"/>
        </w:rPr>
        <w:t>前轴</w:t>
      </w:r>
      <w:r w:rsidR="00924D65">
        <w:rPr>
          <w:rFonts w:hint="eastAsia"/>
          <w:color w:val="0000FF"/>
        </w:rPr>
        <w:t>主减</w:t>
      </w:r>
      <w:r w:rsidR="003F2C79">
        <w:rPr>
          <w:rFonts w:hint="eastAsia"/>
          <w:color w:val="0000FF"/>
        </w:rPr>
        <w:t>前</w:t>
      </w:r>
      <w:proofErr w:type="gramEnd"/>
      <w:r w:rsidR="003F2C79">
        <w:rPr>
          <w:rFonts w:hint="eastAsia"/>
          <w:color w:val="0000FF"/>
        </w:rPr>
        <w:t>的</w:t>
      </w:r>
      <w:r w:rsidR="00546D32">
        <w:rPr>
          <w:rFonts w:hint="eastAsia"/>
          <w:color w:val="0000FF"/>
        </w:rPr>
        <w:t>目标</w:t>
      </w:r>
      <w:r w:rsidR="00EE0788">
        <w:rPr>
          <w:rFonts w:hint="eastAsia"/>
          <w:color w:val="0000FF"/>
        </w:rPr>
        <w:t>速度</w:t>
      </w:r>
      <w:r w:rsidR="009C27A5">
        <w:rPr>
          <w:rFonts w:hint="eastAsia"/>
          <w:color w:val="0000FF"/>
        </w:rPr>
        <w:t>（为了</w:t>
      </w:r>
      <w:r w:rsidR="0005034E">
        <w:rPr>
          <w:rFonts w:hint="eastAsia"/>
          <w:color w:val="0000FF"/>
        </w:rPr>
        <w:t>和扭矩请求定义统一</w:t>
      </w:r>
      <w:r w:rsidR="009C27A5">
        <w:rPr>
          <w:rFonts w:hint="eastAsia"/>
          <w:color w:val="0000FF"/>
        </w:rPr>
        <w:t>）</w:t>
      </w:r>
      <w:r w:rsidR="00206F13">
        <w:rPr>
          <w:rFonts w:hint="eastAsia"/>
          <w:color w:val="0000FF"/>
        </w:rPr>
        <w:t>。</w:t>
      </w:r>
    </w:p>
    <w:p w14:paraId="70780B7F" w14:textId="1E50A92D" w:rsidR="00EE0788" w:rsidRDefault="00EE0788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EV</w:t>
      </w:r>
      <w:r>
        <w:rPr>
          <w:rFonts w:hint="eastAsia"/>
          <w:color w:val="0000FF"/>
        </w:rPr>
        <w:t>轴间四驱车型：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 w:rsidR="00745361">
        <w:rPr>
          <w:rFonts w:hint="eastAsia"/>
          <w:color w:val="0000FF"/>
        </w:rPr>
        <w:t>端速度</w:t>
      </w:r>
      <w:proofErr w:type="gramEnd"/>
      <w:r w:rsidR="00745361">
        <w:rPr>
          <w:rFonts w:hint="eastAsia"/>
          <w:color w:val="0000FF"/>
        </w:rPr>
        <w:t>应</w:t>
      </w:r>
      <w:r w:rsidR="003871F6">
        <w:rPr>
          <w:rFonts w:hint="eastAsia"/>
          <w:color w:val="0000FF"/>
        </w:rPr>
        <w:t>是</w:t>
      </w:r>
      <w:r w:rsidR="00745361">
        <w:rPr>
          <w:rFonts w:hint="eastAsia"/>
          <w:color w:val="0000FF"/>
        </w:rPr>
        <w:t>一致</w:t>
      </w:r>
      <w:r w:rsidR="003871F6">
        <w:rPr>
          <w:rFonts w:hint="eastAsia"/>
          <w:color w:val="0000FF"/>
        </w:rPr>
        <w:t>的</w:t>
      </w:r>
      <w:r w:rsidR="00745361">
        <w:rPr>
          <w:rFonts w:hint="eastAsia"/>
          <w:color w:val="0000FF"/>
        </w:rPr>
        <w:t>。</w:t>
      </w:r>
    </w:p>
    <w:p w14:paraId="5F296B20" w14:textId="7E72A2E7" w:rsidR="003B51FA" w:rsidRDefault="00745361" w:rsidP="0059430D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>
        <w:rPr>
          <w:rFonts w:hint="eastAsia"/>
          <w:color w:val="0000FF"/>
        </w:rPr>
        <w:t>PHEV</w:t>
      </w:r>
      <w:r>
        <w:rPr>
          <w:rFonts w:hint="eastAsia"/>
          <w:color w:val="0000FF"/>
        </w:rPr>
        <w:t>车型，</w:t>
      </w:r>
      <w:proofErr w:type="gramStart"/>
      <w:r>
        <w:rPr>
          <w:rFonts w:hint="eastAsia"/>
          <w:color w:val="0000FF"/>
        </w:rPr>
        <w:t>前轴主减前</w:t>
      </w:r>
      <w:proofErr w:type="gramEnd"/>
      <w:r>
        <w:rPr>
          <w:rFonts w:hint="eastAsia"/>
          <w:color w:val="0000FF"/>
        </w:rPr>
        <w:t>的目标速度</w:t>
      </w:r>
      <w:r w:rsidR="00A71101">
        <w:rPr>
          <w:rFonts w:hint="eastAsia"/>
          <w:color w:val="0000FF"/>
        </w:rPr>
        <w:t>对应下图中的</w:t>
      </w:r>
      <w:r w:rsidR="00A71101">
        <w:rPr>
          <w:rFonts w:hint="eastAsia"/>
          <w:color w:val="0000FF"/>
        </w:rPr>
        <w:t>Z3</w:t>
      </w:r>
      <w:r w:rsidR="00A71101">
        <w:rPr>
          <w:rFonts w:hint="eastAsia"/>
          <w:color w:val="0000FF"/>
        </w:rPr>
        <w:t>的速度</w:t>
      </w:r>
      <w:r w:rsidR="000A3763">
        <w:rPr>
          <w:rFonts w:hint="eastAsia"/>
          <w:color w:val="0000FF"/>
        </w:rPr>
        <w:t>，</w:t>
      </w:r>
      <w:r w:rsidR="000A3763">
        <w:rPr>
          <w:rFonts w:hint="eastAsia"/>
          <w:color w:val="0000FF"/>
        </w:rPr>
        <w:t>VCU</w:t>
      </w:r>
      <w:r w:rsidR="000A3763">
        <w:rPr>
          <w:rFonts w:hint="eastAsia"/>
          <w:color w:val="0000FF"/>
        </w:rPr>
        <w:t>需要考虑</w:t>
      </w:r>
      <w:r w:rsidR="000A3763">
        <w:rPr>
          <w:rFonts w:hint="eastAsia"/>
          <w:color w:val="0000FF"/>
        </w:rPr>
        <w:t>Z2/Z1</w:t>
      </w:r>
      <w:r w:rsidR="000A3763">
        <w:rPr>
          <w:rFonts w:hint="eastAsia"/>
          <w:color w:val="0000FF"/>
        </w:rPr>
        <w:t>的传动比</w:t>
      </w:r>
      <w:r w:rsidR="00640E69">
        <w:rPr>
          <w:rFonts w:hint="eastAsia"/>
          <w:color w:val="0000FF"/>
        </w:rPr>
        <w:t>保证电机端的目标速度。</w:t>
      </w:r>
    </w:p>
    <w:p w14:paraId="4ECF52B8" w14:textId="654B0469" w:rsidR="00DB5466" w:rsidRDefault="00DB5466" w:rsidP="002244B6">
      <w:pPr>
        <w:pStyle w:val="affff7"/>
        <w:ind w:left="2200" w:firstLineChars="0" w:firstLine="0"/>
        <w:jc w:val="center"/>
        <w:rPr>
          <w:color w:val="0000FF"/>
        </w:rPr>
      </w:pPr>
      <w:r>
        <w:rPr>
          <w:noProof/>
          <w:szCs w:val="21"/>
        </w:rPr>
        <w:lastRenderedPageBreak/>
        <w:drawing>
          <wp:inline distT="0" distB="0" distL="0" distR="0" wp14:anchorId="347D42BB" wp14:editId="71EDC36E">
            <wp:extent cx="2367915" cy="1823085"/>
            <wp:effectExtent l="0" t="0" r="13335" b="5715"/>
            <wp:docPr id="2117368765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E2DC" w14:textId="77777777" w:rsidR="00537491" w:rsidRDefault="00920361" w:rsidP="00D34E15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920361">
        <w:rPr>
          <w:color w:val="0000FF"/>
        </w:rPr>
        <w:t>VMCTarSpdRe</w:t>
      </w:r>
      <w:proofErr w:type="spellEnd"/>
      <w:r w:rsidR="00D34E15">
        <w:rPr>
          <w:rFonts w:hint="eastAsia"/>
          <w:color w:val="0000FF"/>
        </w:rPr>
        <w:t>：</w:t>
      </w:r>
      <w:r w:rsidR="00D34E15"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当</w:t>
      </w:r>
      <w:proofErr w:type="spellStart"/>
      <w:r w:rsidRPr="006A6AD8">
        <w:rPr>
          <w:color w:val="0000FF"/>
        </w:rPr>
        <w:t>ReAxleTarDrvModeRqst</w:t>
      </w:r>
      <w:proofErr w:type="spellEnd"/>
      <w:r>
        <w:rPr>
          <w:rFonts w:hint="eastAsia"/>
          <w:color w:val="0000FF"/>
        </w:rPr>
        <w:t xml:space="preserve"> </w:t>
      </w:r>
      <w:r w:rsidR="00D34E15">
        <w:rPr>
          <w:rFonts w:hint="eastAsia"/>
          <w:color w:val="0000FF"/>
        </w:rPr>
        <w:t>= 0x01</w:t>
      </w:r>
      <w:r w:rsidR="00D34E15">
        <w:rPr>
          <w:rFonts w:hint="eastAsia"/>
          <w:color w:val="0000FF"/>
        </w:rPr>
        <w:t>（</w:t>
      </w:r>
      <w:r w:rsidR="00D34E15">
        <w:rPr>
          <w:rFonts w:hint="eastAsia"/>
          <w:color w:val="0000FF"/>
        </w:rPr>
        <w:t>Speed Control</w:t>
      </w:r>
      <w:r w:rsidR="00D34E15">
        <w:rPr>
          <w:rFonts w:hint="eastAsia"/>
          <w:color w:val="0000FF"/>
        </w:rPr>
        <w:t>）时，</w:t>
      </w:r>
      <w:proofErr w:type="spellStart"/>
      <w:r w:rsidRPr="00920361">
        <w:rPr>
          <w:color w:val="0000FF"/>
        </w:rPr>
        <w:t>VMCTarSpdRe</w:t>
      </w:r>
      <w:proofErr w:type="spellEnd"/>
      <w:r w:rsidR="00D34E15">
        <w:rPr>
          <w:rFonts w:hint="eastAsia"/>
          <w:color w:val="0000FF"/>
        </w:rPr>
        <w:t>请求</w:t>
      </w:r>
      <w:proofErr w:type="gramStart"/>
      <w:r>
        <w:rPr>
          <w:rFonts w:hint="eastAsia"/>
          <w:color w:val="0000FF"/>
        </w:rPr>
        <w:t>后轴</w:t>
      </w:r>
      <w:r w:rsidR="00D34E15">
        <w:rPr>
          <w:rFonts w:hint="eastAsia"/>
          <w:color w:val="0000FF"/>
        </w:rPr>
        <w:t>主减前</w:t>
      </w:r>
      <w:proofErr w:type="gramEnd"/>
      <w:r w:rsidR="00D34E15">
        <w:rPr>
          <w:rFonts w:hint="eastAsia"/>
          <w:color w:val="0000FF"/>
        </w:rPr>
        <w:t>的目标</w:t>
      </w:r>
      <w:r w:rsidR="00FC32AE">
        <w:rPr>
          <w:rFonts w:hint="eastAsia"/>
          <w:color w:val="0000FF"/>
        </w:rPr>
        <w:t>速度</w:t>
      </w:r>
      <w:r w:rsidR="00D34E15">
        <w:rPr>
          <w:rFonts w:hint="eastAsia"/>
          <w:color w:val="0000FF"/>
        </w:rPr>
        <w:t>（为了和扭矩请求定义统一）</w:t>
      </w:r>
      <w:r>
        <w:rPr>
          <w:rFonts w:hint="eastAsia"/>
          <w:color w:val="0000FF"/>
        </w:rPr>
        <w:t>，</w:t>
      </w:r>
    </w:p>
    <w:p w14:paraId="419C2B49" w14:textId="40604A51" w:rsidR="00D34E15" w:rsidRDefault="00FC32AE" w:rsidP="00537491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对于所有</w:t>
      </w:r>
      <w:r w:rsidR="00AD352F">
        <w:rPr>
          <w:rFonts w:hint="eastAsia"/>
          <w:color w:val="0000FF"/>
        </w:rPr>
        <w:t>轴间四驱车型，</w:t>
      </w:r>
      <w:proofErr w:type="gramStart"/>
      <w:r w:rsidR="00932BBA">
        <w:rPr>
          <w:rFonts w:hint="eastAsia"/>
          <w:color w:val="0000FF"/>
        </w:rPr>
        <w:t>后轴主减前</w:t>
      </w:r>
      <w:proofErr w:type="gramEnd"/>
      <w:r w:rsidR="00932BBA">
        <w:rPr>
          <w:rFonts w:hint="eastAsia"/>
          <w:color w:val="0000FF"/>
        </w:rPr>
        <w:t>的目标速度</w:t>
      </w:r>
      <w:r w:rsidR="006A1E77">
        <w:rPr>
          <w:rFonts w:hint="eastAsia"/>
          <w:color w:val="0000FF"/>
        </w:rPr>
        <w:t>和电机端的速度</w:t>
      </w:r>
      <w:r w:rsidR="009A58C9">
        <w:rPr>
          <w:rFonts w:hint="eastAsia"/>
          <w:color w:val="0000FF"/>
        </w:rPr>
        <w:t>是</w:t>
      </w:r>
      <w:r w:rsidR="006A1E77"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 w:rsidR="00D34E15">
        <w:rPr>
          <w:rFonts w:hint="eastAsia"/>
          <w:color w:val="0000FF"/>
        </w:rPr>
        <w:t>。</w:t>
      </w:r>
    </w:p>
    <w:p w14:paraId="261A9914" w14:textId="77777777" w:rsidR="003F2C79" w:rsidRPr="00822B12" w:rsidRDefault="003F2C79" w:rsidP="00C22771">
      <w:pPr>
        <w:pStyle w:val="affff7"/>
        <w:ind w:left="2200" w:firstLineChars="0" w:firstLine="0"/>
        <w:rPr>
          <w:color w:val="0000FF"/>
        </w:rPr>
      </w:pPr>
    </w:p>
    <w:p w14:paraId="424B465C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</w:p>
    <w:p w14:paraId="5CD71A1A" w14:textId="31A685DC" w:rsidR="009E3A7B" w:rsidRPr="00BD52F3" w:rsidRDefault="00FF6374">
      <w:pPr>
        <w:ind w:firstLine="422"/>
        <w:rPr>
          <w:b/>
          <w:bCs/>
          <w:lang w:val="zh-CN"/>
        </w:rPr>
      </w:pPr>
      <w:r w:rsidRPr="00BD52F3">
        <w:rPr>
          <w:rFonts w:hint="eastAsia"/>
          <w:b/>
          <w:bCs/>
          <w:lang w:val="zh-CN"/>
        </w:rPr>
        <w:t>分布式四驱：</w:t>
      </w:r>
      <w:r w:rsidRPr="00BD52F3">
        <w:rPr>
          <w:rFonts w:hint="eastAsia"/>
          <w:b/>
          <w:bCs/>
          <w:lang w:val="zh-CN"/>
        </w:rPr>
        <w:t>CST</w:t>
      </w:r>
      <w:r w:rsidRPr="00BD52F3">
        <w:rPr>
          <w:rFonts w:hint="eastAsia"/>
          <w:b/>
          <w:bCs/>
          <w:lang w:val="zh-CN"/>
        </w:rPr>
        <w:t>功能请求</w:t>
      </w:r>
      <w:r w:rsidR="005F1C7D">
        <w:rPr>
          <w:rFonts w:hint="eastAsia"/>
          <w:b/>
          <w:bCs/>
          <w:lang w:val="zh-CN"/>
        </w:rPr>
        <w:t>四个</w:t>
      </w:r>
      <w:r w:rsidR="00BD1244">
        <w:rPr>
          <w:rFonts w:hint="eastAsia"/>
          <w:b/>
          <w:bCs/>
          <w:lang w:val="zh-CN"/>
        </w:rPr>
        <w:t>电机侧</w:t>
      </w:r>
      <w:proofErr w:type="gramStart"/>
      <w:r w:rsidR="005F1C7D">
        <w:rPr>
          <w:rFonts w:hint="eastAsia"/>
          <w:b/>
          <w:bCs/>
          <w:lang w:val="zh-CN"/>
        </w:rPr>
        <w:t>的主减前</w:t>
      </w:r>
      <w:proofErr w:type="gramEnd"/>
      <w:r w:rsidR="005F1C7D">
        <w:rPr>
          <w:rFonts w:hint="eastAsia"/>
          <w:b/>
          <w:bCs/>
          <w:lang w:val="zh-CN"/>
        </w:rPr>
        <w:t>的</w:t>
      </w:r>
      <w:r w:rsidRPr="00BD52F3">
        <w:rPr>
          <w:rFonts w:hint="eastAsia"/>
          <w:b/>
          <w:bCs/>
          <w:lang w:val="zh-CN"/>
        </w:rPr>
        <w:t>电制动扭矩</w:t>
      </w:r>
      <w:r w:rsidR="00963E96">
        <w:rPr>
          <w:rFonts w:hint="eastAsia"/>
          <w:b/>
          <w:bCs/>
          <w:lang w:val="zh-CN"/>
        </w:rPr>
        <w:t xml:space="preserve">to </w:t>
      </w:r>
      <w:r w:rsidRPr="00BD52F3">
        <w:rPr>
          <w:rFonts w:hint="eastAsia"/>
          <w:b/>
          <w:bCs/>
          <w:lang w:val="zh-CN"/>
        </w:rPr>
        <w:t>VCU</w:t>
      </w:r>
      <w:r w:rsidRPr="00BD52F3">
        <w:rPr>
          <w:rFonts w:hint="eastAsia"/>
          <w:b/>
          <w:bCs/>
          <w:lang w:val="zh-CN"/>
        </w:rPr>
        <w:t>。</w:t>
      </w:r>
    </w:p>
    <w:p w14:paraId="51ACAFBE" w14:textId="0FAB1853" w:rsidR="00963E96" w:rsidRDefault="00E21A61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电机请求的控制模式：</w:t>
      </w:r>
      <w:r w:rsidR="00963E96">
        <w:rPr>
          <w:color w:val="0000FF"/>
        </w:rPr>
        <w:t xml:space="preserve"> </w:t>
      </w:r>
    </w:p>
    <w:p w14:paraId="68DEE88F" w14:textId="70BA0F13" w:rsidR="00963E96" w:rsidRDefault="00E21A61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E21A61">
        <w:rPr>
          <w:color w:val="0000FF"/>
        </w:rPr>
        <w:t>TarDrvModeFrntLe</w:t>
      </w:r>
      <w:proofErr w:type="spellEnd"/>
      <w:r w:rsidR="00963E96">
        <w:rPr>
          <w:rFonts w:hint="eastAsia"/>
          <w:color w:val="0000FF"/>
        </w:rPr>
        <w:t xml:space="preserve"> </w:t>
      </w:r>
    </w:p>
    <w:p w14:paraId="4A8C9C4D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0x0 No Request</w:t>
      </w:r>
    </w:p>
    <w:p w14:paraId="0F551476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0x1 Speed Control</w:t>
      </w:r>
    </w:p>
    <w:p w14:paraId="4DFEA837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0x2 Drive Torque Control</w:t>
      </w:r>
    </w:p>
    <w:p w14:paraId="3D882C68" w14:textId="77777777" w:rsidR="00963E96" w:rsidRPr="005169F3" w:rsidRDefault="00963E96" w:rsidP="00963E96">
      <w:pPr>
        <w:ind w:left="2200" w:firstLineChars="0" w:firstLine="0"/>
        <w:rPr>
          <w:color w:val="0000FF"/>
          <w:sz w:val="16"/>
          <w:szCs w:val="18"/>
        </w:rPr>
      </w:pPr>
      <w:r w:rsidRPr="005169F3">
        <w:rPr>
          <w:rFonts w:hint="eastAsia"/>
          <w:color w:val="0000FF"/>
          <w:sz w:val="16"/>
          <w:szCs w:val="18"/>
        </w:rPr>
        <w:t>0x3 Regen Torque Control</w:t>
      </w:r>
    </w:p>
    <w:p w14:paraId="62DB288B" w14:textId="77777777" w:rsidR="004621F5" w:rsidRDefault="004621F5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4621F5">
        <w:rPr>
          <w:color w:val="0000FF"/>
        </w:rPr>
        <w:t>TarDrvModeFrntRi</w:t>
      </w:r>
      <w:proofErr w:type="spellEnd"/>
    </w:p>
    <w:p w14:paraId="0A3A1D2D" w14:textId="77777777" w:rsidR="00BD2EEF" w:rsidRDefault="00BD2EEF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BD2EEF">
        <w:rPr>
          <w:color w:val="0000FF"/>
        </w:rPr>
        <w:t>TarDrvModeReLe</w:t>
      </w:r>
      <w:proofErr w:type="spellEnd"/>
    </w:p>
    <w:p w14:paraId="2C1C773C" w14:textId="03270BD3" w:rsidR="00963E96" w:rsidRDefault="00BD2EEF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proofErr w:type="spellStart"/>
      <w:r w:rsidRPr="00BD2EEF">
        <w:rPr>
          <w:color w:val="0000FF"/>
        </w:rPr>
        <w:t>TarDrvModeReRi</w:t>
      </w:r>
      <w:proofErr w:type="spellEnd"/>
      <w:r w:rsidR="00963E96">
        <w:rPr>
          <w:rFonts w:hint="eastAsia"/>
          <w:color w:val="0000FF"/>
        </w:rPr>
        <w:t xml:space="preserve"> </w:t>
      </w:r>
    </w:p>
    <w:p w14:paraId="61E1C7A2" w14:textId="77777777" w:rsidR="004621F5" w:rsidRPr="005169F3" w:rsidRDefault="004621F5" w:rsidP="004621F5">
      <w:pPr>
        <w:ind w:left="535" w:firstLineChars="0"/>
        <w:rPr>
          <w:color w:val="0000FF"/>
        </w:rPr>
      </w:pPr>
    </w:p>
    <w:p w14:paraId="6DB0DDB3" w14:textId="2124FB7E" w:rsidR="00963E96" w:rsidRDefault="00BD2EEF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四电机的</w:t>
      </w:r>
      <w:r w:rsidR="00963E96">
        <w:rPr>
          <w:rFonts w:hint="eastAsia"/>
          <w:color w:val="0000FF"/>
        </w:rPr>
        <w:t>电制动请求扭矩</w:t>
      </w:r>
      <w:r w:rsidR="00963E9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（共用驱动请求扭矩信号）：</w:t>
      </w:r>
    </w:p>
    <w:p w14:paraId="0D152CC2" w14:textId="77777777" w:rsidR="0081748D" w:rsidRDefault="00EE09C0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EE09C0">
        <w:rPr>
          <w:color w:val="0000FF"/>
        </w:rPr>
        <w:t>VMCTarDrvTqFL_1st</w:t>
      </w:r>
      <w:r w:rsidR="00CA76F6">
        <w:rPr>
          <w:rFonts w:hint="eastAsia"/>
          <w:color w:val="0000FF"/>
        </w:rPr>
        <w:t xml:space="preserve"> / </w:t>
      </w:r>
      <w:r w:rsidR="00CA76F6" w:rsidRPr="00CA76F6">
        <w:rPr>
          <w:color w:val="0000FF"/>
        </w:rPr>
        <w:t>VMCTarDrvTqFR_2nd</w:t>
      </w:r>
      <w:r w:rsidR="00CA76F6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VMCTarDrvTqRL_3rd</w:t>
      </w:r>
      <w:r w:rsidR="0081748D">
        <w:rPr>
          <w:rFonts w:hint="eastAsia"/>
          <w:color w:val="0000FF"/>
        </w:rPr>
        <w:t xml:space="preserve"> / </w:t>
      </w:r>
      <w:r w:rsidR="0081748D" w:rsidRPr="0081748D">
        <w:rPr>
          <w:color w:val="0000FF"/>
        </w:rPr>
        <w:t>VMCTarDrvTqRR_4th</w:t>
      </w:r>
      <w:r w:rsidR="00CA76F6">
        <w:rPr>
          <w:rFonts w:hint="eastAsia"/>
          <w:color w:val="0000FF"/>
        </w:rPr>
        <w:t xml:space="preserve"> </w:t>
      </w:r>
      <w:r w:rsidR="00963E96">
        <w:rPr>
          <w:rFonts w:hint="eastAsia"/>
          <w:color w:val="0000FF"/>
        </w:rPr>
        <w:t>：</w:t>
      </w:r>
      <w:r w:rsidR="0081748D">
        <w:rPr>
          <w:rFonts w:hint="eastAsia"/>
          <w:color w:val="0000FF"/>
        </w:rPr>
        <w:t xml:space="preserve"> </w:t>
      </w:r>
    </w:p>
    <w:p w14:paraId="353612B7" w14:textId="527C63C0" w:rsidR="00963E96" w:rsidRPr="0027431E" w:rsidRDefault="00963E96" w:rsidP="0027431E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 w:rsidRPr="0027431E">
        <w:rPr>
          <w:rFonts w:hint="eastAsia"/>
          <w:color w:val="0000FF"/>
        </w:rPr>
        <w:t>当</w:t>
      </w:r>
      <w:proofErr w:type="spellStart"/>
      <w:r w:rsidR="0027431E" w:rsidRPr="0027431E">
        <w:rPr>
          <w:color w:val="0000FF"/>
        </w:rPr>
        <w:t>TarDrvModeFrntLe</w:t>
      </w:r>
      <w:proofErr w:type="spellEnd"/>
      <w:r w:rsidR="002804E6">
        <w:rPr>
          <w:rFonts w:hint="eastAsia"/>
          <w:color w:val="0000FF"/>
        </w:rPr>
        <w:t>/</w:t>
      </w:r>
      <w:r w:rsidRPr="0027431E">
        <w:rPr>
          <w:rFonts w:hint="eastAsia"/>
          <w:color w:val="0000FF"/>
        </w:rPr>
        <w:t xml:space="preserve"> </w:t>
      </w:r>
      <w:proofErr w:type="spellStart"/>
      <w:r w:rsidR="002804E6" w:rsidRPr="004621F5">
        <w:rPr>
          <w:color w:val="0000FF"/>
        </w:rPr>
        <w:t>FrntRi</w:t>
      </w:r>
      <w:proofErr w:type="spellEnd"/>
      <w:r w:rsidR="002804E6">
        <w:rPr>
          <w:rFonts w:hint="eastAsia"/>
          <w:color w:val="0000FF"/>
        </w:rPr>
        <w:t xml:space="preserve">/ </w:t>
      </w:r>
      <w:r w:rsidR="002804E6" w:rsidRPr="00BD2EEF">
        <w:rPr>
          <w:color w:val="0000FF"/>
        </w:rPr>
        <w:t>ReLe</w:t>
      </w:r>
      <w:r w:rsidR="002804E6">
        <w:rPr>
          <w:rFonts w:hint="eastAsia"/>
          <w:color w:val="0000FF"/>
        </w:rPr>
        <w:t xml:space="preserve"> /</w:t>
      </w:r>
      <w:proofErr w:type="spellStart"/>
      <w:r w:rsidR="002804E6" w:rsidRPr="00BD2EEF">
        <w:rPr>
          <w:color w:val="0000FF"/>
        </w:rPr>
        <w:t>ReRi</w:t>
      </w:r>
      <w:proofErr w:type="spellEnd"/>
      <w:r w:rsidRPr="0027431E">
        <w:rPr>
          <w:rFonts w:hint="eastAsia"/>
          <w:color w:val="0000FF"/>
        </w:rPr>
        <w:t>= 0x03</w:t>
      </w:r>
      <w:r w:rsidRPr="0027431E">
        <w:rPr>
          <w:rFonts w:hint="eastAsia"/>
          <w:color w:val="0000FF"/>
        </w:rPr>
        <w:t>（</w:t>
      </w:r>
      <w:r w:rsidRPr="0027431E">
        <w:rPr>
          <w:rFonts w:hint="eastAsia"/>
          <w:color w:val="0000FF"/>
        </w:rPr>
        <w:t>Regen Torque Control</w:t>
      </w:r>
      <w:r w:rsidRPr="0027431E">
        <w:rPr>
          <w:rFonts w:hint="eastAsia"/>
          <w:color w:val="0000FF"/>
        </w:rPr>
        <w:t>）时，</w:t>
      </w:r>
      <w:r w:rsidR="00454C28" w:rsidRPr="00454C28">
        <w:rPr>
          <w:color w:val="0000FF"/>
        </w:rPr>
        <w:tab/>
        <w:t>VMCTarDrvTqFL_1st/VMCTarDrvTqFR_2nd/VMCTarDrvTqRL_3rd/VMCTarDrvTqRR_4th</w:t>
      </w:r>
      <w:r w:rsidRPr="0027431E">
        <w:rPr>
          <w:rFonts w:hint="eastAsia"/>
          <w:color w:val="0000FF"/>
        </w:rPr>
        <w:t>请求的值只会是</w:t>
      </w:r>
      <w:r w:rsidR="004F713D">
        <w:rPr>
          <w:rFonts w:hint="eastAsia"/>
          <w:color w:val="0000FF"/>
        </w:rPr>
        <w:t>四个</w:t>
      </w:r>
      <w:proofErr w:type="gramStart"/>
      <w:r w:rsidR="004F713D">
        <w:rPr>
          <w:rFonts w:hint="eastAsia"/>
          <w:color w:val="0000FF"/>
        </w:rPr>
        <w:t>电机</w:t>
      </w:r>
      <w:r w:rsidRPr="0027431E">
        <w:rPr>
          <w:rFonts w:hint="eastAsia"/>
          <w:color w:val="0000FF"/>
        </w:rPr>
        <w:t>主减前</w:t>
      </w:r>
      <w:proofErr w:type="gramEnd"/>
      <w:r w:rsidRPr="0027431E">
        <w:rPr>
          <w:rFonts w:hint="eastAsia"/>
          <w:color w:val="0000FF"/>
        </w:rPr>
        <w:t>的电制动</w:t>
      </w:r>
      <w:r w:rsidRPr="0027431E">
        <w:rPr>
          <w:rFonts w:hint="eastAsia"/>
          <w:color w:val="0000FF"/>
        </w:rPr>
        <w:t>regen</w:t>
      </w:r>
      <w:r w:rsidRPr="0027431E">
        <w:rPr>
          <w:rFonts w:hint="eastAsia"/>
          <w:color w:val="0000FF"/>
        </w:rPr>
        <w:t>请求，</w:t>
      </w:r>
      <w:r w:rsidRPr="0027431E">
        <w:rPr>
          <w:rFonts w:hint="eastAsia"/>
          <w:color w:val="0000FF"/>
        </w:rPr>
        <w:t>VCU</w:t>
      </w:r>
      <w:r w:rsidRPr="0027431E">
        <w:rPr>
          <w:rFonts w:hint="eastAsia"/>
          <w:color w:val="0000FF"/>
        </w:rPr>
        <w:t>无需根据请求</w:t>
      </w:r>
      <w:proofErr w:type="gramStart"/>
      <w:r w:rsidRPr="0027431E">
        <w:rPr>
          <w:rFonts w:hint="eastAsia"/>
          <w:color w:val="0000FF"/>
        </w:rPr>
        <w:t>扭矩值</w:t>
      </w:r>
      <w:proofErr w:type="gramEnd"/>
      <w:r w:rsidRPr="0027431E">
        <w:rPr>
          <w:rFonts w:hint="eastAsia"/>
          <w:color w:val="0000FF"/>
        </w:rPr>
        <w:t>的符号来做任何判定。</w:t>
      </w:r>
      <w:r w:rsidRPr="0027431E">
        <w:rPr>
          <w:rFonts w:hint="eastAsia"/>
          <w:color w:val="0000FF"/>
        </w:rPr>
        <w:t>VCU</w:t>
      </w:r>
      <w:r w:rsidRPr="0027431E">
        <w:rPr>
          <w:rFonts w:hint="eastAsia"/>
          <w:color w:val="0000FF"/>
        </w:rPr>
        <w:t>需要保证电机处于电制动请求状态（轮速和扭矩方向相反）</w:t>
      </w:r>
    </w:p>
    <w:p w14:paraId="7678C587" w14:textId="52E15A42" w:rsidR="00963E96" w:rsidRDefault="00963E96" w:rsidP="00963E96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2B28B2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的目标电制动扭矩和电机端的目标电制动扭矩是一致的。</w:t>
      </w:r>
    </w:p>
    <w:p w14:paraId="4B1198C0" w14:textId="77777777" w:rsidR="00963E96" w:rsidRPr="00B9424D" w:rsidRDefault="00963E96" w:rsidP="00B9424D">
      <w:pPr>
        <w:ind w:firstLineChars="0" w:firstLine="0"/>
        <w:rPr>
          <w:color w:val="0000FF"/>
        </w:rPr>
      </w:pPr>
    </w:p>
    <w:p w14:paraId="7D1DD317" w14:textId="77777777" w:rsidR="00963E96" w:rsidRDefault="00963E96" w:rsidP="00963E96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前后轴电机速度请求：</w:t>
      </w:r>
    </w:p>
    <w:p w14:paraId="7C381549" w14:textId="021C74AD" w:rsidR="00963E96" w:rsidRDefault="00CF067E" w:rsidP="00963E96">
      <w:pPr>
        <w:pStyle w:val="affff7"/>
        <w:numPr>
          <w:ilvl w:val="4"/>
          <w:numId w:val="10"/>
        </w:numPr>
        <w:ind w:firstLineChars="0"/>
        <w:rPr>
          <w:color w:val="0000FF"/>
        </w:rPr>
      </w:pPr>
      <w:r w:rsidRPr="00CF067E">
        <w:rPr>
          <w:color w:val="0000FF"/>
        </w:rPr>
        <w:t>VMCTarSpdFL_1st</w:t>
      </w:r>
      <w:r>
        <w:rPr>
          <w:rFonts w:hint="eastAsia"/>
          <w:color w:val="0000FF"/>
        </w:rPr>
        <w:t xml:space="preserve">/ </w:t>
      </w:r>
      <w:r w:rsidR="00AF30DA" w:rsidRPr="00AF30DA">
        <w:rPr>
          <w:color w:val="0000FF"/>
        </w:rPr>
        <w:t>VMCTarSpdFR_2nd</w:t>
      </w:r>
      <w:r w:rsidR="00AF30DA">
        <w:rPr>
          <w:rFonts w:hint="eastAsia"/>
          <w:color w:val="0000FF"/>
        </w:rPr>
        <w:t xml:space="preserve"> /</w:t>
      </w:r>
      <w:r w:rsidR="00AF30DA" w:rsidRPr="00AF30DA">
        <w:t xml:space="preserve"> </w:t>
      </w:r>
      <w:r w:rsidR="00AF30DA" w:rsidRPr="00AF30DA">
        <w:rPr>
          <w:color w:val="0000FF"/>
        </w:rPr>
        <w:t>VMCTarSpdRL_3rd</w:t>
      </w:r>
      <w:r w:rsidR="00AF30DA">
        <w:rPr>
          <w:rFonts w:hint="eastAsia"/>
          <w:color w:val="0000FF"/>
        </w:rPr>
        <w:t>/</w:t>
      </w:r>
      <w:r w:rsidR="00AF30DA" w:rsidRPr="00AF30DA">
        <w:t xml:space="preserve"> </w:t>
      </w:r>
      <w:r w:rsidR="00AF30DA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：</w:t>
      </w:r>
      <w:r w:rsidR="00963E96">
        <w:rPr>
          <w:rFonts w:hint="eastAsia"/>
          <w:color w:val="0000FF"/>
        </w:rPr>
        <w:t xml:space="preserve"> </w:t>
      </w:r>
      <w:r w:rsidR="00B01D58" w:rsidRPr="0027431E">
        <w:rPr>
          <w:rFonts w:hint="eastAsia"/>
          <w:color w:val="0000FF"/>
        </w:rPr>
        <w:lastRenderedPageBreak/>
        <w:t>当</w:t>
      </w:r>
      <w:proofErr w:type="spellStart"/>
      <w:r w:rsidR="00B01D58" w:rsidRPr="0027431E">
        <w:rPr>
          <w:color w:val="0000FF"/>
        </w:rPr>
        <w:t>TarDrvModeFrntLe</w:t>
      </w:r>
      <w:proofErr w:type="spellEnd"/>
      <w:r w:rsidR="00B01D58">
        <w:rPr>
          <w:rFonts w:hint="eastAsia"/>
          <w:color w:val="0000FF"/>
        </w:rPr>
        <w:t>/</w:t>
      </w:r>
      <w:r w:rsidR="00B01D58" w:rsidRPr="0027431E">
        <w:rPr>
          <w:rFonts w:hint="eastAsia"/>
          <w:color w:val="0000FF"/>
        </w:rPr>
        <w:t xml:space="preserve"> </w:t>
      </w:r>
      <w:proofErr w:type="spellStart"/>
      <w:r w:rsidR="00B01D58" w:rsidRPr="004621F5">
        <w:rPr>
          <w:color w:val="0000FF"/>
        </w:rPr>
        <w:t>FrntRi</w:t>
      </w:r>
      <w:proofErr w:type="spellEnd"/>
      <w:r w:rsidR="00B01D58">
        <w:rPr>
          <w:rFonts w:hint="eastAsia"/>
          <w:color w:val="0000FF"/>
        </w:rPr>
        <w:t xml:space="preserve">/ </w:t>
      </w:r>
      <w:r w:rsidR="00B01D58" w:rsidRPr="00BD2EEF">
        <w:rPr>
          <w:color w:val="0000FF"/>
        </w:rPr>
        <w:t>ReLe</w:t>
      </w:r>
      <w:r w:rsidR="00B01D58">
        <w:rPr>
          <w:rFonts w:hint="eastAsia"/>
          <w:color w:val="0000FF"/>
        </w:rPr>
        <w:t xml:space="preserve"> /</w:t>
      </w:r>
      <w:proofErr w:type="spellStart"/>
      <w:r w:rsidR="00B01D58" w:rsidRPr="00BD2EEF">
        <w:rPr>
          <w:color w:val="0000FF"/>
        </w:rPr>
        <w:t>ReRi</w:t>
      </w:r>
      <w:proofErr w:type="spellEnd"/>
      <w:r w:rsidR="00B01D58" w:rsidRPr="0027431E">
        <w:rPr>
          <w:rFonts w:hint="eastAsia"/>
          <w:color w:val="0000FF"/>
        </w:rPr>
        <w:t>= 0x0</w:t>
      </w:r>
      <w:r w:rsidR="00B01D58">
        <w:rPr>
          <w:rFonts w:hint="eastAsia"/>
          <w:color w:val="0000FF"/>
        </w:rPr>
        <w:t>1</w:t>
      </w:r>
      <w:r w:rsidR="00B01D58" w:rsidRPr="0027431E">
        <w:rPr>
          <w:rFonts w:hint="eastAsia"/>
          <w:color w:val="0000FF"/>
        </w:rPr>
        <w:t>（</w:t>
      </w:r>
      <w:r w:rsidR="00B01D58">
        <w:rPr>
          <w:rFonts w:hint="eastAsia"/>
          <w:color w:val="0000FF"/>
        </w:rPr>
        <w:t>Speed</w:t>
      </w:r>
      <w:r w:rsidR="00B01D58" w:rsidRPr="0027431E">
        <w:rPr>
          <w:rFonts w:hint="eastAsia"/>
          <w:color w:val="0000FF"/>
        </w:rPr>
        <w:t xml:space="preserve"> Control</w:t>
      </w:r>
      <w:r w:rsidR="00B01D58" w:rsidRPr="0027431E">
        <w:rPr>
          <w:rFonts w:hint="eastAsia"/>
          <w:color w:val="0000FF"/>
        </w:rPr>
        <w:t>）</w:t>
      </w:r>
      <w:r w:rsidR="00963E96">
        <w:rPr>
          <w:rFonts w:hint="eastAsia"/>
          <w:color w:val="0000FF"/>
        </w:rPr>
        <w:t>时，</w:t>
      </w:r>
      <w:r w:rsidR="00B01D58" w:rsidRPr="00CF067E">
        <w:rPr>
          <w:color w:val="0000FF"/>
        </w:rPr>
        <w:t>VMCTarSpdFL_1st</w:t>
      </w:r>
      <w:r w:rsidR="00B01D58">
        <w:rPr>
          <w:rFonts w:hint="eastAsia"/>
          <w:color w:val="0000FF"/>
        </w:rPr>
        <w:t xml:space="preserve">/ </w:t>
      </w:r>
      <w:r w:rsidR="00B01D58" w:rsidRPr="00AF30DA">
        <w:rPr>
          <w:color w:val="0000FF"/>
        </w:rPr>
        <w:t>VMCTarSpdFR_2nd</w:t>
      </w:r>
      <w:r w:rsidR="00B01D58">
        <w:rPr>
          <w:rFonts w:hint="eastAsia"/>
          <w:color w:val="0000FF"/>
        </w:rPr>
        <w:t xml:space="preserve"> /</w:t>
      </w:r>
      <w:r w:rsidR="00B01D58" w:rsidRPr="00AF30DA">
        <w:t xml:space="preserve"> </w:t>
      </w:r>
      <w:r w:rsidR="00B01D58" w:rsidRPr="00AF30DA">
        <w:rPr>
          <w:color w:val="0000FF"/>
        </w:rPr>
        <w:t>VMCTarSpdRL_3rd</w:t>
      </w:r>
      <w:r w:rsidR="00B01D58">
        <w:rPr>
          <w:rFonts w:hint="eastAsia"/>
          <w:color w:val="0000FF"/>
        </w:rPr>
        <w:t>/</w:t>
      </w:r>
      <w:r w:rsidR="00B01D58" w:rsidRPr="00AF30DA">
        <w:t xml:space="preserve"> </w:t>
      </w:r>
      <w:r w:rsidR="00B01D58" w:rsidRPr="00AF30DA">
        <w:rPr>
          <w:color w:val="0000FF"/>
        </w:rPr>
        <w:t>VMCTarSpdRR_4th</w:t>
      </w:r>
      <w:r w:rsidR="00963E96">
        <w:rPr>
          <w:rFonts w:hint="eastAsia"/>
          <w:color w:val="0000FF"/>
        </w:rPr>
        <w:t>请求</w:t>
      </w:r>
      <w:r w:rsidR="009A58C9">
        <w:rPr>
          <w:rFonts w:hint="eastAsia"/>
          <w:color w:val="0000FF"/>
        </w:rPr>
        <w:t>的</w:t>
      </w:r>
      <w:proofErr w:type="gramStart"/>
      <w:r w:rsidR="009A58C9">
        <w:rPr>
          <w:rFonts w:hint="eastAsia"/>
          <w:color w:val="0000FF"/>
        </w:rPr>
        <w:t>是</w:t>
      </w:r>
      <w:r w:rsidR="00963E96">
        <w:rPr>
          <w:rFonts w:hint="eastAsia"/>
          <w:color w:val="0000FF"/>
        </w:rPr>
        <w:t>主减前</w:t>
      </w:r>
      <w:proofErr w:type="gramEnd"/>
      <w:r w:rsidR="00963E96">
        <w:rPr>
          <w:rFonts w:hint="eastAsia"/>
          <w:color w:val="0000FF"/>
        </w:rPr>
        <w:t>的目标速度。</w:t>
      </w:r>
    </w:p>
    <w:p w14:paraId="14AE2A48" w14:textId="4F1913D1" w:rsidR="00963E96" w:rsidRPr="009A58C9" w:rsidRDefault="00963E96" w:rsidP="009A58C9">
      <w:pPr>
        <w:pStyle w:val="affff7"/>
        <w:numPr>
          <w:ilvl w:val="5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对于</w:t>
      </w:r>
      <w:r w:rsidR="009A58C9">
        <w:rPr>
          <w:rFonts w:hint="eastAsia"/>
          <w:color w:val="0000FF"/>
        </w:rPr>
        <w:t>所有四电机</w:t>
      </w:r>
      <w:r>
        <w:rPr>
          <w:rFonts w:hint="eastAsia"/>
          <w:color w:val="0000FF"/>
        </w:rPr>
        <w:t>车型：</w:t>
      </w:r>
      <w:proofErr w:type="gramStart"/>
      <w:r>
        <w:rPr>
          <w:rFonts w:hint="eastAsia"/>
          <w:color w:val="0000FF"/>
        </w:rPr>
        <w:t>主减前</w:t>
      </w:r>
      <w:proofErr w:type="gramEnd"/>
      <w:r>
        <w:rPr>
          <w:rFonts w:hint="eastAsia"/>
          <w:color w:val="0000FF"/>
        </w:rPr>
        <w:t>的目标速度和电机</w:t>
      </w:r>
      <w:proofErr w:type="gramStart"/>
      <w:r>
        <w:rPr>
          <w:rFonts w:hint="eastAsia"/>
          <w:color w:val="0000FF"/>
        </w:rPr>
        <w:t>端速度</w:t>
      </w:r>
      <w:proofErr w:type="gramEnd"/>
      <w:r w:rsidR="009A58C9">
        <w:rPr>
          <w:rFonts w:hint="eastAsia"/>
          <w:color w:val="0000FF"/>
        </w:rPr>
        <w:t>是</w:t>
      </w:r>
      <w:r>
        <w:rPr>
          <w:rFonts w:hint="eastAsia"/>
          <w:color w:val="0000FF"/>
        </w:rPr>
        <w:t>一致</w:t>
      </w:r>
      <w:r w:rsidR="009A58C9">
        <w:rPr>
          <w:rFonts w:hint="eastAsia"/>
          <w:color w:val="0000FF"/>
        </w:rPr>
        <w:t>的</w:t>
      </w:r>
      <w:r>
        <w:rPr>
          <w:rFonts w:hint="eastAsia"/>
          <w:color w:val="0000FF"/>
        </w:rPr>
        <w:t>。</w:t>
      </w:r>
    </w:p>
    <w:p w14:paraId="42CB8E1E" w14:textId="77777777" w:rsidR="000F5648" w:rsidRPr="005163F7" w:rsidRDefault="000F5648" w:rsidP="002019F4">
      <w:pPr>
        <w:pStyle w:val="affff7"/>
        <w:ind w:left="1760" w:firstLineChars="0" w:firstLine="0"/>
        <w:rPr>
          <w:color w:val="0000FF"/>
          <w:highlight w:val="yellow"/>
        </w:rPr>
      </w:pPr>
    </w:p>
    <w:p w14:paraId="017E2012" w14:textId="77777777" w:rsidR="005163F7" w:rsidRPr="005163F7" w:rsidRDefault="005163F7" w:rsidP="005163F7">
      <w:pPr>
        <w:pStyle w:val="affff7"/>
        <w:ind w:left="1760" w:firstLineChars="0" w:firstLine="0"/>
        <w:rPr>
          <w:highlight w:val="yellow"/>
        </w:rPr>
      </w:pPr>
    </w:p>
    <w:p w14:paraId="5019DBAC" w14:textId="6FA28E12" w:rsidR="00E839BB" w:rsidRDefault="00E839BB" w:rsidP="00E839BB">
      <w:pPr>
        <w:ind w:firstLine="422"/>
        <w:rPr>
          <w:b/>
          <w:bCs/>
          <w:lang w:val="zh-CN"/>
        </w:rPr>
      </w:pPr>
      <w:r w:rsidRPr="009D5E47">
        <w:rPr>
          <w:rFonts w:hint="eastAsia"/>
          <w:b/>
          <w:bCs/>
          <w:lang w:val="zh-CN"/>
        </w:rPr>
        <w:t>Received from VCU</w:t>
      </w:r>
      <w:r w:rsidR="00AB09FA">
        <w:rPr>
          <w:rFonts w:hint="eastAsia"/>
          <w:b/>
          <w:bCs/>
          <w:lang w:val="zh-CN"/>
        </w:rPr>
        <w:t xml:space="preserve"> </w:t>
      </w:r>
      <w:r w:rsidRPr="009D5E47">
        <w:rPr>
          <w:rFonts w:hint="eastAsia"/>
          <w:b/>
          <w:bCs/>
          <w:lang w:val="zh-CN"/>
        </w:rPr>
        <w:t>:</w:t>
      </w:r>
    </w:p>
    <w:p w14:paraId="5DC68988" w14:textId="2F096D70" w:rsidR="00AB09FA" w:rsidRPr="009D5E47" w:rsidRDefault="00AB09FA" w:rsidP="00E839BB">
      <w:pPr>
        <w:ind w:firstLine="422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t>如下信号用来表征电机</w:t>
      </w:r>
      <w:r w:rsidR="006A39DA">
        <w:rPr>
          <w:rFonts w:hint="eastAsia"/>
          <w:b/>
          <w:bCs/>
          <w:lang w:val="zh-CN"/>
        </w:rPr>
        <w:t>电制动能力的大小：</w:t>
      </w:r>
    </w:p>
    <w:p w14:paraId="0B0D2476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proofErr w:type="spellStart"/>
      <w:r w:rsidRPr="00607BAD">
        <w:rPr>
          <w:color w:val="0000FF"/>
        </w:rPr>
        <w:t>PrDrvMtrTorqMinLitVal_FD</w:t>
      </w:r>
      <w:proofErr w:type="spellEnd"/>
      <w:r>
        <w:rPr>
          <w:rFonts w:hint="eastAsia"/>
          <w:color w:val="0000FF"/>
        </w:rPr>
        <w:t xml:space="preserve">  </w:t>
      </w:r>
    </w:p>
    <w:p w14:paraId="123C8794" w14:textId="2E1D32A0" w:rsidR="00E839BB" w:rsidRPr="00AC7D0D" w:rsidRDefault="00785DDD" w:rsidP="00E839BB">
      <w:pPr>
        <w:ind w:left="1760" w:firstLineChars="0" w:firstLine="0"/>
        <w:rPr>
          <w:b/>
          <w:bCs/>
          <w:sz w:val="20"/>
          <w:szCs w:val="21"/>
        </w:rPr>
      </w:pPr>
      <w:bookmarkStart w:id="81" w:name="_Hlk223181437"/>
      <w:r w:rsidRPr="00AC7D0D">
        <w:rPr>
          <w:rFonts w:hint="eastAsia"/>
          <w:b/>
          <w:bCs/>
          <w:sz w:val="20"/>
          <w:szCs w:val="21"/>
        </w:rPr>
        <w:t>双电机</w:t>
      </w:r>
      <w:r w:rsidR="00E839BB" w:rsidRPr="00AC7D0D">
        <w:rPr>
          <w:b/>
          <w:bCs/>
          <w:sz w:val="20"/>
          <w:szCs w:val="21"/>
        </w:rPr>
        <w:t xml:space="preserve">: </w:t>
      </w:r>
      <w:proofErr w:type="gramStart"/>
      <w:r w:rsidRPr="00AC7D0D">
        <w:rPr>
          <w:rFonts w:hint="eastAsia"/>
          <w:b/>
          <w:bCs/>
          <w:sz w:val="20"/>
          <w:szCs w:val="21"/>
        </w:rPr>
        <w:t>前轴</w:t>
      </w:r>
      <w:r w:rsidR="00A66BD1" w:rsidRPr="00AC7D0D">
        <w:rPr>
          <w:rFonts w:hint="eastAsia"/>
          <w:b/>
          <w:bCs/>
          <w:sz w:val="20"/>
          <w:szCs w:val="21"/>
        </w:rPr>
        <w:t>主减前</w:t>
      </w:r>
      <w:proofErr w:type="gramEnd"/>
      <w:r w:rsidR="00A66BD1" w:rsidRPr="00AC7D0D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</w:p>
    <w:p w14:paraId="0060BD1F" w14:textId="7BDC581E" w:rsidR="00025336" w:rsidRPr="00BA0F90" w:rsidRDefault="00025336" w:rsidP="00BA0F90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双电机的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BA0F90" w:rsidRPr="00BA0F90">
        <w:rPr>
          <w:rFonts w:hint="eastAsia"/>
          <w:sz w:val="20"/>
          <w:szCs w:val="21"/>
        </w:rPr>
        <w:t>前轴主减前</w:t>
      </w:r>
      <w:proofErr w:type="gramEnd"/>
      <w:r w:rsidR="00BA0F90" w:rsidRPr="00BA0F90">
        <w:rPr>
          <w:rFonts w:hint="eastAsia"/>
          <w:sz w:val="20"/>
          <w:szCs w:val="21"/>
        </w:rPr>
        <w:t>的</w:t>
      </w:r>
      <w:r w:rsidR="00A66BD1">
        <w:rPr>
          <w:rFonts w:hint="eastAsia"/>
          <w:sz w:val="20"/>
          <w:szCs w:val="21"/>
        </w:rPr>
        <w:t>电制动能力</w:t>
      </w:r>
      <w:r w:rsidR="00BA0F90" w:rsidRPr="00BA0F90">
        <w:rPr>
          <w:rFonts w:hint="eastAsia"/>
          <w:sz w:val="20"/>
          <w:szCs w:val="21"/>
        </w:rPr>
        <w:t>和电机端</w:t>
      </w:r>
      <w:r w:rsidR="00FA38F4">
        <w:rPr>
          <w:rFonts w:hint="eastAsia"/>
          <w:sz w:val="20"/>
          <w:szCs w:val="21"/>
        </w:rPr>
        <w:t>的电制动</w:t>
      </w:r>
      <w:r w:rsidR="00822A8F">
        <w:rPr>
          <w:rFonts w:hint="eastAsia"/>
          <w:sz w:val="20"/>
          <w:szCs w:val="21"/>
        </w:rPr>
        <w:t>能力是</w:t>
      </w:r>
      <w:r w:rsidR="00BA0F90" w:rsidRPr="00BA0F90">
        <w:rPr>
          <w:rFonts w:hint="eastAsia"/>
          <w:sz w:val="20"/>
          <w:szCs w:val="21"/>
        </w:rPr>
        <w:t>一致</w:t>
      </w:r>
      <w:r w:rsidR="00822A8F">
        <w:rPr>
          <w:rFonts w:hint="eastAsia"/>
          <w:sz w:val="20"/>
          <w:szCs w:val="21"/>
        </w:rPr>
        <w:t>的，</w:t>
      </w:r>
      <w:r w:rsidR="00822A8F">
        <w:rPr>
          <w:rFonts w:hint="eastAsia"/>
          <w:sz w:val="20"/>
          <w:szCs w:val="21"/>
        </w:rPr>
        <w:t>VCU</w:t>
      </w:r>
      <w:r w:rsidR="00822A8F">
        <w:rPr>
          <w:rFonts w:hint="eastAsia"/>
          <w:sz w:val="20"/>
          <w:szCs w:val="21"/>
        </w:rPr>
        <w:t>无需额外处理，</w:t>
      </w:r>
      <w:r w:rsidR="00822A8F">
        <w:rPr>
          <w:rFonts w:hint="eastAsia"/>
          <w:sz w:val="20"/>
          <w:szCs w:val="21"/>
        </w:rPr>
        <w:t>VMC</w:t>
      </w:r>
      <w:r w:rsidR="00822A8F">
        <w:rPr>
          <w:rFonts w:hint="eastAsia"/>
          <w:sz w:val="20"/>
          <w:szCs w:val="21"/>
        </w:rPr>
        <w:t>内部会</w:t>
      </w:r>
      <w:r w:rsidR="00A31F70">
        <w:rPr>
          <w:rFonts w:hint="eastAsia"/>
          <w:sz w:val="20"/>
          <w:szCs w:val="21"/>
        </w:rPr>
        <w:t>考虑</w:t>
      </w:r>
      <w:proofErr w:type="gramStart"/>
      <w:r w:rsidR="00A31F70">
        <w:rPr>
          <w:rFonts w:hint="eastAsia"/>
          <w:sz w:val="20"/>
          <w:szCs w:val="21"/>
        </w:rPr>
        <w:t>主减比</w:t>
      </w:r>
      <w:proofErr w:type="gramEnd"/>
      <w:r w:rsidR="00A31F70">
        <w:rPr>
          <w:rFonts w:hint="eastAsia"/>
          <w:sz w:val="20"/>
          <w:szCs w:val="21"/>
        </w:rPr>
        <w:t>转换</w:t>
      </w:r>
      <w:proofErr w:type="gramStart"/>
      <w:r w:rsidR="00A31F70">
        <w:rPr>
          <w:rFonts w:hint="eastAsia"/>
          <w:sz w:val="20"/>
          <w:szCs w:val="21"/>
        </w:rPr>
        <w:t>为轮端电制动</w:t>
      </w:r>
      <w:proofErr w:type="gramEnd"/>
      <w:r w:rsidR="00A31F70">
        <w:rPr>
          <w:rFonts w:hint="eastAsia"/>
          <w:sz w:val="20"/>
          <w:szCs w:val="21"/>
        </w:rPr>
        <w:t>能力使用。</w:t>
      </w:r>
    </w:p>
    <w:p w14:paraId="465749E6" w14:textId="1AC2AB21" w:rsidR="003C30C4" w:rsidRDefault="005A4D0C" w:rsidP="005A4D0C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双电机</w:t>
      </w:r>
      <w:r>
        <w:rPr>
          <w:rFonts w:hint="eastAsia"/>
          <w:sz w:val="20"/>
          <w:szCs w:val="21"/>
        </w:rPr>
        <w:t>PHEV</w:t>
      </w:r>
      <w:r w:rsidR="00390FD9">
        <w:rPr>
          <w:rFonts w:hint="eastAsia"/>
          <w:sz w:val="20"/>
          <w:szCs w:val="21"/>
        </w:rPr>
        <w:t>车型：</w:t>
      </w:r>
      <w:r w:rsidR="00D60622">
        <w:rPr>
          <w:rFonts w:hint="eastAsia"/>
          <w:sz w:val="20"/>
          <w:szCs w:val="21"/>
        </w:rPr>
        <w:t>从</w:t>
      </w:r>
      <w:r w:rsidR="00D60622">
        <w:rPr>
          <w:rFonts w:hint="eastAsia"/>
          <w:sz w:val="20"/>
          <w:szCs w:val="21"/>
        </w:rPr>
        <w:t>VCU</w:t>
      </w:r>
      <w:r w:rsidR="00D60622">
        <w:rPr>
          <w:rFonts w:hint="eastAsia"/>
          <w:sz w:val="20"/>
          <w:szCs w:val="21"/>
        </w:rPr>
        <w:t>收到的</w:t>
      </w:r>
      <w:r w:rsidR="00AA4202">
        <w:rPr>
          <w:rFonts w:hint="eastAsia"/>
          <w:sz w:val="20"/>
          <w:szCs w:val="21"/>
        </w:rPr>
        <w:t>前轴</w:t>
      </w:r>
      <w:r w:rsidR="006D679B">
        <w:rPr>
          <w:rFonts w:hint="eastAsia"/>
          <w:sz w:val="20"/>
          <w:szCs w:val="21"/>
        </w:rPr>
        <w:t>电</w:t>
      </w:r>
      <w:r w:rsidR="00AA4202">
        <w:rPr>
          <w:rFonts w:hint="eastAsia"/>
          <w:sz w:val="20"/>
          <w:szCs w:val="21"/>
        </w:rPr>
        <w:t>制动</w:t>
      </w:r>
      <w:r w:rsidR="006D679B">
        <w:rPr>
          <w:rFonts w:hint="eastAsia"/>
          <w:sz w:val="20"/>
          <w:szCs w:val="21"/>
        </w:rPr>
        <w:t>能力</w:t>
      </w:r>
      <w:proofErr w:type="gramStart"/>
      <w:r w:rsidR="00D60622">
        <w:rPr>
          <w:rFonts w:hint="eastAsia"/>
          <w:sz w:val="20"/>
          <w:szCs w:val="21"/>
        </w:rPr>
        <w:t>也是主减前</w:t>
      </w:r>
      <w:proofErr w:type="gramEnd"/>
      <w:r w:rsidR="00D60622">
        <w:rPr>
          <w:rFonts w:hint="eastAsia"/>
          <w:sz w:val="20"/>
          <w:szCs w:val="21"/>
        </w:rPr>
        <w:t>的</w:t>
      </w:r>
      <w:r w:rsidR="00025336">
        <w:rPr>
          <w:rFonts w:hint="eastAsia"/>
          <w:sz w:val="20"/>
          <w:szCs w:val="21"/>
        </w:rPr>
        <w:t>扭矩</w:t>
      </w:r>
      <w:r w:rsidR="00020BD7">
        <w:rPr>
          <w:rFonts w:hint="eastAsia"/>
          <w:sz w:val="20"/>
          <w:szCs w:val="21"/>
        </w:rPr>
        <w:t>（</w:t>
      </w:r>
      <w:r w:rsidR="00020BD7">
        <w:rPr>
          <w:rFonts w:hint="eastAsia"/>
          <w:color w:val="0000FF"/>
        </w:rPr>
        <w:t>对应下图中的</w:t>
      </w:r>
      <w:r w:rsidR="00020BD7">
        <w:rPr>
          <w:rFonts w:hint="eastAsia"/>
          <w:color w:val="0000FF"/>
        </w:rPr>
        <w:t>Z3</w:t>
      </w:r>
      <w:r w:rsidR="00020BD7">
        <w:rPr>
          <w:rFonts w:hint="eastAsia"/>
          <w:color w:val="0000FF"/>
        </w:rPr>
        <w:t>）</w:t>
      </w:r>
      <w:r w:rsidR="00D60622">
        <w:rPr>
          <w:rFonts w:hint="eastAsia"/>
          <w:sz w:val="20"/>
          <w:szCs w:val="21"/>
        </w:rPr>
        <w:t>，</w:t>
      </w:r>
      <w:r w:rsidR="005A1E55">
        <w:rPr>
          <w:rFonts w:hint="eastAsia"/>
          <w:sz w:val="20"/>
          <w:szCs w:val="21"/>
        </w:rPr>
        <w:t>所以</w:t>
      </w:r>
      <w:r w:rsidR="005A1E55">
        <w:rPr>
          <w:rFonts w:hint="eastAsia"/>
          <w:sz w:val="20"/>
          <w:szCs w:val="21"/>
        </w:rPr>
        <w:t>VCU</w:t>
      </w:r>
      <w:r w:rsidR="005A1E55">
        <w:rPr>
          <w:rFonts w:hint="eastAsia"/>
          <w:sz w:val="20"/>
          <w:szCs w:val="21"/>
        </w:rPr>
        <w:t>需要将电机</w:t>
      </w:r>
      <w:r w:rsidR="00830843">
        <w:rPr>
          <w:rFonts w:hint="eastAsia"/>
          <w:sz w:val="20"/>
          <w:szCs w:val="21"/>
        </w:rPr>
        <w:t>端的</w:t>
      </w:r>
      <w:r w:rsidR="005A1E55">
        <w:rPr>
          <w:rFonts w:hint="eastAsia"/>
          <w:sz w:val="20"/>
          <w:szCs w:val="21"/>
        </w:rPr>
        <w:t>电制动能力信号</w:t>
      </w:r>
      <w:r w:rsidR="00BD472E">
        <w:rPr>
          <w:rFonts w:hint="eastAsia"/>
          <w:sz w:val="20"/>
          <w:szCs w:val="21"/>
        </w:rPr>
        <w:t xml:space="preserve">x (Z2/Z1) </w:t>
      </w:r>
      <w:r w:rsidR="001720C2">
        <w:rPr>
          <w:rFonts w:hint="eastAsia"/>
          <w:sz w:val="20"/>
          <w:szCs w:val="21"/>
        </w:rPr>
        <w:t>发给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，</w:t>
      </w:r>
      <w:r w:rsidR="001720C2">
        <w:rPr>
          <w:rFonts w:hint="eastAsia"/>
          <w:sz w:val="20"/>
          <w:szCs w:val="21"/>
        </w:rPr>
        <w:t>VMC</w:t>
      </w:r>
      <w:r w:rsidR="001720C2">
        <w:rPr>
          <w:rFonts w:hint="eastAsia"/>
          <w:sz w:val="20"/>
          <w:szCs w:val="21"/>
        </w:rPr>
        <w:t>内部会考虑</w:t>
      </w:r>
      <w:proofErr w:type="gramStart"/>
      <w:r w:rsidR="001720C2">
        <w:rPr>
          <w:rFonts w:hint="eastAsia"/>
          <w:sz w:val="20"/>
          <w:szCs w:val="21"/>
        </w:rPr>
        <w:t>主减比</w:t>
      </w:r>
      <w:proofErr w:type="gramEnd"/>
      <w:r w:rsidR="001720C2">
        <w:rPr>
          <w:rFonts w:hint="eastAsia"/>
          <w:sz w:val="20"/>
          <w:szCs w:val="21"/>
        </w:rPr>
        <w:t>（</w:t>
      </w:r>
      <w:r w:rsidR="001720C2">
        <w:rPr>
          <w:rFonts w:hint="eastAsia"/>
          <w:sz w:val="20"/>
          <w:szCs w:val="21"/>
        </w:rPr>
        <w:t>Z</w:t>
      </w:r>
      <w:r w:rsidR="00E03E70">
        <w:rPr>
          <w:rFonts w:hint="eastAsia"/>
          <w:sz w:val="20"/>
          <w:szCs w:val="21"/>
        </w:rPr>
        <w:t>4/Z3</w:t>
      </w:r>
      <w:r w:rsidR="001720C2">
        <w:rPr>
          <w:rFonts w:hint="eastAsia"/>
          <w:sz w:val="20"/>
          <w:szCs w:val="21"/>
        </w:rPr>
        <w:t>）</w:t>
      </w:r>
      <w:r w:rsidR="00E03E70">
        <w:rPr>
          <w:rFonts w:hint="eastAsia"/>
          <w:sz w:val="20"/>
          <w:szCs w:val="21"/>
        </w:rPr>
        <w:t>转换</w:t>
      </w:r>
      <w:proofErr w:type="gramStart"/>
      <w:r w:rsidR="00E03E70">
        <w:rPr>
          <w:rFonts w:hint="eastAsia"/>
          <w:sz w:val="20"/>
          <w:szCs w:val="21"/>
        </w:rPr>
        <w:t>为轮端</w:t>
      </w:r>
      <w:r w:rsidR="00025336">
        <w:rPr>
          <w:rFonts w:hint="eastAsia"/>
          <w:sz w:val="20"/>
          <w:szCs w:val="21"/>
        </w:rPr>
        <w:t>电制动</w:t>
      </w:r>
      <w:proofErr w:type="gramEnd"/>
      <w:r w:rsidR="00025336">
        <w:rPr>
          <w:rFonts w:hint="eastAsia"/>
          <w:sz w:val="20"/>
          <w:szCs w:val="21"/>
        </w:rPr>
        <w:t>能力使用。</w:t>
      </w:r>
    </w:p>
    <w:p w14:paraId="40D3709F" w14:textId="54E14804" w:rsidR="00232C84" w:rsidRPr="000E2B2A" w:rsidRDefault="00020BD7" w:rsidP="000E2B2A">
      <w:pPr>
        <w:pStyle w:val="affff7"/>
        <w:ind w:left="2200" w:firstLineChars="0" w:firstLine="0"/>
        <w:jc w:val="center"/>
        <w:rPr>
          <w:sz w:val="20"/>
          <w:szCs w:val="21"/>
        </w:rPr>
      </w:pPr>
      <w:r>
        <w:rPr>
          <w:noProof/>
          <w:szCs w:val="21"/>
        </w:rPr>
        <w:drawing>
          <wp:inline distT="0" distB="0" distL="0" distR="0" wp14:anchorId="1C248976" wp14:editId="40BA2240">
            <wp:extent cx="2367915" cy="1823085"/>
            <wp:effectExtent l="0" t="0" r="13335" b="5715"/>
            <wp:docPr id="1689700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68765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F0EF" w14:textId="56D272B7" w:rsidR="00232C84" w:rsidRDefault="00232C84" w:rsidP="00232C84">
      <w:pPr>
        <w:ind w:left="1760" w:firstLineChars="0" w:firstLine="0"/>
        <w:rPr>
          <w:b/>
          <w:bCs/>
          <w:sz w:val="20"/>
          <w:szCs w:val="21"/>
        </w:rPr>
      </w:pPr>
      <w:r w:rsidRPr="00AC7D0D">
        <w:rPr>
          <w:rFonts w:hint="eastAsia"/>
          <w:b/>
          <w:bCs/>
          <w:sz w:val="20"/>
          <w:szCs w:val="21"/>
        </w:rPr>
        <w:t>四电机</w:t>
      </w:r>
      <w:r w:rsidRPr="00AC7D0D">
        <w:rPr>
          <w:b/>
          <w:bCs/>
          <w:sz w:val="20"/>
          <w:szCs w:val="21"/>
        </w:rPr>
        <w:t xml:space="preserve">: </w:t>
      </w:r>
      <w:r w:rsidRPr="00AC7D0D">
        <w:rPr>
          <w:rFonts w:hint="eastAsia"/>
          <w:b/>
          <w:bCs/>
          <w:sz w:val="20"/>
          <w:szCs w:val="21"/>
        </w:rPr>
        <w:t>左</w:t>
      </w:r>
      <w:proofErr w:type="gramStart"/>
      <w:r w:rsidRPr="00AC7D0D">
        <w:rPr>
          <w:rFonts w:hint="eastAsia"/>
          <w:b/>
          <w:bCs/>
          <w:sz w:val="20"/>
          <w:szCs w:val="21"/>
        </w:rPr>
        <w:t>前</w:t>
      </w:r>
      <w:r w:rsidR="00ED3F94">
        <w:rPr>
          <w:rFonts w:hint="eastAsia"/>
          <w:b/>
          <w:bCs/>
          <w:sz w:val="20"/>
          <w:szCs w:val="21"/>
        </w:rPr>
        <w:t>主减前</w:t>
      </w:r>
      <w:proofErr w:type="gramEnd"/>
      <w:r w:rsidR="00ED3F94">
        <w:rPr>
          <w:rFonts w:hint="eastAsia"/>
          <w:b/>
          <w:bCs/>
          <w:sz w:val="20"/>
          <w:szCs w:val="21"/>
        </w:rPr>
        <w:t>的</w:t>
      </w:r>
      <w:r w:rsidRPr="00AC7D0D">
        <w:rPr>
          <w:rFonts w:hint="eastAsia"/>
          <w:b/>
          <w:bCs/>
          <w:sz w:val="20"/>
          <w:szCs w:val="21"/>
        </w:rPr>
        <w:t>电制动能力</w:t>
      </w:r>
    </w:p>
    <w:p w14:paraId="5AC200F7" w14:textId="7699A33D" w:rsidR="00AC7D0D" w:rsidRPr="00BA0F90" w:rsidRDefault="00AC7D0D" w:rsidP="00AC7D0D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 w:rsidR="000F0660"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EV</w:t>
      </w:r>
      <w:r w:rsidRPr="00BA0F90">
        <w:rPr>
          <w:rFonts w:hint="eastAsia"/>
          <w:sz w:val="20"/>
          <w:szCs w:val="21"/>
        </w:rPr>
        <w:t>车型：</w:t>
      </w:r>
      <w:r w:rsidR="00ED3F94">
        <w:rPr>
          <w:rFonts w:hint="eastAsia"/>
          <w:sz w:val="20"/>
          <w:szCs w:val="21"/>
        </w:rPr>
        <w:t>左</w:t>
      </w:r>
      <w:proofErr w:type="gramStart"/>
      <w:r w:rsidR="00ED3F94"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DCC0501" w14:textId="77777777" w:rsidR="00AC7D0D" w:rsidRPr="00AC7D0D" w:rsidRDefault="00AC7D0D" w:rsidP="00232C84">
      <w:pPr>
        <w:ind w:left="1760" w:firstLineChars="0" w:firstLine="0"/>
        <w:rPr>
          <w:b/>
          <w:bCs/>
          <w:sz w:val="20"/>
          <w:szCs w:val="21"/>
        </w:rPr>
      </w:pPr>
    </w:p>
    <w:bookmarkEnd w:id="81"/>
    <w:p w14:paraId="372A01E6" w14:textId="77777777" w:rsidR="00E839BB" w:rsidRPr="008E0EC3" w:rsidRDefault="00E839BB" w:rsidP="00E839BB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r w:rsidRPr="00072FCB">
        <w:rPr>
          <w:color w:val="0000FF"/>
        </w:rPr>
        <w:t>MCU2MtrTorqMinLitVal_FD</w:t>
      </w:r>
    </w:p>
    <w:p w14:paraId="619792D2" w14:textId="723699E3" w:rsidR="00E839BB" w:rsidRPr="00CE646A" w:rsidRDefault="00B10A9E" w:rsidP="00E839BB">
      <w:pPr>
        <w:ind w:left="1760" w:firstLineChars="0" w:firstLine="0"/>
        <w:rPr>
          <w:b/>
          <w:bCs/>
        </w:rPr>
      </w:pPr>
      <w:r w:rsidRPr="00CE646A">
        <w:rPr>
          <w:rFonts w:hint="eastAsia"/>
          <w:b/>
          <w:bCs/>
        </w:rPr>
        <w:t>双电机</w:t>
      </w:r>
      <w:r w:rsidRPr="00CE646A">
        <w:rPr>
          <w:rFonts w:hint="eastAsia"/>
          <w:b/>
          <w:bCs/>
        </w:rPr>
        <w:t xml:space="preserve">: </w:t>
      </w:r>
      <w:proofErr w:type="gramStart"/>
      <w:r w:rsidRPr="00CE646A">
        <w:rPr>
          <w:rFonts w:hint="eastAsia"/>
          <w:b/>
          <w:bCs/>
        </w:rPr>
        <w:t>后轴</w:t>
      </w:r>
      <w:r w:rsidR="004D1A37" w:rsidRPr="00CE646A">
        <w:rPr>
          <w:rFonts w:hint="eastAsia"/>
          <w:b/>
          <w:bCs/>
        </w:rPr>
        <w:t>主减前</w:t>
      </w:r>
      <w:proofErr w:type="gramEnd"/>
      <w:r w:rsidR="004D1A37" w:rsidRPr="00CE646A">
        <w:rPr>
          <w:rFonts w:hint="eastAsia"/>
          <w:b/>
          <w:bCs/>
        </w:rPr>
        <w:t>的</w:t>
      </w:r>
      <w:r w:rsidRPr="00CE646A">
        <w:rPr>
          <w:rFonts w:hint="eastAsia"/>
          <w:b/>
          <w:bCs/>
        </w:rPr>
        <w:t>电制动能力</w:t>
      </w:r>
      <w:r w:rsidR="00CE646A" w:rsidRPr="00CE646A">
        <w:rPr>
          <w:b/>
          <w:bCs/>
        </w:rPr>
        <w:t xml:space="preserve"> </w:t>
      </w:r>
    </w:p>
    <w:p w14:paraId="2B380E81" w14:textId="4770B08E" w:rsidR="00832295" w:rsidRPr="00BA0F90" w:rsidRDefault="00832295" w:rsidP="00832295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 w:rsidRPr="00BA0F90">
        <w:rPr>
          <w:rFonts w:hint="eastAsia"/>
          <w:sz w:val="20"/>
          <w:szCs w:val="21"/>
        </w:rPr>
        <w:t>双电机</w:t>
      </w:r>
      <w:r w:rsidR="00C02612">
        <w:rPr>
          <w:rFonts w:hint="eastAsia"/>
          <w:sz w:val="20"/>
          <w:szCs w:val="21"/>
        </w:rPr>
        <w:t>所有车型</w:t>
      </w:r>
      <w:r w:rsidRPr="00BA0F90">
        <w:rPr>
          <w:rFonts w:hint="eastAsia"/>
          <w:sz w:val="20"/>
          <w:szCs w:val="21"/>
        </w:rPr>
        <w:t>：</w:t>
      </w:r>
      <w:proofErr w:type="gramStart"/>
      <w:r w:rsidR="00C02612">
        <w:rPr>
          <w:rFonts w:hint="eastAsia"/>
          <w:sz w:val="20"/>
          <w:szCs w:val="21"/>
        </w:rPr>
        <w:t>后</w:t>
      </w:r>
      <w:r w:rsidRPr="00BA0F90">
        <w:rPr>
          <w:rFonts w:hint="eastAsia"/>
          <w:sz w:val="20"/>
          <w:szCs w:val="21"/>
        </w:rPr>
        <w:t>轴主减前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5B4DD6A7" w14:textId="71469380" w:rsidR="00832295" w:rsidRPr="00832295" w:rsidRDefault="00CE646A" w:rsidP="00E839BB">
      <w:pPr>
        <w:ind w:left="1760" w:firstLineChars="0" w:firstLine="0"/>
      </w:pPr>
      <w:r w:rsidRPr="00CE646A">
        <w:rPr>
          <w:rFonts w:hint="eastAsia"/>
          <w:b/>
          <w:bCs/>
        </w:rPr>
        <w:t>四电机</w:t>
      </w:r>
      <w:r w:rsidRPr="00CE646A">
        <w:rPr>
          <w:rFonts w:hint="eastAsia"/>
          <w:b/>
          <w:bCs/>
        </w:rPr>
        <w:t xml:space="preserve">: </w:t>
      </w:r>
      <w:r w:rsidRPr="00CE646A">
        <w:rPr>
          <w:rFonts w:hint="eastAsia"/>
          <w:b/>
          <w:bCs/>
        </w:rPr>
        <w:t>右前电机电制动能力</w:t>
      </w:r>
    </w:p>
    <w:p w14:paraId="36158A1E" w14:textId="1BC3F282" w:rsidR="003055BB" w:rsidRPr="00BA0F90" w:rsidRDefault="003055BB" w:rsidP="003055BB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proofErr w:type="gramStart"/>
      <w:r w:rsidR="00C02612">
        <w:rPr>
          <w:rFonts w:hint="eastAsia"/>
          <w:sz w:val="20"/>
          <w:szCs w:val="21"/>
        </w:rPr>
        <w:t>右</w:t>
      </w:r>
      <w:r>
        <w:rPr>
          <w:rFonts w:hint="eastAsia"/>
          <w:sz w:val="20"/>
          <w:szCs w:val="21"/>
        </w:rPr>
        <w:t>前</w:t>
      </w:r>
      <w:r w:rsidRPr="00BA0F90">
        <w:rPr>
          <w:rFonts w:hint="eastAsia"/>
          <w:sz w:val="20"/>
          <w:szCs w:val="21"/>
        </w:rPr>
        <w:t>主减前</w:t>
      </w:r>
      <w:proofErr w:type="gramEnd"/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7D624A2B" w14:textId="77777777" w:rsidR="004D1A37" w:rsidRPr="003055BB" w:rsidRDefault="004D1A37" w:rsidP="00E839BB">
      <w:pPr>
        <w:ind w:left="1760" w:firstLineChars="0" w:firstLine="0"/>
      </w:pPr>
    </w:p>
    <w:p w14:paraId="0EE859F5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162280">
        <w:rPr>
          <w:color w:val="0000FF"/>
        </w:rPr>
        <w:t>MCU3MtrTorqMinLitVal_FD</w:t>
      </w:r>
    </w:p>
    <w:p w14:paraId="02CFD36A" w14:textId="420A52CC" w:rsidR="00E839BB" w:rsidRDefault="00C02612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02612">
        <w:rPr>
          <w:rFonts w:hint="eastAsia"/>
          <w:b/>
          <w:bCs/>
        </w:rPr>
        <w:t>电机</w:t>
      </w:r>
      <w:r w:rsidR="00E839BB" w:rsidRPr="00C02612">
        <w:rPr>
          <w:b/>
          <w:bCs/>
        </w:rPr>
        <w:t xml:space="preserve">: </w:t>
      </w:r>
      <w:r w:rsidR="00B10A9E" w:rsidRPr="00C02612">
        <w:rPr>
          <w:rFonts w:hint="eastAsia"/>
          <w:b/>
          <w:bCs/>
        </w:rPr>
        <w:t>左后电机电制动能力</w:t>
      </w:r>
      <w:r w:rsidR="00E839BB" w:rsidRPr="00C02612">
        <w:rPr>
          <w:rFonts w:hint="eastAsia"/>
          <w:b/>
          <w:bCs/>
        </w:rPr>
        <w:t xml:space="preserve"> </w:t>
      </w:r>
    </w:p>
    <w:p w14:paraId="7DB4E798" w14:textId="5B3BC8F0" w:rsidR="00FF7DF7" w:rsidRPr="00BA0F90" w:rsidRDefault="00FF7DF7" w:rsidP="00FF7DF7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lastRenderedPageBreak/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左后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41D91B6F" w14:textId="77777777" w:rsidR="00C02612" w:rsidRPr="00FF7DF7" w:rsidRDefault="00C02612" w:rsidP="00E839BB">
      <w:pPr>
        <w:ind w:left="1760" w:firstLineChars="0" w:firstLine="0"/>
        <w:rPr>
          <w:b/>
          <w:bCs/>
        </w:rPr>
      </w:pPr>
    </w:p>
    <w:p w14:paraId="79EE40F4" w14:textId="77777777" w:rsidR="00E839BB" w:rsidRDefault="00E839BB" w:rsidP="00E839BB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 w:rsidRPr="0058074E">
        <w:rPr>
          <w:color w:val="0000FF"/>
        </w:rPr>
        <w:t>MCU4MtrTorqMinLitVal_FD</w:t>
      </w:r>
    </w:p>
    <w:p w14:paraId="443EBA5E" w14:textId="7754A09C" w:rsidR="00E839BB" w:rsidRDefault="00CE5CCE" w:rsidP="00E839BB">
      <w:pPr>
        <w:ind w:left="1760" w:firstLineChars="0" w:firstLine="0"/>
        <w:rPr>
          <w:b/>
          <w:bCs/>
        </w:rPr>
      </w:pPr>
      <w:r>
        <w:rPr>
          <w:rFonts w:hint="eastAsia"/>
          <w:b/>
          <w:bCs/>
        </w:rPr>
        <w:t>四</w:t>
      </w:r>
      <w:r w:rsidR="00B10A9E" w:rsidRPr="00CE5CCE">
        <w:rPr>
          <w:rFonts w:hint="eastAsia"/>
          <w:b/>
          <w:bCs/>
        </w:rPr>
        <w:t>电机</w:t>
      </w:r>
      <w:r w:rsidR="00B10A9E" w:rsidRPr="00CE5CCE">
        <w:rPr>
          <w:b/>
          <w:bCs/>
        </w:rPr>
        <w:t xml:space="preserve">: </w:t>
      </w:r>
      <w:r w:rsidR="00B10A9E" w:rsidRPr="00CE5CCE">
        <w:rPr>
          <w:rFonts w:hint="eastAsia"/>
          <w:b/>
          <w:bCs/>
        </w:rPr>
        <w:t>右后电机电制动能力</w:t>
      </w:r>
    </w:p>
    <w:p w14:paraId="3ECDA6BF" w14:textId="1F988CF6" w:rsidR="00CE5CCE" w:rsidRPr="00BA0F90" w:rsidRDefault="00CE5CCE" w:rsidP="00CE5CCE">
      <w:pPr>
        <w:pStyle w:val="affff7"/>
        <w:numPr>
          <w:ilvl w:val="4"/>
          <w:numId w:val="10"/>
        </w:numPr>
        <w:ind w:firstLineChars="0"/>
        <w:rPr>
          <w:sz w:val="20"/>
          <w:szCs w:val="21"/>
        </w:rPr>
      </w:pPr>
      <w:r>
        <w:rPr>
          <w:rFonts w:hint="eastAsia"/>
          <w:sz w:val="20"/>
          <w:szCs w:val="21"/>
        </w:rPr>
        <w:t>四电机</w:t>
      </w:r>
      <w:r w:rsidRPr="00BA0F90">
        <w:rPr>
          <w:rFonts w:hint="eastAsia"/>
          <w:sz w:val="20"/>
          <w:szCs w:val="21"/>
        </w:rPr>
        <w:t>的</w:t>
      </w:r>
      <w:r>
        <w:rPr>
          <w:rFonts w:hint="eastAsia"/>
          <w:sz w:val="20"/>
          <w:szCs w:val="21"/>
        </w:rPr>
        <w:t>所有</w:t>
      </w:r>
      <w:r w:rsidRPr="00BA0F90">
        <w:rPr>
          <w:rFonts w:hint="eastAsia"/>
          <w:sz w:val="20"/>
          <w:szCs w:val="21"/>
        </w:rPr>
        <w:t>车型：</w:t>
      </w:r>
      <w:r>
        <w:rPr>
          <w:rFonts w:hint="eastAsia"/>
          <w:sz w:val="20"/>
          <w:szCs w:val="21"/>
        </w:rPr>
        <w:t>右后</w:t>
      </w:r>
      <w:r w:rsidRPr="00BA0F90">
        <w:rPr>
          <w:rFonts w:hint="eastAsia"/>
          <w:sz w:val="20"/>
          <w:szCs w:val="21"/>
        </w:rPr>
        <w:t>主减前的</w:t>
      </w:r>
      <w:r>
        <w:rPr>
          <w:rFonts w:hint="eastAsia"/>
          <w:sz w:val="20"/>
          <w:szCs w:val="21"/>
        </w:rPr>
        <w:t>电制动能力</w:t>
      </w:r>
      <w:r w:rsidRPr="00BA0F90">
        <w:rPr>
          <w:rFonts w:hint="eastAsia"/>
          <w:sz w:val="20"/>
          <w:szCs w:val="21"/>
        </w:rPr>
        <w:t>和电机端</w:t>
      </w:r>
      <w:r>
        <w:rPr>
          <w:rFonts w:hint="eastAsia"/>
          <w:sz w:val="20"/>
          <w:szCs w:val="21"/>
        </w:rPr>
        <w:t>的电制动能力是</w:t>
      </w:r>
      <w:r w:rsidRPr="00BA0F90">
        <w:rPr>
          <w:rFonts w:hint="eastAsia"/>
          <w:sz w:val="20"/>
          <w:szCs w:val="21"/>
        </w:rPr>
        <w:t>一致</w:t>
      </w:r>
      <w:r>
        <w:rPr>
          <w:rFonts w:hint="eastAsia"/>
          <w:sz w:val="20"/>
          <w:szCs w:val="21"/>
        </w:rPr>
        <w:t>的，</w:t>
      </w:r>
      <w:r>
        <w:rPr>
          <w:rFonts w:hint="eastAsia"/>
          <w:sz w:val="20"/>
          <w:szCs w:val="21"/>
        </w:rPr>
        <w:t>VCU</w:t>
      </w:r>
      <w:r>
        <w:rPr>
          <w:rFonts w:hint="eastAsia"/>
          <w:sz w:val="20"/>
          <w:szCs w:val="21"/>
        </w:rPr>
        <w:t>无需额外处理，</w:t>
      </w:r>
      <w:r>
        <w:rPr>
          <w:rFonts w:hint="eastAsia"/>
          <w:sz w:val="20"/>
          <w:szCs w:val="21"/>
        </w:rPr>
        <w:t>VMC</w:t>
      </w:r>
      <w:r>
        <w:rPr>
          <w:rFonts w:hint="eastAsia"/>
          <w:sz w:val="20"/>
          <w:szCs w:val="21"/>
        </w:rPr>
        <w:t>内部会考虑</w:t>
      </w:r>
      <w:proofErr w:type="gramStart"/>
      <w:r>
        <w:rPr>
          <w:rFonts w:hint="eastAsia"/>
          <w:sz w:val="20"/>
          <w:szCs w:val="21"/>
        </w:rPr>
        <w:t>主减比</w:t>
      </w:r>
      <w:proofErr w:type="gramEnd"/>
      <w:r>
        <w:rPr>
          <w:rFonts w:hint="eastAsia"/>
          <w:sz w:val="20"/>
          <w:szCs w:val="21"/>
        </w:rPr>
        <w:t>转换</w:t>
      </w:r>
      <w:proofErr w:type="gramStart"/>
      <w:r>
        <w:rPr>
          <w:rFonts w:hint="eastAsia"/>
          <w:sz w:val="20"/>
          <w:szCs w:val="21"/>
        </w:rPr>
        <w:t>为轮端电制动</w:t>
      </w:r>
      <w:proofErr w:type="gramEnd"/>
      <w:r>
        <w:rPr>
          <w:rFonts w:hint="eastAsia"/>
          <w:sz w:val="20"/>
          <w:szCs w:val="21"/>
        </w:rPr>
        <w:t>能力使用。</w:t>
      </w:r>
    </w:p>
    <w:p w14:paraId="6756D8A4" w14:textId="77777777" w:rsidR="00CE5CCE" w:rsidRPr="00CE5CCE" w:rsidRDefault="00CE5CCE" w:rsidP="00E839BB">
      <w:pPr>
        <w:ind w:left="1760" w:firstLineChars="0" w:firstLine="0"/>
        <w:rPr>
          <w:b/>
          <w:bCs/>
        </w:rPr>
      </w:pPr>
    </w:p>
    <w:p w14:paraId="0F42E1D7" w14:textId="77777777" w:rsidR="009E3A7B" w:rsidRPr="00B10A9E" w:rsidRDefault="009E3A7B">
      <w:pPr>
        <w:ind w:firstLine="420"/>
      </w:pPr>
    </w:p>
    <w:p w14:paraId="1239BA05" w14:textId="77777777" w:rsidR="009E3A7B" w:rsidRDefault="009E3A7B">
      <w:pPr>
        <w:ind w:firstLine="420"/>
      </w:pPr>
    </w:p>
    <w:p w14:paraId="3B07B44E" w14:textId="77777777" w:rsidR="009E3A7B" w:rsidRPr="006D6785" w:rsidRDefault="009E3A7B">
      <w:pPr>
        <w:ind w:firstLine="420"/>
      </w:pPr>
    </w:p>
    <w:p w14:paraId="1E02CF7B" w14:textId="77777777" w:rsidR="009E3A7B" w:rsidRDefault="009E3A7B">
      <w:pPr>
        <w:ind w:firstLine="420"/>
      </w:pPr>
    </w:p>
    <w:p w14:paraId="6CDE56E1" w14:textId="77777777" w:rsidR="009E3A7B" w:rsidRDefault="009E3A7B">
      <w:pPr>
        <w:spacing w:line="288" w:lineRule="auto"/>
        <w:ind w:firstLineChars="0" w:firstLine="0"/>
      </w:pPr>
    </w:p>
    <w:p w14:paraId="28B7F498" w14:textId="77777777" w:rsidR="009E3A7B" w:rsidRDefault="00FF6374">
      <w:pPr>
        <w:pStyle w:val="3"/>
      </w:pPr>
      <w:r>
        <w:rPr>
          <w:rFonts w:hint="eastAsia"/>
        </w:rPr>
        <w:t xml:space="preserve">RWS actuator / </w:t>
      </w:r>
      <w:r>
        <w:t>后轮转向</w:t>
      </w:r>
    </w:p>
    <w:p w14:paraId="342F32A0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11B601F0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功能不使用后转执行器</w:t>
      </w:r>
    </w:p>
    <w:p w14:paraId="0E75178D" w14:textId="77777777" w:rsidR="009E3A7B" w:rsidRDefault="00FF6374">
      <w:pPr>
        <w:pStyle w:val="3"/>
      </w:pPr>
      <w:r>
        <w:rPr>
          <w:rFonts w:hint="eastAsia"/>
        </w:rPr>
        <w:t xml:space="preserve">SBW/EPS actuator / </w:t>
      </w:r>
      <w:r>
        <w:rPr>
          <w:rFonts w:hint="eastAsia"/>
        </w:rPr>
        <w:t>前轮</w:t>
      </w:r>
      <w:r>
        <w:t>转向</w:t>
      </w:r>
    </w:p>
    <w:p w14:paraId="3D153B03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7285C42B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功能不使用前转执行器</w:t>
      </w:r>
    </w:p>
    <w:p w14:paraId="10C39CE9" w14:textId="77777777" w:rsidR="009E3A7B" w:rsidRDefault="009E3A7B">
      <w:pPr>
        <w:ind w:firstLineChars="0" w:firstLine="0"/>
      </w:pPr>
    </w:p>
    <w:p w14:paraId="3B6750B7" w14:textId="77777777" w:rsidR="009E3A7B" w:rsidRDefault="00FF6374">
      <w:pPr>
        <w:pStyle w:val="3"/>
      </w:pPr>
      <w:r>
        <w:rPr>
          <w:rFonts w:hint="eastAsia"/>
        </w:rPr>
        <w:t>悬架系统：</w:t>
      </w:r>
      <w:r>
        <w:rPr>
          <w:rFonts w:hint="eastAsia"/>
        </w:rPr>
        <w:t xml:space="preserve">CDC, </w:t>
      </w:r>
      <w:r>
        <w:rPr>
          <w:rFonts w:hint="eastAsia"/>
        </w:rPr>
        <w:t>空簧</w:t>
      </w:r>
    </w:p>
    <w:p w14:paraId="05904D8F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0BFC0898" w14:textId="77777777" w:rsidR="009E3A7B" w:rsidRDefault="009E3A7B">
      <w:pPr>
        <w:ind w:firstLine="420"/>
        <w:rPr>
          <w:lang w:val="zh-CN"/>
        </w:rPr>
      </w:pPr>
    </w:p>
    <w:p w14:paraId="5EE2780C" w14:textId="7A421F31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</w:t>
      </w:r>
      <w:r>
        <w:rPr>
          <w:rFonts w:hint="eastAsia"/>
        </w:rPr>
        <w:t>垂向</w:t>
      </w:r>
      <w:r>
        <w:rPr>
          <w:rFonts w:hint="eastAsia"/>
        </w:rPr>
        <w:t>/</w:t>
      </w:r>
      <w:r>
        <w:rPr>
          <w:rFonts w:hint="eastAsia"/>
        </w:rPr>
        <w:t>载荷调整功能控制</w:t>
      </w:r>
      <w:r>
        <w:rPr>
          <w:rFonts w:hint="eastAsia"/>
          <w:lang w:val="zh-CN"/>
        </w:rPr>
        <w:t>CDC</w:t>
      </w:r>
      <w:r>
        <w:rPr>
          <w:rFonts w:hint="eastAsia"/>
          <w:lang w:val="zh-CN"/>
        </w:rPr>
        <w:t>的目标电流</w:t>
      </w:r>
      <w:r w:rsidR="00DE12A6">
        <w:rPr>
          <w:rFonts w:hint="eastAsia"/>
          <w:lang w:val="zh-CN"/>
        </w:rPr>
        <w:t>（</w:t>
      </w:r>
      <w:r w:rsidR="00DE12A6">
        <w:rPr>
          <w:rFonts w:hint="eastAsia"/>
          <w:lang w:val="zh-CN"/>
        </w:rPr>
        <w:t>min/max</w:t>
      </w:r>
      <w:r w:rsidR="00DE12A6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，以及空气弹簧的目标刚度等级</w:t>
      </w:r>
      <w:r>
        <w:rPr>
          <w:rFonts w:cstheme="minorBidi" w:hint="eastAsia"/>
          <w:sz w:val="22"/>
        </w:rPr>
        <w:t>。</w:t>
      </w:r>
    </w:p>
    <w:p w14:paraId="3124537B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59A35778" w14:textId="77777777" w:rsidR="009E3A7B" w:rsidRDefault="00FF6374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连续可调阻尼减振器</w:t>
      </w:r>
    </w:p>
    <w:p w14:paraId="6A5F82DD" w14:textId="77777777" w:rsidR="009E3A7B" w:rsidRDefault="00FF6374">
      <w:pPr>
        <w:pStyle w:val="affff7"/>
        <w:widowControl/>
        <w:numPr>
          <w:ilvl w:val="0"/>
          <w:numId w:val="20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6D2C442E" w14:textId="77777777" w:rsidR="009E3A7B" w:rsidRDefault="00FF6374">
      <w:pPr>
        <w:spacing w:line="288" w:lineRule="auto"/>
        <w:ind w:leftChars="996" w:left="2092" w:firstLineChars="0" w:firstLine="0"/>
      </w:pPr>
      <w:r>
        <w:t xml:space="preserve">VMC </w:t>
      </w:r>
      <w:r>
        <w:rPr>
          <w:rFonts w:hint="eastAsia"/>
        </w:rPr>
        <w:t>CST</w:t>
      </w:r>
      <w:r>
        <w:rPr>
          <w:rFonts w:hint="eastAsia"/>
        </w:rPr>
        <w:t>功能激活时，根据目标横摆力矩计算连续可调阻尼减振器目标电流百分</w:t>
      </w:r>
      <w:r>
        <w:rPr>
          <w:rFonts w:hint="eastAsia"/>
        </w:rPr>
        <w:lastRenderedPageBreak/>
        <w:t>比通过</w:t>
      </w:r>
      <w:r>
        <w:rPr>
          <w:rFonts w:hint="eastAsia"/>
        </w:rPr>
        <w:t>0x</w:t>
      </w:r>
      <w:r>
        <w:t>0C0</w:t>
      </w:r>
      <w:r>
        <w:rPr>
          <w:rFonts w:hint="eastAsia"/>
        </w:rPr>
        <w:t>报文发送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控制目标请求给</w:t>
      </w:r>
      <w:r>
        <w:rPr>
          <w:rFonts w:hint="eastAsia"/>
        </w:rPr>
        <w:t>S</w:t>
      </w:r>
      <w:r>
        <w:t>UCU</w:t>
      </w:r>
      <w:r>
        <w:rPr>
          <w:rFonts w:hint="eastAsia"/>
        </w:rPr>
        <w:t>悬架控制器：</w:t>
      </w:r>
    </w:p>
    <w:p w14:paraId="56408821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激活请求</w:t>
      </w:r>
      <w:proofErr w:type="spellStart"/>
      <w:r>
        <w:rPr>
          <w:color w:val="0000FF"/>
        </w:rPr>
        <w:t>CdcActvRqst</w:t>
      </w:r>
      <w:proofErr w:type="spellEnd"/>
      <w:r>
        <w:rPr>
          <w:rFonts w:hint="eastAsia"/>
          <w:color w:val="0000FF"/>
        </w:rPr>
        <w:t xml:space="preserve"> </w:t>
      </w:r>
      <w:r>
        <w:rPr>
          <w:color w:val="0000FF"/>
        </w:rPr>
        <w:t>=0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4B337BA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电流百分比</w:t>
      </w:r>
      <w:proofErr w:type="spellStart"/>
      <w:r>
        <w:rPr>
          <w:color w:val="0000FF"/>
        </w:rPr>
        <w:t>CdcCurrentReq_</w:t>
      </w:r>
      <w:r>
        <w:rPr>
          <w:rFonts w:hint="eastAsia"/>
          <w:color w:val="0000FF"/>
        </w:rPr>
        <w:t>xx</w:t>
      </w:r>
      <w:proofErr w:type="spellEnd"/>
    </w:p>
    <w:p w14:paraId="6A6D96F6" w14:textId="77777777" w:rsidR="009E3A7B" w:rsidRDefault="00FF6374">
      <w:pPr>
        <w:spacing w:line="288" w:lineRule="auto"/>
        <w:ind w:leftChars="793" w:left="1665" w:firstLine="420"/>
      </w:pPr>
      <w:r>
        <w:rPr>
          <w:rFonts w:hint="eastAsia"/>
        </w:rPr>
        <w:t>S</w:t>
      </w:r>
      <w:r>
        <w:t>UCU</w:t>
      </w:r>
      <w:r>
        <w:rPr>
          <w:rFonts w:hint="eastAsia"/>
        </w:rPr>
        <w:t>收到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的控制请求后响应控制，并反馈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控制状态给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：</w:t>
      </w:r>
    </w:p>
    <w:p w14:paraId="094544A5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减震器状态</w:t>
      </w:r>
      <w:proofErr w:type="spellStart"/>
      <w:r>
        <w:rPr>
          <w:color w:val="0000FF"/>
        </w:rPr>
        <w:t>CdcActrStsFb</w:t>
      </w:r>
      <w:proofErr w:type="spellEnd"/>
      <w:r>
        <w:rPr>
          <w:rFonts w:hint="eastAsia"/>
          <w:color w:val="0000FF"/>
        </w:rPr>
        <w:t>=</w:t>
      </w:r>
      <w:r>
        <w:t xml:space="preserve">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color w:val="0000FF"/>
        </w:rPr>
        <w:t>Controlled</w:t>
      </w:r>
      <w:r>
        <w:rPr>
          <w:rFonts w:hint="eastAsia"/>
          <w:color w:val="0000FF"/>
        </w:rPr>
        <w:t>）</w:t>
      </w:r>
    </w:p>
    <w:p w14:paraId="41672949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SUCU</w:t>
      </w:r>
      <w:r>
        <w:rPr>
          <w:rFonts w:hint="eastAsia"/>
          <w:color w:val="0000FF"/>
        </w:rPr>
        <w:t>电磁阀实际电流百分比</w:t>
      </w:r>
      <w:proofErr w:type="spellStart"/>
      <w:r>
        <w:rPr>
          <w:color w:val="0000FF"/>
        </w:rPr>
        <w:t>SUCUVlvTrgtCrnt_XX</w:t>
      </w:r>
      <w:proofErr w:type="spellEnd"/>
    </w:p>
    <w:p w14:paraId="2DA7A9F7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基础电流百分比</w:t>
      </w:r>
      <w:proofErr w:type="spellStart"/>
      <w:r>
        <w:rPr>
          <w:color w:val="0000FF"/>
        </w:rPr>
        <w:t>CdcBaseCurrent_xx</w:t>
      </w:r>
      <w:proofErr w:type="spellEnd"/>
    </w:p>
    <w:p w14:paraId="14303768" w14:textId="77777777" w:rsidR="009E3A7B" w:rsidRDefault="00FF6374">
      <w:pPr>
        <w:pStyle w:val="affff7"/>
        <w:widowControl/>
        <w:numPr>
          <w:ilvl w:val="0"/>
          <w:numId w:val="20"/>
        </w:numPr>
        <w:spacing w:beforeLines="50" w:before="156" w:afterLines="50" w:after="156" w:line="288" w:lineRule="auto"/>
        <w:ind w:left="1259" w:firstLineChars="0" w:firstLine="422"/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控制请求仲裁</w:t>
      </w:r>
    </w:p>
    <w:p w14:paraId="18CA5FFC" w14:textId="64343013" w:rsidR="009E3A7B" w:rsidRDefault="00FF6374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  <w:r>
        <w:rPr>
          <w:rFonts w:hint="eastAsia"/>
          <w:color w:val="0000FF"/>
        </w:rPr>
        <w:t>悬架控制控制系统相关功能（随速调节控制、减速带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凹坑控制、自适应调节（道路分级））会计算</w:t>
      </w:r>
      <w:r>
        <w:rPr>
          <w:rFonts w:hint="eastAsia"/>
          <w:color w:val="0000FF"/>
        </w:rPr>
        <w:t>C</w:t>
      </w:r>
      <w:r>
        <w:rPr>
          <w:color w:val="0000FF"/>
        </w:rPr>
        <w:t>DC</w:t>
      </w:r>
      <w:r>
        <w:rPr>
          <w:rFonts w:hint="eastAsia"/>
          <w:color w:val="0000FF"/>
        </w:rPr>
        <w:t>减振器控制目标电流，</w:t>
      </w:r>
      <w:r w:rsidR="00340024">
        <w:rPr>
          <w:rFonts w:hint="eastAsia"/>
          <w:color w:val="0000FF"/>
        </w:rPr>
        <w:t xml:space="preserve">VMC </w:t>
      </w:r>
      <w:r w:rsidR="009C594D">
        <w:rPr>
          <w:rFonts w:hint="eastAsia"/>
          <w:color w:val="0000FF"/>
        </w:rPr>
        <w:t>请求</w:t>
      </w:r>
      <w:r w:rsidR="009C594D">
        <w:rPr>
          <w:rFonts w:hint="eastAsia"/>
          <w:color w:val="0000FF"/>
        </w:rPr>
        <w:t xml:space="preserve">min/max </w:t>
      </w:r>
      <w:r w:rsidR="009C594D">
        <w:rPr>
          <w:rFonts w:hint="eastAsia"/>
          <w:color w:val="0000FF"/>
        </w:rPr>
        <w:t>的</w:t>
      </w:r>
      <w:r w:rsidR="009C594D">
        <w:rPr>
          <w:rFonts w:hint="eastAsia"/>
          <w:color w:val="0000FF"/>
        </w:rPr>
        <w:t xml:space="preserve">CDC </w:t>
      </w:r>
      <w:r w:rsidR="009C594D">
        <w:rPr>
          <w:rFonts w:hint="eastAsia"/>
          <w:color w:val="0000FF"/>
        </w:rPr>
        <w:t>目标电流，可以和悬架自身高频控制同时存在。</w:t>
      </w:r>
      <w:r w:rsidR="00F94929">
        <w:rPr>
          <w:rFonts w:hint="eastAsia"/>
          <w:color w:val="0000FF"/>
        </w:rPr>
        <w:t xml:space="preserve">VMC CST </w:t>
      </w:r>
      <w:r w:rsidR="00F94929">
        <w:rPr>
          <w:rFonts w:hint="eastAsia"/>
          <w:color w:val="0000FF"/>
        </w:rPr>
        <w:t>功能</w:t>
      </w:r>
      <w:r w:rsidR="008969D1">
        <w:rPr>
          <w:rFonts w:hint="eastAsia"/>
          <w:color w:val="0000FF"/>
        </w:rPr>
        <w:t>控制频率</w:t>
      </w:r>
      <w:r w:rsidR="008969D1">
        <w:rPr>
          <w:rFonts w:hint="eastAsia"/>
          <w:color w:val="0000FF"/>
        </w:rPr>
        <w:t>10ms</w:t>
      </w:r>
      <w:r w:rsidR="008969D1">
        <w:rPr>
          <w:rFonts w:hint="eastAsia"/>
          <w:color w:val="0000FF"/>
        </w:rPr>
        <w:t>左右。</w:t>
      </w:r>
    </w:p>
    <w:p w14:paraId="4CD0B5EC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16D99AE2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0000FF"/>
        </w:rPr>
      </w:pPr>
    </w:p>
    <w:p w14:paraId="5A4996D8" w14:textId="75378F1F" w:rsidR="00CD666E" w:rsidRDefault="00CD666E" w:rsidP="00CD666E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空簧</w:t>
      </w:r>
    </w:p>
    <w:p w14:paraId="542CB8C8" w14:textId="77777777" w:rsidR="00CD666E" w:rsidRDefault="00CD666E" w:rsidP="001F54FD">
      <w:pPr>
        <w:pStyle w:val="affff7"/>
        <w:widowControl/>
        <w:spacing w:afterLines="50" w:after="156" w:line="288" w:lineRule="auto"/>
        <w:ind w:left="1684" w:firstLineChars="0" w:firstLine="0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52B9A21A" w14:textId="0D7C9D97" w:rsidR="00CD666E" w:rsidRDefault="00FF7452" w:rsidP="00CD666E">
      <w:pPr>
        <w:spacing w:line="288" w:lineRule="auto"/>
        <w:ind w:leftChars="996" w:left="2092" w:firstLineChars="0" w:firstLine="0"/>
      </w:pPr>
      <w:proofErr w:type="gramStart"/>
      <w:r>
        <w:rPr>
          <w:rFonts w:hint="eastAsia"/>
        </w:rPr>
        <w:t>空簧有</w:t>
      </w:r>
      <w:proofErr w:type="gramEnd"/>
      <w:r>
        <w:rPr>
          <w:rFonts w:hint="eastAsia"/>
        </w:rPr>
        <w:t>两种请求模式</w:t>
      </w:r>
      <w:r w:rsidR="00CD666E">
        <w:rPr>
          <w:rFonts w:hint="eastAsia"/>
        </w:rPr>
        <w:t>：</w:t>
      </w:r>
      <w:r w:rsidR="00E60B0E">
        <w:rPr>
          <w:rFonts w:hint="eastAsia"/>
        </w:rPr>
        <w:t>高度请求和刚度请求。</w:t>
      </w:r>
    </w:p>
    <w:p w14:paraId="70272C0A" w14:textId="4A92DD40" w:rsidR="00E60B0E" w:rsidRDefault="00E60B0E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通过一个</w:t>
      </w:r>
      <w:r>
        <w:rPr>
          <w:rFonts w:hint="eastAsia"/>
        </w:rPr>
        <w:t>Uint8</w:t>
      </w:r>
      <w:r>
        <w:rPr>
          <w:rFonts w:hint="eastAsia"/>
        </w:rPr>
        <w:t>的</w:t>
      </w:r>
      <w:r w:rsidR="00B627C5">
        <w:rPr>
          <w:rFonts w:hint="eastAsia"/>
        </w:rPr>
        <w:t>信号来实现：</w:t>
      </w:r>
    </w:p>
    <w:p w14:paraId="1486134F" w14:textId="5C7E75BD" w:rsidR="00CA4B47" w:rsidRDefault="00CA4B47" w:rsidP="00CD666E">
      <w:pPr>
        <w:spacing w:line="288" w:lineRule="auto"/>
        <w:ind w:leftChars="996" w:left="2092" w:firstLineChars="0" w:firstLine="0"/>
      </w:pPr>
      <w:r w:rsidRPr="00CA4B47">
        <w:rPr>
          <w:noProof/>
        </w:rPr>
        <w:drawing>
          <wp:inline distT="0" distB="0" distL="0" distR="0" wp14:anchorId="7A77C64C" wp14:editId="12940E92">
            <wp:extent cx="4474210" cy="1203738"/>
            <wp:effectExtent l="0" t="0" r="2540" b="0"/>
            <wp:docPr id="2080209546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9546" name="图片 1" descr="图片包含 表格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9016" cy="12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AE81" w14:textId="60D3AA67" w:rsidR="00CA4B47" w:rsidRDefault="00CA4B4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当</w:t>
      </w:r>
      <w:r w:rsidR="00EC47D7">
        <w:rPr>
          <w:rFonts w:hint="eastAsia"/>
        </w:rPr>
        <w:t>空</w:t>
      </w:r>
      <w:proofErr w:type="gramStart"/>
      <w:r w:rsidR="00EC47D7">
        <w:rPr>
          <w:rFonts w:hint="eastAsia"/>
        </w:rPr>
        <w:t>簧</w:t>
      </w:r>
      <w:proofErr w:type="gramEnd"/>
      <w:r w:rsidR="00EC47D7">
        <w:rPr>
          <w:rFonts w:hint="eastAsia"/>
        </w:rPr>
        <w:t>请求</w:t>
      </w:r>
      <w:proofErr w:type="spellStart"/>
      <w:r w:rsidR="00EC47D7" w:rsidRPr="00EC47D7">
        <w:t>AirSuspActvRqst</w:t>
      </w:r>
      <w:proofErr w:type="spellEnd"/>
      <w:r w:rsidR="00EC47D7">
        <w:rPr>
          <w:rFonts w:hint="eastAsia"/>
        </w:rPr>
        <w:t xml:space="preserve"> = 0x1 Request</w:t>
      </w:r>
      <w:r w:rsidR="00444DB6">
        <w:rPr>
          <w:rFonts w:hint="eastAsia"/>
        </w:rPr>
        <w:t xml:space="preserve"> AND </w:t>
      </w:r>
      <w:r w:rsidR="00444DB6">
        <w:rPr>
          <w:rFonts w:hint="eastAsia"/>
        </w:rPr>
        <w:t>根据</w:t>
      </w:r>
      <w:r w:rsidR="00DE6988">
        <w:rPr>
          <w:rFonts w:hint="eastAsia"/>
        </w:rPr>
        <w:t>bite</w:t>
      </w:r>
      <w:r w:rsidR="00DE6988">
        <w:rPr>
          <w:rFonts w:hint="eastAsia"/>
        </w:rPr>
        <w:t>位的定义解析控制</w:t>
      </w:r>
      <w:r w:rsidR="00A13DF7">
        <w:rPr>
          <w:rFonts w:hint="eastAsia"/>
        </w:rPr>
        <w:t>单侧的高度和刚度如下</w:t>
      </w:r>
      <w:r w:rsidR="00DE6988">
        <w:rPr>
          <w:rFonts w:hint="eastAsia"/>
        </w:rPr>
        <w:t>请求：</w:t>
      </w:r>
    </w:p>
    <w:p w14:paraId="4B7020ED" w14:textId="49571918" w:rsidR="00DE6988" w:rsidRPr="00A13DF7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t>高度：</w:t>
      </w:r>
    </w:p>
    <w:p w14:paraId="090361EF" w14:textId="472DF47C" w:rsidR="00DE6988" w:rsidRDefault="00DE6988" w:rsidP="00CD666E">
      <w:pPr>
        <w:spacing w:line="288" w:lineRule="auto"/>
        <w:ind w:leftChars="996" w:left="2092" w:firstLineChars="0" w:firstLine="0"/>
      </w:pPr>
      <w:proofErr w:type="spellStart"/>
      <w:r w:rsidRPr="00DE6988">
        <w:t>AirSuspTarHei_FL</w:t>
      </w:r>
      <w:proofErr w:type="spellEnd"/>
    </w:p>
    <w:p w14:paraId="093C89B1" w14:textId="3F4749D4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AirSuspTarHei_F</w:t>
      </w:r>
      <w:r>
        <w:rPr>
          <w:rFonts w:hint="eastAsia"/>
        </w:rPr>
        <w:t>R</w:t>
      </w:r>
      <w:proofErr w:type="spellEnd"/>
    </w:p>
    <w:p w14:paraId="4FE2CCA8" w14:textId="5F166CD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</w:t>
      </w:r>
      <w:r w:rsidRPr="00DE6988">
        <w:t>L</w:t>
      </w:r>
      <w:proofErr w:type="spellEnd"/>
    </w:p>
    <w:p w14:paraId="2F6321C0" w14:textId="2AEE583A" w:rsidR="00DE6988" w:rsidRDefault="00DE6988" w:rsidP="00DE6988">
      <w:pPr>
        <w:spacing w:line="288" w:lineRule="auto"/>
        <w:ind w:leftChars="996" w:left="2092" w:firstLineChars="0" w:firstLine="0"/>
      </w:pPr>
      <w:proofErr w:type="spellStart"/>
      <w:r w:rsidRPr="00DE6988">
        <w:t>AirSuspTarHei_</w:t>
      </w:r>
      <w:r>
        <w:rPr>
          <w:rFonts w:hint="eastAsia"/>
        </w:rPr>
        <w:t>RR</w:t>
      </w:r>
      <w:proofErr w:type="spellEnd"/>
    </w:p>
    <w:p w14:paraId="7C90BB59" w14:textId="0BAA66E7" w:rsidR="00DE6988" w:rsidRPr="00DE6988" w:rsidRDefault="00A13DF7" w:rsidP="00CD666E">
      <w:pPr>
        <w:spacing w:line="288" w:lineRule="auto"/>
        <w:ind w:leftChars="996" w:left="2092" w:firstLineChars="0" w:firstLine="0"/>
      </w:pPr>
      <w:r>
        <w:rPr>
          <w:rFonts w:hint="eastAsia"/>
        </w:rPr>
        <w:lastRenderedPageBreak/>
        <w:t>刚度：</w:t>
      </w:r>
    </w:p>
    <w:p w14:paraId="76DA59EF" w14:textId="13191013" w:rsidR="002B2FEE" w:rsidRPr="00DE6988" w:rsidRDefault="003A3958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TarStfnLvlFrntLe</w:t>
      </w:r>
      <w:proofErr w:type="spellEnd"/>
    </w:p>
    <w:p w14:paraId="0E2F48D3" w14:textId="25740F8D" w:rsidR="006E3C8B" w:rsidRPr="00DE6988" w:rsidRDefault="006E3C8B" w:rsidP="00CD666E">
      <w:pPr>
        <w:spacing w:line="288" w:lineRule="auto"/>
        <w:ind w:leftChars="996" w:left="2092" w:firstLineChars="0" w:firstLine="0"/>
      </w:pPr>
      <w:proofErr w:type="spellStart"/>
      <w:r w:rsidRPr="00DE6988">
        <w:t>TarStfnLvlFrntRi</w:t>
      </w:r>
      <w:proofErr w:type="spellEnd"/>
    </w:p>
    <w:p w14:paraId="4C47CB78" w14:textId="2D6A1DB7" w:rsidR="006E3C8B" w:rsidRPr="00DE6988" w:rsidRDefault="00B773B1" w:rsidP="00CD666E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TarStfnLvlReLe</w:t>
      </w:r>
      <w:proofErr w:type="spellEnd"/>
    </w:p>
    <w:p w14:paraId="6C396105" w14:textId="66DC8F95" w:rsidR="00BE477E" w:rsidRPr="00A13DF7" w:rsidRDefault="00311990" w:rsidP="00A13DF7">
      <w:pPr>
        <w:spacing w:line="288" w:lineRule="auto"/>
        <w:ind w:leftChars="996" w:left="2092" w:firstLineChars="0" w:firstLine="0"/>
      </w:pPr>
      <w:proofErr w:type="spellStart"/>
      <w:r w:rsidRPr="00DE6988">
        <w:rPr>
          <w:rFonts w:hint="eastAsia"/>
        </w:rPr>
        <w:t>TarStfnLvlReRi</w:t>
      </w:r>
      <w:proofErr w:type="spellEnd"/>
    </w:p>
    <w:p w14:paraId="26D0F9CD" w14:textId="77777777" w:rsidR="009E3A7B" w:rsidRDefault="00FF6374">
      <w:pPr>
        <w:pStyle w:val="3"/>
      </w:pPr>
      <w:r>
        <w:rPr>
          <w:rFonts w:hint="eastAsia"/>
        </w:rPr>
        <w:t>悬架系统：主动悬架</w:t>
      </w:r>
    </w:p>
    <w:p w14:paraId="3A0BEA3D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76260BE9" w14:textId="77777777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功能的垂向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载荷调整功能主动悬架的主动阻尼力。</w:t>
      </w:r>
      <w:r>
        <w:rPr>
          <w:rFonts w:cstheme="minorBidi" w:hint="eastAsia"/>
          <w:sz w:val="22"/>
        </w:rPr>
        <w:t>。</w:t>
      </w:r>
    </w:p>
    <w:p w14:paraId="2CA3DD1C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25665191" w14:textId="77777777" w:rsidR="009E3A7B" w:rsidRDefault="00FF6374">
      <w:pPr>
        <w:spacing w:beforeLines="50" w:before="156" w:afterLines="50" w:after="156" w:line="288" w:lineRule="auto"/>
        <w:ind w:leftChars="350" w:left="735" w:firstLine="420"/>
        <w:rPr>
          <w:lang w:val="zh-CN"/>
        </w:rPr>
      </w:pPr>
      <w:r>
        <w:rPr>
          <w:lang w:val="zh-CN"/>
        </w:rPr>
        <w:t xml:space="preserve">VMC 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功能激活时，根据</w:t>
      </w:r>
      <w:r>
        <w:rPr>
          <w:rFonts w:hint="eastAsia"/>
        </w:rPr>
        <w:t>Pitch Angle</w:t>
      </w:r>
      <w:r>
        <w:rPr>
          <w:rFonts w:hint="eastAsia"/>
        </w:rPr>
        <w:t>调整需求</w:t>
      </w:r>
      <w:r>
        <w:rPr>
          <w:rFonts w:hint="eastAsia"/>
          <w:lang w:val="zh-CN"/>
        </w:rPr>
        <w:t>计算主动悬架的主动阻尼力</w:t>
      </w:r>
      <w:r>
        <w:rPr>
          <w:rFonts w:hint="eastAsia"/>
          <w:color w:val="0000FF"/>
          <w:lang w:val="zh-CN"/>
        </w:rPr>
        <w:t>，</w:t>
      </w:r>
      <w:r>
        <w:rPr>
          <w:rFonts w:hint="eastAsia"/>
          <w:lang w:val="zh-CN"/>
        </w:rPr>
        <w:t>通过</w:t>
      </w:r>
      <w:r>
        <w:rPr>
          <w:lang w:val="zh-CN"/>
        </w:rPr>
        <w:t>0</w:t>
      </w:r>
      <w:r>
        <w:rPr>
          <w:rFonts w:hint="eastAsia"/>
          <w:lang w:val="zh-CN"/>
        </w:rPr>
        <w:t>x</w:t>
      </w:r>
      <w:r>
        <w:rPr>
          <w:lang w:val="zh-CN"/>
        </w:rPr>
        <w:t>0C0</w:t>
      </w:r>
      <w:r>
        <w:rPr>
          <w:rFonts w:hint="eastAsia"/>
          <w:lang w:val="zh-CN"/>
        </w:rPr>
        <w:t>报文发送控制目标请求给</w:t>
      </w:r>
      <w:r>
        <w:rPr>
          <w:rFonts w:hint="eastAsia"/>
          <w:lang w:val="zh-CN"/>
        </w:rPr>
        <w:t>S</w:t>
      </w:r>
      <w:r>
        <w:rPr>
          <w:lang w:val="zh-CN"/>
        </w:rPr>
        <w:t>UCU</w:t>
      </w:r>
      <w:r>
        <w:rPr>
          <w:rFonts w:hint="eastAsia"/>
          <w:lang w:val="zh-CN"/>
        </w:rPr>
        <w:t>悬架控制器：</w:t>
      </w:r>
    </w:p>
    <w:p w14:paraId="6153EBB5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主动悬架激活请求</w:t>
      </w:r>
      <w:proofErr w:type="spellStart"/>
      <w:r>
        <w:rPr>
          <w:color w:val="0000FF"/>
        </w:rPr>
        <w:t>ActvSuspActvRqst</w:t>
      </w:r>
      <w:proofErr w:type="spellEnd"/>
      <w:r>
        <w:rPr>
          <w:rFonts w:hint="eastAsia"/>
          <w:color w:val="0000FF"/>
        </w:rPr>
        <w:t xml:space="preserve">=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2=Mode Damper Force</w:t>
      </w:r>
    </w:p>
    <w:p w14:paraId="6B867C42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主动悬架目标阻尼力</w:t>
      </w:r>
      <w:proofErr w:type="spellStart"/>
      <w:r>
        <w:rPr>
          <w:color w:val="0000FF"/>
        </w:rPr>
        <w:t>ActvSuspTarForce_FL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ActvSuspTarForce_FR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ActvSuspTarForce_RR</w:t>
      </w:r>
      <w:proofErr w:type="spellEnd"/>
    </w:p>
    <w:p w14:paraId="2159D355" w14:textId="77777777" w:rsidR="009E3A7B" w:rsidRDefault="00FF6374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>
        <w:rPr>
          <w:rFonts w:hint="eastAsia"/>
          <w:lang w:val="zh-CN"/>
        </w:rPr>
        <w:t>主动悬架反馈以下信号给</w:t>
      </w:r>
      <w:r>
        <w:rPr>
          <w:rFonts w:hint="eastAsia"/>
          <w:lang w:val="zh-CN"/>
        </w:rPr>
        <w:t>V</w:t>
      </w:r>
      <w:r>
        <w:rPr>
          <w:lang w:val="zh-CN"/>
        </w:rPr>
        <w:t>MC</w:t>
      </w:r>
      <w:r>
        <w:rPr>
          <w:rFonts w:hint="eastAsia"/>
          <w:lang w:val="zh-CN"/>
        </w:rPr>
        <w:t>：</w:t>
      </w:r>
    </w:p>
    <w:p w14:paraId="0E0D385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主动悬架执行器状态</w:t>
      </w:r>
      <w:proofErr w:type="spellStart"/>
      <w:r>
        <w:t>ActSuspActrSts</w:t>
      </w:r>
      <w:proofErr w:type="spellEnd"/>
      <w:r>
        <w:t xml:space="preserve"> 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2=Mode Damper Force</w:t>
      </w:r>
      <w:r>
        <w:rPr>
          <w:rFonts w:hint="eastAsia"/>
        </w:rPr>
        <w:t>代表握手成功，执行</w:t>
      </w:r>
      <w:r>
        <w:rPr>
          <w:rFonts w:hint="eastAsia"/>
        </w:rPr>
        <w:t>VMC</w:t>
      </w:r>
      <w:r>
        <w:rPr>
          <w:rFonts w:hint="eastAsia"/>
        </w:rPr>
        <w:t>的目标阻尼力，此时由</w:t>
      </w:r>
      <w:r>
        <w:rPr>
          <w:rFonts w:hint="eastAsia"/>
        </w:rPr>
        <w:t>VMC</w:t>
      </w:r>
      <w:r>
        <w:rPr>
          <w:rFonts w:hint="eastAsia"/>
        </w:rPr>
        <w:t>独占进行阻尼力控制</w:t>
      </w:r>
    </w:p>
    <w:p w14:paraId="2C3696D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主动悬架阻尼力信息</w:t>
      </w:r>
    </w:p>
    <w:p w14:paraId="4FA753E8" w14:textId="614AC3EB" w:rsidR="000210F9" w:rsidRDefault="000210F9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  <w:color w:val="0000FF"/>
        </w:rPr>
        <w:t xml:space="preserve">VMC CST </w:t>
      </w:r>
      <w:r>
        <w:rPr>
          <w:rFonts w:hint="eastAsia"/>
          <w:color w:val="0000FF"/>
        </w:rPr>
        <w:t>功能控制频率</w:t>
      </w:r>
      <w:r>
        <w:rPr>
          <w:rFonts w:hint="eastAsia"/>
          <w:color w:val="0000FF"/>
        </w:rPr>
        <w:t>10ms</w:t>
      </w:r>
      <w:r>
        <w:rPr>
          <w:rFonts w:hint="eastAsia"/>
          <w:color w:val="0000FF"/>
        </w:rPr>
        <w:t>左右。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="009E3A7B" w14:paraId="62BC275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545123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05D8A199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="009E3A7B" w14:paraId="4EA9630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673E6715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005841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="009E3A7B" w14:paraId="58763ADD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34933B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A51354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="009E3A7B" w14:paraId="212DF4F4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ABD081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0ECA2C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="009E3A7B" w14:paraId="40C4C628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B1AF8B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4C5BBD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="009E3A7B" w14:paraId="42CCE602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7F2C13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16EAA51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="009E3A7B" w14:paraId="02CD566A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9A0B57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55E6EC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="009E3A7B" w14:paraId="7C16D51F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1A78CCDE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27582882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14:paraId="12FAF48F" w14:textId="77777777" w:rsidR="009E3A7B" w:rsidRDefault="009E3A7B">
      <w:pPr>
        <w:pStyle w:val="affff7"/>
        <w:widowControl/>
        <w:spacing w:afterLines="50" w:after="156" w:line="288" w:lineRule="auto"/>
        <w:ind w:left="840" w:firstLineChars="0" w:firstLine="0"/>
        <w:jc w:val="left"/>
        <w:rPr>
          <w:b/>
          <w:bCs/>
        </w:rPr>
      </w:pPr>
    </w:p>
    <w:p w14:paraId="0B4B5D4E" w14:textId="594B7086" w:rsidR="00F11387" w:rsidRDefault="007E7F5E" w:rsidP="00F11387">
      <w:pPr>
        <w:pStyle w:val="3"/>
      </w:pPr>
      <w:r>
        <w:rPr>
          <w:rFonts w:hint="eastAsia"/>
        </w:rPr>
        <w:t>与</w:t>
      </w:r>
      <w:proofErr w:type="gramStart"/>
      <w:r>
        <w:rPr>
          <w:rFonts w:hint="eastAsia"/>
        </w:rPr>
        <w:t>智驾系统</w:t>
      </w:r>
      <w:proofErr w:type="gramEnd"/>
      <w:r>
        <w:rPr>
          <w:rFonts w:hint="eastAsia"/>
        </w:rPr>
        <w:t>相关功能的仲裁关系</w:t>
      </w:r>
    </w:p>
    <w:p w14:paraId="74E18E83" w14:textId="0D045718" w:rsidR="002403E5" w:rsidRDefault="002403E5" w:rsidP="002403E5">
      <w:pPr>
        <w:pStyle w:val="4"/>
        <w:ind w:firstLine="560"/>
      </w:pPr>
      <w:r>
        <w:rPr>
          <w:rFonts w:hint="eastAsia"/>
        </w:rPr>
        <w:t>AEB/AES</w:t>
      </w:r>
      <w:r w:rsidR="00C308A4">
        <w:rPr>
          <w:rFonts w:hint="eastAsia"/>
        </w:rPr>
        <w:t>/ACC/APA</w:t>
      </w:r>
    </w:p>
    <w:p w14:paraId="5A87AFA3" w14:textId="289D5EF3" w:rsidR="00827268" w:rsidRDefault="00827268" w:rsidP="00827268">
      <w:pPr>
        <w:ind w:firstLine="420"/>
        <w:rPr>
          <w:lang w:val="zh-CN"/>
        </w:rPr>
      </w:pPr>
      <w:proofErr w:type="gramStart"/>
      <w:r>
        <w:rPr>
          <w:rFonts w:hint="eastAsia"/>
          <w:lang w:val="zh-CN"/>
        </w:rPr>
        <w:lastRenderedPageBreak/>
        <w:t>所有</w:t>
      </w:r>
      <w:r w:rsidR="000F7433">
        <w:rPr>
          <w:rFonts w:hint="eastAsia"/>
          <w:lang w:val="zh-CN"/>
        </w:rPr>
        <w:t>智驾功能</w:t>
      </w:r>
      <w:proofErr w:type="gramEnd"/>
      <w:r w:rsidR="000F7433">
        <w:rPr>
          <w:rFonts w:hint="eastAsia"/>
          <w:lang w:val="zh-CN"/>
        </w:rPr>
        <w:t>激活</w:t>
      </w:r>
      <w:r w:rsidR="00F0767E">
        <w:rPr>
          <w:rFonts w:hint="eastAsia"/>
          <w:lang w:val="zh-CN"/>
        </w:rPr>
        <w:t>时，</w:t>
      </w:r>
      <w:r w:rsidR="00F0767E">
        <w:rPr>
          <w:rFonts w:hint="eastAsia"/>
          <w:lang w:val="zh-CN"/>
        </w:rPr>
        <w:t>CST</w:t>
      </w:r>
      <w:r w:rsidR="00F0767E">
        <w:rPr>
          <w:rFonts w:hint="eastAsia"/>
          <w:lang w:val="zh-CN"/>
        </w:rPr>
        <w:t>功能不允许激活</w:t>
      </w:r>
    </w:p>
    <w:p w14:paraId="7F09BDD1" w14:textId="4F4BA164" w:rsidR="00F0767E" w:rsidRPr="00827268" w:rsidRDefault="00F0767E" w:rsidP="00827268">
      <w:pPr>
        <w:ind w:firstLine="420"/>
        <w:rPr>
          <w:lang w:val="zh-CN"/>
        </w:rPr>
      </w:pP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功能在</w:t>
      </w:r>
      <w:proofErr w:type="gramStart"/>
      <w:r>
        <w:rPr>
          <w:rFonts w:hint="eastAsia"/>
          <w:lang w:val="zh-CN"/>
        </w:rPr>
        <w:t>智驾功能</w:t>
      </w:r>
      <w:proofErr w:type="gramEnd"/>
      <w:r>
        <w:rPr>
          <w:rFonts w:hint="eastAsia"/>
          <w:lang w:val="zh-CN"/>
        </w:rPr>
        <w:t>激活后，</w:t>
      </w:r>
      <w:r w:rsidR="00884F39">
        <w:rPr>
          <w:rFonts w:hint="eastAsia"/>
          <w:lang w:val="zh-CN"/>
        </w:rPr>
        <w:t>需要退出。</w:t>
      </w:r>
    </w:p>
    <w:p w14:paraId="4084D3D0" w14:textId="77777777" w:rsidR="009E3A7B" w:rsidRDefault="009E3A7B">
      <w:pPr>
        <w:ind w:firstLine="420"/>
      </w:pPr>
    </w:p>
    <w:p w14:paraId="42BE9F70" w14:textId="77777777" w:rsidR="009E3A7B" w:rsidRDefault="00FF6374">
      <w:pPr>
        <w:pStyle w:val="3"/>
        <w:rPr>
          <w:lang w:val="en-US"/>
        </w:rPr>
      </w:pPr>
      <w:bookmarkStart w:id="82" w:name="_Toc207715822"/>
      <w:r>
        <w:rPr>
          <w:rFonts w:hint="eastAsia"/>
          <w:lang w:val="en-US"/>
        </w:rPr>
        <w:t>功能降级策略</w:t>
      </w:r>
      <w:bookmarkEnd w:id="82"/>
    </w:p>
    <w:p w14:paraId="25F77377" w14:textId="77777777" w:rsidR="009E3A7B" w:rsidRPr="002E2E1E" w:rsidRDefault="00FF6374">
      <w:pPr>
        <w:ind w:firstLine="420"/>
        <w:rPr>
          <w:highlight w:val="yellow"/>
        </w:rPr>
      </w:pPr>
      <w:r w:rsidRPr="002E2E1E">
        <w:rPr>
          <w:rFonts w:hint="eastAsia"/>
          <w:highlight w:val="yellow"/>
        </w:rPr>
        <w:t>功能降级通过</w:t>
      </w:r>
      <w:r w:rsidRPr="002E2E1E">
        <w:rPr>
          <w:rFonts w:hint="eastAsia"/>
          <w:highlight w:val="yellow"/>
        </w:rPr>
        <w:t>Fault Management</w:t>
      </w:r>
      <w:r w:rsidRPr="002E2E1E">
        <w:rPr>
          <w:rFonts w:hint="eastAsia"/>
          <w:highlight w:val="yellow"/>
        </w:rPr>
        <w:t>统一管理，请参考</w:t>
      </w:r>
      <w:r w:rsidRPr="002E2E1E">
        <w:rPr>
          <w:rFonts w:hint="eastAsia"/>
          <w:highlight w:val="yellow"/>
        </w:rPr>
        <w:t xml:space="preserve">safety </w:t>
      </w:r>
      <w:r w:rsidRPr="002E2E1E">
        <w:rPr>
          <w:rFonts w:hint="eastAsia"/>
          <w:highlight w:val="yellow"/>
        </w:rPr>
        <w:t>相关文档。以下</w:t>
      </w:r>
      <w:proofErr w:type="gramStart"/>
      <w:r w:rsidRPr="002E2E1E">
        <w:rPr>
          <w:rFonts w:hint="eastAsia"/>
          <w:highlight w:val="yellow"/>
        </w:rPr>
        <w:t>列会</w:t>
      </w:r>
      <w:proofErr w:type="gramEnd"/>
      <w:r w:rsidRPr="002E2E1E">
        <w:rPr>
          <w:rFonts w:hint="eastAsia"/>
          <w:highlight w:val="yellow"/>
        </w:rPr>
        <w:t>导致</w:t>
      </w:r>
      <w:r w:rsidRPr="002E2E1E">
        <w:rPr>
          <w:rFonts w:hint="eastAsia"/>
          <w:highlight w:val="yellow"/>
        </w:rPr>
        <w:t>CST</w:t>
      </w:r>
      <w:r w:rsidRPr="002E2E1E">
        <w:rPr>
          <w:rFonts w:hint="eastAsia"/>
          <w:highlight w:val="yellow"/>
        </w:rPr>
        <w:t>降级关停的故障，</w:t>
      </w:r>
    </w:p>
    <w:p w14:paraId="4CE9DE88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动力系统故障</w:t>
      </w:r>
      <w:r w:rsidRPr="002E2E1E">
        <w:rPr>
          <w:rFonts w:hint="eastAsia"/>
          <w:highlight w:val="yellow"/>
        </w:rPr>
        <w:t xml:space="preserve"> </w:t>
      </w:r>
    </w:p>
    <w:p w14:paraId="430AF4F4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悬架系统故障</w:t>
      </w:r>
    </w:p>
    <w:p w14:paraId="1663FD8C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系统内部安全监控错误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</w:t>
      </w:r>
      <w:r w:rsidRPr="002E2E1E">
        <w:rPr>
          <w:rFonts w:hint="eastAsia"/>
          <w:highlight w:val="yellow"/>
        </w:rPr>
        <w:t>VMC</w:t>
      </w:r>
      <w:r w:rsidRPr="002E2E1E">
        <w:rPr>
          <w:rFonts w:hint="eastAsia"/>
          <w:highlight w:val="yellow"/>
        </w:rPr>
        <w:t>内部功能安全模块判断）</w:t>
      </w:r>
    </w:p>
    <w:p w14:paraId="1502B396" w14:textId="77777777" w:rsidR="009E3A7B" w:rsidRPr="002E2E1E" w:rsidRDefault="00FF6374">
      <w:pPr>
        <w:pStyle w:val="affff7"/>
        <w:numPr>
          <w:ilvl w:val="0"/>
          <w:numId w:val="24"/>
        </w:numPr>
        <w:ind w:firstLineChars="0"/>
        <w:rPr>
          <w:highlight w:val="yellow"/>
        </w:rPr>
      </w:pPr>
      <w:r w:rsidRPr="002E2E1E">
        <w:rPr>
          <w:rFonts w:hint="eastAsia"/>
          <w:highlight w:val="yellow"/>
        </w:rPr>
        <w:t>Host</w:t>
      </w:r>
      <w:r w:rsidRPr="002E2E1E">
        <w:rPr>
          <w:rFonts w:hint="eastAsia"/>
          <w:highlight w:val="yellow"/>
        </w:rPr>
        <w:t>系统内部故障</w:t>
      </w:r>
      <w:r w:rsidRPr="002E2E1E">
        <w:rPr>
          <w:rFonts w:hint="eastAsia"/>
          <w:highlight w:val="yellow"/>
        </w:rPr>
        <w:t xml:space="preserve"> </w:t>
      </w:r>
      <w:r w:rsidRPr="002E2E1E">
        <w:rPr>
          <w:rFonts w:hint="eastAsia"/>
          <w:highlight w:val="yellow"/>
        </w:rPr>
        <w:t>（具体在故障管理机制（</w:t>
      </w:r>
      <w:r w:rsidRPr="002E2E1E">
        <w:rPr>
          <w:rFonts w:hint="eastAsia"/>
          <w:highlight w:val="yellow"/>
        </w:rPr>
        <w:t>FM</w:t>
      </w:r>
      <w:r w:rsidRPr="002E2E1E">
        <w:rPr>
          <w:rFonts w:hint="eastAsia"/>
          <w:highlight w:val="yellow"/>
        </w:rPr>
        <w:t>）中定义）</w:t>
      </w:r>
    </w:p>
    <w:p w14:paraId="64B97CB9" w14:textId="77777777" w:rsidR="009E3A7B" w:rsidRDefault="00FF6374">
      <w:pPr>
        <w:pStyle w:val="3"/>
        <w:rPr>
          <w:lang w:val="en-US"/>
        </w:rPr>
      </w:pPr>
      <w:bookmarkStart w:id="83" w:name="_Toc207715823"/>
      <w:r>
        <w:rPr>
          <w:rFonts w:hint="eastAsia"/>
          <w:lang w:val="en-US"/>
        </w:rPr>
        <w:t>技术指标</w:t>
      </w:r>
      <w:bookmarkEnd w:id="83"/>
    </w:p>
    <w:p w14:paraId="3AF2A005" w14:textId="77777777" w:rsidR="009E3A7B" w:rsidRDefault="00FF6374">
      <w:pPr>
        <w:ind w:firstLine="420"/>
      </w:pPr>
      <w:r>
        <w:rPr>
          <w:rFonts w:hint="eastAsia"/>
        </w:rPr>
        <w:t>相关功能技术指标，请参考单独的验收相关文档。</w:t>
      </w:r>
    </w:p>
    <w:p w14:paraId="08F1BF5B" w14:textId="77777777" w:rsidR="009E3A7B" w:rsidRDefault="00FF6374">
      <w:pPr>
        <w:pStyle w:val="3"/>
        <w:rPr>
          <w:lang w:val="en-US"/>
        </w:rPr>
      </w:pPr>
      <w:bookmarkStart w:id="84" w:name="_Toc207715824"/>
      <w:r>
        <w:rPr>
          <w:rFonts w:hint="eastAsia"/>
          <w:lang w:val="en-US"/>
        </w:rPr>
        <w:t>验收准则</w:t>
      </w:r>
      <w:bookmarkEnd w:id="84"/>
    </w:p>
    <w:p w14:paraId="3D46A9E0" w14:textId="77777777" w:rsidR="009E3A7B" w:rsidRDefault="00FF6374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5AEFC978" w14:textId="77777777" w:rsidR="009E3A7B" w:rsidRDefault="00FF6374">
      <w:pPr>
        <w:pStyle w:val="1"/>
      </w:pPr>
      <w:bookmarkStart w:id="85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85"/>
    </w:p>
    <w:p w14:paraId="3C10EB4B" w14:textId="77777777" w:rsidR="009E3A7B" w:rsidRDefault="00FF6374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9E3A7B" w14:paraId="21420F34" w14:textId="77777777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01F68E5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008126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B7B58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2BC561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3F61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07E38B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5524C32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9E3A7B" w14:paraId="5C1674F0" w14:textId="77777777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4E0D16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35904F9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20813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F0A4D7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4A74F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6246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75FB39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D78E9A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22A901B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8B4878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C1088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1413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BDFC5D4" w14:textId="77777777" w:rsidR="009E3A7B" w:rsidRDefault="009E3A7B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2B53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9E3A7B" w14:paraId="5F5DA010" w14:textId="77777777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90F1B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9664E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FA9E7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416B3D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FD26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BAE7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E229F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13FB75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6A46B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C27FC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02236F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E16586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4A43A7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E124E9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25D28245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17DC5F98" w14:textId="77777777" w:rsidR="009E3A7B" w:rsidRDefault="00FF6374">
      <w:pPr>
        <w:pStyle w:val="1"/>
        <w:rPr>
          <w:lang w:val="en-US"/>
        </w:rPr>
      </w:pPr>
      <w:bookmarkStart w:id="86" w:name="_Toc9075"/>
      <w:bookmarkStart w:id="87" w:name="_Toc207715826"/>
      <w:r>
        <w:rPr>
          <w:rFonts w:hint="eastAsia"/>
          <w:lang w:val="en-US"/>
        </w:rPr>
        <w:t>法律法规需求</w:t>
      </w:r>
      <w:bookmarkEnd w:id="86"/>
      <w:bookmarkEnd w:id="87"/>
    </w:p>
    <w:p w14:paraId="7C4C0B7A" w14:textId="77777777" w:rsidR="009E3A7B" w:rsidRDefault="00FF6374">
      <w:pPr>
        <w:ind w:firstLine="420"/>
      </w:pPr>
      <w:r>
        <w:rPr>
          <w:rFonts w:hint="eastAsia"/>
        </w:rPr>
        <w:t>N/A</w:t>
      </w:r>
    </w:p>
    <w:bookmarkEnd w:id="63"/>
    <w:bookmarkEnd w:id="64"/>
    <w:p w14:paraId="0C614F8B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9E3A7B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5" w:author="邓淳" w:date="2025-11-13T17:09:00Z" w:initials="邓淳">
    <w:p w14:paraId="02E90712" w14:textId="73BA3B50" w:rsidR="00357270" w:rsidRDefault="00357270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怎么定义？有哪些类型？怎么识别？</w:t>
      </w:r>
    </w:p>
  </w:comment>
  <w:comment w:id="46" w:author="Yang Zhen SGH CDAY223" w:date="2025-12-05T14:33:00Z" w:initials="ZY">
    <w:p w14:paraId="28F0B52E" w14:textId="77777777" w:rsidR="00D872FF" w:rsidRDefault="00343D27" w:rsidP="00D872FF">
      <w:pPr>
        <w:pStyle w:val="af5"/>
        <w:ind w:firstLineChars="0" w:firstLine="0"/>
      </w:pPr>
      <w:r>
        <w:rPr>
          <w:rStyle w:val="affff4"/>
        </w:rPr>
        <w:annotationRef/>
      </w:r>
      <w:r w:rsidR="00D872FF">
        <w:rPr>
          <w:rFonts w:hint="eastAsia"/>
        </w:rPr>
        <w:t>之前有了解，智驾功能有路面识别信号可以提供，判定雪地，沙堤等。。。。</w:t>
      </w:r>
    </w:p>
    <w:p w14:paraId="356376C9" w14:textId="77777777" w:rsidR="00D872FF" w:rsidRDefault="00D872FF" w:rsidP="00D872FF">
      <w:pPr>
        <w:pStyle w:val="af5"/>
        <w:ind w:firstLineChars="0" w:firstLine="0"/>
      </w:pPr>
    </w:p>
    <w:p w14:paraId="43D0C507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如果无法提供：</w:t>
      </w:r>
    </w:p>
    <w:p w14:paraId="64663362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这个退出条件可以取消，只作为运行测试环境参考，另外如果行驶在低附，分离路面上也会激活</w:t>
      </w:r>
      <w:r>
        <w:rPr>
          <w:rFonts w:hint="eastAsia"/>
        </w:rPr>
        <w:t>ABS</w:t>
      </w:r>
      <w:r>
        <w:rPr>
          <w:rFonts w:hint="eastAsia"/>
        </w:rPr>
        <w:t>等功能，会导致</w:t>
      </w:r>
      <w:r>
        <w:rPr>
          <w:rFonts w:hint="eastAsia"/>
        </w:rPr>
        <w:t>CST</w:t>
      </w:r>
      <w:r>
        <w:rPr>
          <w:rFonts w:hint="eastAsia"/>
        </w:rPr>
        <w:t>功能退出</w:t>
      </w:r>
    </w:p>
  </w:comment>
  <w:comment w:id="47" w:author="Yang Zhen SGH CDAY223" w:date="2025-12-12T14:52:00Z" w:initials="ZY">
    <w:p w14:paraId="208ADF86" w14:textId="77777777" w:rsidR="00562B37" w:rsidRDefault="00562B37" w:rsidP="00562B3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</w:t>
      </w:r>
      <w:r>
        <w:rPr>
          <w:rFonts w:hint="eastAsia"/>
        </w:rPr>
        <w:t xml:space="preserve"> </w:t>
      </w:r>
      <w:r>
        <w:rPr>
          <w:rFonts w:hint="eastAsia"/>
        </w:rPr>
        <w:t>等待确认路面识别信号是否可以提供</w:t>
      </w:r>
    </w:p>
  </w:comment>
  <w:comment w:id="51" w:author="Yang Zhen SGH CDAY223" w:date="2026-01-12T18:00:00Z" w:initials="ZY">
    <w:p w14:paraId="5617EC3E" w14:textId="77777777" w:rsidR="005A02CE" w:rsidRDefault="005A02CE" w:rsidP="005A02C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是否需要降为</w:t>
      </w:r>
      <w:r>
        <w:rPr>
          <w:rFonts w:hint="eastAsia"/>
        </w:rPr>
        <w:t>0</w:t>
      </w:r>
      <w:r>
        <w:rPr>
          <w:rFonts w:hint="eastAsia"/>
        </w:rPr>
        <w:t>，需要和</w:t>
      </w:r>
      <w:r>
        <w:rPr>
          <w:rFonts w:hint="eastAsia"/>
        </w:rPr>
        <w:t>nicolas</w:t>
      </w:r>
      <w:r>
        <w:rPr>
          <w:rFonts w:hint="eastAsia"/>
        </w:rPr>
        <w:t>讨论一下。</w:t>
      </w:r>
    </w:p>
  </w:comment>
  <w:comment w:id="52" w:author="Yang Zhen SGH CDAY223" w:date="2026-02-05T17:21:00Z" w:initials="ZY">
    <w:p w14:paraId="24E6F3C7" w14:textId="77777777" w:rsidR="007665C3" w:rsidRDefault="007665C3" w:rsidP="007665C3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lang w:val="en-US"/>
        </w:rPr>
        <w:t xml:space="preserve">Nicolas </w:t>
      </w:r>
      <w:r>
        <w:rPr>
          <w:rFonts w:hint="eastAsia"/>
        </w:rPr>
        <w:t>坚持</w:t>
      </w:r>
      <w:r>
        <w:rPr>
          <w:lang w:val="en-US"/>
        </w:rPr>
        <w:t>CST</w:t>
      </w:r>
      <w:r>
        <w:rPr>
          <w:rFonts w:hint="eastAsia"/>
        </w:rPr>
        <w:t>功能只是用电制动实现，不会出现液压制动的情况。</w:t>
      </w:r>
    </w:p>
  </w:comment>
  <w:comment w:id="53" w:author="邓淳" w:date="2025-11-13T17:33:00Z" w:initials="邓淳">
    <w:p w14:paraId="54044E25" w14:textId="11BC0CB7" w:rsidR="00B07DBB" w:rsidRDefault="00B07DBB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状态位变化后，制动立刻恢复驾驶员请求值？还需等待</w:t>
      </w:r>
      <w:r>
        <w:rPr>
          <w:rFonts w:hint="eastAsia"/>
        </w:rPr>
        <w:t>CST</w:t>
      </w:r>
      <w:r>
        <w:rPr>
          <w:rFonts w:hint="eastAsia"/>
        </w:rPr>
        <w:t>制动请求变</w:t>
      </w:r>
      <w:r>
        <w:rPr>
          <w:rFonts w:hint="eastAsia"/>
        </w:rPr>
        <w:t>0</w:t>
      </w:r>
      <w:r w:rsidR="006142A4">
        <w:t>?</w:t>
      </w:r>
    </w:p>
  </w:comment>
  <w:comment w:id="54" w:author="Yang Zhen SGH CDAY223" w:date="2025-12-05T14:48:00Z" w:initials="ZY">
    <w:p w14:paraId="02375E5C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需要和</w:t>
      </w:r>
      <w:r>
        <w:rPr>
          <w:rFonts w:hint="eastAsia"/>
        </w:rPr>
        <w:t xml:space="preserve">weiqiang </w:t>
      </w:r>
      <w:r>
        <w:rPr>
          <w:rFonts w:hint="eastAsia"/>
        </w:rPr>
        <w:t>确认。</w:t>
      </w:r>
    </w:p>
  </w:comment>
  <w:comment w:id="55" w:author="Yang Zhen SGH CDAY223" w:date="2025-12-12T13:55:00Z" w:initials="ZY">
    <w:p w14:paraId="7F381A2E" w14:textId="77777777" w:rsidR="004A35AA" w:rsidRDefault="004A35AA" w:rsidP="004A35A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大原则：</w:t>
      </w:r>
      <w:r>
        <w:rPr>
          <w:rFonts w:hint="eastAsia"/>
        </w:rPr>
        <w:t xml:space="preserve"> </w:t>
      </w:r>
      <w:r>
        <w:rPr>
          <w:rFonts w:hint="eastAsia"/>
        </w:rPr>
        <w:t>谁接手谁负责平滑过渡。</w:t>
      </w:r>
    </w:p>
  </w:comment>
  <w:comment w:id="71" w:author="邓淳" w:date="2025-12-01T08:36:00Z" w:initials="邓淳">
    <w:p w14:paraId="4A9A3C17" w14:textId="1061E02E" w:rsidR="008A4FAD" w:rsidRDefault="008A4FAD" w:rsidP="008A4FAD">
      <w:pPr>
        <w:pStyle w:val="af5"/>
        <w:ind w:firstLineChars="95" w:firstLine="199"/>
      </w:pPr>
      <w:r>
        <w:rPr>
          <w:rStyle w:val="affff4"/>
        </w:rPr>
        <w:annotationRef/>
      </w:r>
      <w:r w:rsidR="006142A4">
        <w:rPr>
          <w:rFonts w:hint="eastAsia"/>
        </w:rPr>
        <w:t>无回收抑制</w:t>
      </w:r>
      <w:r w:rsidR="006142A4">
        <w:rPr>
          <w:rFonts w:hint="eastAsia"/>
        </w:rPr>
        <w:t>CST</w:t>
      </w:r>
      <w:r w:rsidR="006142A4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72" w:author="Yang Zhen SGH CDAY223" w:date="2025-12-05T14:51:00Z" w:initials="ZY">
    <w:p w14:paraId="1C635D87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这个条件需要基于双方确认电液两种制动如何使用：</w:t>
      </w:r>
    </w:p>
    <w:p w14:paraId="2B07BF3D" w14:textId="77777777" w:rsidR="005171BD" w:rsidRDefault="005171BD" w:rsidP="005171BD">
      <w:pPr>
        <w:pStyle w:val="af5"/>
        <w:numPr>
          <w:ilvl w:val="0"/>
          <w:numId w:val="25"/>
        </w:numPr>
        <w:ind w:leftChars="57" w:left="480" w:firstLineChars="0"/>
      </w:pPr>
      <w:r>
        <w:rPr>
          <w:rFonts w:hint="eastAsia"/>
        </w:rPr>
        <w:t>纯</w:t>
      </w:r>
      <w:r>
        <w:rPr>
          <w:lang w:val="en-US"/>
        </w:rPr>
        <w:t>R</w:t>
      </w:r>
      <w:r>
        <w:t>egen</w:t>
      </w:r>
    </w:p>
    <w:p w14:paraId="63404DAA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纯制动</w:t>
      </w:r>
    </w:p>
    <w:p w14:paraId="19CF4849" w14:textId="77777777" w:rsidR="005171BD" w:rsidRDefault="005171BD" w:rsidP="005171BD">
      <w:pPr>
        <w:pStyle w:val="af5"/>
        <w:numPr>
          <w:ilvl w:val="0"/>
          <w:numId w:val="25"/>
        </w:numPr>
        <w:ind w:leftChars="400" w:left="1200" w:firstLineChars="0"/>
      </w:pPr>
      <w:r>
        <w:rPr>
          <w:rFonts w:hint="eastAsia"/>
        </w:rPr>
        <w:t>电液按比例分配</w:t>
      </w:r>
    </w:p>
  </w:comment>
  <w:comment w:id="73" w:author="邓淳" w:date="2025-11-20T16:49:00Z" w:initials="邓淳">
    <w:p w14:paraId="51D7F722" w14:textId="0706FE16" w:rsidR="0046727E" w:rsidRDefault="0046727E">
      <w:pPr>
        <w:pStyle w:val="af5"/>
        <w:ind w:firstLine="420"/>
      </w:pPr>
      <w:r>
        <w:rPr>
          <w:rStyle w:val="affff4"/>
        </w:rPr>
        <w:annotationRef/>
      </w:r>
      <w:r w:rsidR="00677C52">
        <w:rPr>
          <w:rFonts w:hint="eastAsia"/>
        </w:rPr>
        <w:t>无回收抑制</w:t>
      </w:r>
      <w:r w:rsidR="00677C52">
        <w:rPr>
          <w:rFonts w:hint="eastAsia"/>
        </w:rPr>
        <w:t>CST</w:t>
      </w:r>
      <w:r w:rsidR="00677C52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74" w:author="Yang Zhen SGH CDAY223" w:date="2025-12-05T17:26:00Z" w:initials="ZY">
    <w:p w14:paraId="704D717A" w14:textId="77777777" w:rsidR="003C038D" w:rsidRDefault="003C038D" w:rsidP="003C038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</w:t>
      </w:r>
    </w:p>
  </w:comment>
  <w:comment w:id="75" w:author="邓淳" w:date="2025-12-01T11:04:00Z" w:initials="邓淳">
    <w:p w14:paraId="0AE9F925" w14:textId="5A17EC1C" w:rsidR="002E3AEA" w:rsidRDefault="002E3AE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电机</w:t>
      </w:r>
      <w:r w:rsidR="00D619C2">
        <w:rPr>
          <w:rFonts w:hint="eastAsia"/>
        </w:rPr>
        <w:t>回收</w:t>
      </w:r>
      <w:r>
        <w:rPr>
          <w:rFonts w:hint="eastAsia"/>
        </w:rPr>
        <w:t>能力限制</w:t>
      </w:r>
      <w:r>
        <w:rPr>
          <w:rFonts w:hint="eastAsia"/>
        </w:rPr>
        <w:t>CST</w:t>
      </w:r>
      <w:r>
        <w:rPr>
          <w:rFonts w:hint="eastAsia"/>
        </w:rPr>
        <w:t>激活？</w:t>
      </w:r>
    </w:p>
  </w:comment>
  <w:comment w:id="76" w:author="Yang Zhen SGH CDAY223" w:date="2025-12-09T14:31:00Z" w:initials="ZY">
    <w:p w14:paraId="5102EA18" w14:textId="77777777" w:rsidR="005E7229" w:rsidRDefault="005E7229" w:rsidP="005E7229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取决于，双方确认：电液两种制动如何使用：</w:t>
      </w:r>
    </w:p>
  </w:comment>
  <w:comment w:id="77" w:author="邓淳" w:date="2025-12-01T11:10:00Z" w:initials="邓淳">
    <w:p w14:paraId="629612F7" w14:textId="06285FA3" w:rsidR="00945B57" w:rsidRDefault="00945B5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电回收</w:t>
      </w:r>
    </w:p>
  </w:comment>
  <w:comment w:id="79" w:author="邓淳" w:date="2025-12-05T10:16:00Z" w:initials="邓淳">
    <w:p w14:paraId="64C7B5A2" w14:textId="7BBE0F49" w:rsidR="004F5948" w:rsidRDefault="004F594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激活过程时间短，是否还需要去进行电液分配？整个调节链路和控制策略会不会过于复杂化，相比于续航上的收益是否值得？</w:t>
      </w:r>
    </w:p>
  </w:comment>
  <w:comment w:id="80" w:author="Yang Zhen SGH CDAY223" w:date="2025-12-09T14:43:00Z" w:initials="ZY">
    <w:p w14:paraId="3AF536C0" w14:textId="77777777" w:rsidR="00C91304" w:rsidRDefault="00C91304" w:rsidP="00C9130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同上，双方需要首先确认，</w:t>
      </w:r>
      <w:r>
        <w:rPr>
          <w:lang w:val="en-US"/>
        </w:rPr>
        <w:t>CST</w:t>
      </w:r>
      <w:r>
        <w:rPr>
          <w:rFonts w:hint="eastAsia"/>
        </w:rPr>
        <w:t>功能使用电液制动（分配）的可行性。</w:t>
      </w:r>
      <w:r>
        <w:rPr>
          <w:rFonts w:hint="eastAsia"/>
        </w:rPr>
        <w:t xml:space="preserve"> </w:t>
      </w:r>
      <w:r>
        <w:rPr>
          <w:rFonts w:hint="eastAsia"/>
        </w:rPr>
        <w:t>处于鲁棒性考虑，推荐只使用一种（液压制动</w:t>
      </w:r>
      <w:r>
        <w:rPr>
          <w:rFonts w:hint="eastAsia"/>
        </w:rPr>
        <w:t>/</w:t>
      </w:r>
      <w:r>
        <w:rPr>
          <w:rFonts w:hint="eastAsia"/>
        </w:rPr>
        <w:t>电制动）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E90712" w15:done="0"/>
  <w15:commentEx w15:paraId="64663362" w15:paraIdParent="02E90712" w15:done="0"/>
  <w15:commentEx w15:paraId="208ADF86" w15:paraIdParent="02E90712" w15:done="0"/>
  <w15:commentEx w15:paraId="5617EC3E" w15:done="1"/>
  <w15:commentEx w15:paraId="24E6F3C7" w15:paraIdParent="5617EC3E" w15:done="1"/>
  <w15:commentEx w15:paraId="54044E25" w15:done="1"/>
  <w15:commentEx w15:paraId="02375E5C" w15:paraIdParent="54044E25" w15:done="1"/>
  <w15:commentEx w15:paraId="7F381A2E" w15:paraIdParent="54044E25" w15:done="1"/>
  <w15:commentEx w15:paraId="4A9A3C17" w15:done="0"/>
  <w15:commentEx w15:paraId="19CF4849" w15:paraIdParent="4A9A3C17" w15:done="0"/>
  <w15:commentEx w15:paraId="51D7F722" w15:done="0"/>
  <w15:commentEx w15:paraId="704D717A" w15:paraIdParent="51D7F722" w15:done="0"/>
  <w15:commentEx w15:paraId="0AE9F925" w15:done="0"/>
  <w15:commentEx w15:paraId="5102EA18" w15:paraIdParent="0AE9F925" w15:done="0"/>
  <w15:commentEx w15:paraId="629612F7" w15:done="0"/>
  <w15:commentEx w15:paraId="64C7B5A2" w15:done="0"/>
  <w15:commentEx w15:paraId="3AF536C0" w15:paraIdParent="64C7B5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08F3E" w16cex:dateUtc="2025-11-13T09:09:00Z"/>
  <w16cex:commentExtensible w16cex:durableId="46B81F89" w16cex:dateUtc="2025-12-05T06:33:00Z"/>
  <w16cex:commentExtensible w16cex:durableId="1D037F29" w16cex:dateUtc="2025-12-12T06:52:00Z"/>
  <w16cex:commentExtensible w16cex:durableId="78AF720E" w16cex:dateUtc="2026-01-12T10:00:00Z"/>
  <w16cex:commentExtensible w16cex:durableId="4FC72B9A" w16cex:dateUtc="2026-02-05T09:21:00Z"/>
  <w16cex:commentExtensible w16cex:durableId="2CC094E5" w16cex:dateUtc="2025-11-13T09:33:00Z"/>
  <w16cex:commentExtensible w16cex:durableId="3D5D4AD2" w16cex:dateUtc="2025-12-05T06:48:00Z"/>
  <w16cex:commentExtensible w16cex:durableId="677140BD" w16cex:dateUtc="2025-12-12T05:55:00Z"/>
  <w16cex:commentExtensible w16cex:durableId="2CD7D212" w16cex:dateUtc="2025-12-01T00:36:00Z"/>
  <w16cex:commentExtensible w16cex:durableId="1BF1C9F7" w16cex:dateUtc="2025-12-05T06:51:00Z"/>
  <w16cex:commentExtensible w16cex:durableId="2CC9C50E" w16cex:dateUtc="2025-11-20T08:49:00Z"/>
  <w16cex:commentExtensible w16cex:durableId="32B84D68" w16cex:dateUtc="2025-12-05T09:26:00Z"/>
  <w16cex:commentExtensible w16cex:durableId="2CD7F4CC" w16cex:dateUtc="2025-12-01T03:04:00Z"/>
  <w16cex:commentExtensible w16cex:durableId="4D47961A" w16cex:dateUtc="2025-12-09T06:31:00Z"/>
  <w16cex:commentExtensible w16cex:durableId="2CD7F62B" w16cex:dateUtc="2025-12-01T03:10:00Z"/>
  <w16cex:commentExtensible w16cex:durableId="2CDD2F71" w16cex:dateUtc="2025-12-05T02:16:00Z"/>
  <w16cex:commentExtensible w16cex:durableId="6B4568C7" w16cex:dateUtc="2025-12-09T0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E90712" w16cid:durableId="2CC08F3E"/>
  <w16cid:commentId w16cid:paraId="64663362" w16cid:durableId="46B81F89"/>
  <w16cid:commentId w16cid:paraId="208ADF86" w16cid:durableId="1D037F29"/>
  <w16cid:commentId w16cid:paraId="5617EC3E" w16cid:durableId="78AF720E"/>
  <w16cid:commentId w16cid:paraId="24E6F3C7" w16cid:durableId="4FC72B9A"/>
  <w16cid:commentId w16cid:paraId="54044E25" w16cid:durableId="2CC094E5"/>
  <w16cid:commentId w16cid:paraId="02375E5C" w16cid:durableId="3D5D4AD2"/>
  <w16cid:commentId w16cid:paraId="7F381A2E" w16cid:durableId="677140BD"/>
  <w16cid:commentId w16cid:paraId="4A9A3C17" w16cid:durableId="2CD7D212"/>
  <w16cid:commentId w16cid:paraId="19CF4849" w16cid:durableId="1BF1C9F7"/>
  <w16cid:commentId w16cid:paraId="51D7F722" w16cid:durableId="2CC9C50E"/>
  <w16cid:commentId w16cid:paraId="704D717A" w16cid:durableId="32B84D68"/>
  <w16cid:commentId w16cid:paraId="0AE9F925" w16cid:durableId="2CD7F4CC"/>
  <w16cid:commentId w16cid:paraId="5102EA18" w16cid:durableId="4D47961A"/>
  <w16cid:commentId w16cid:paraId="629612F7" w16cid:durableId="2CD7F62B"/>
  <w16cid:commentId w16cid:paraId="64C7B5A2" w16cid:durableId="2CDD2F71"/>
  <w16cid:commentId w16cid:paraId="3AF536C0" w16cid:durableId="6B4568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AC6C3" w14:textId="77777777" w:rsidR="004B2E35" w:rsidRDefault="004B2E35">
      <w:pPr>
        <w:ind w:firstLine="420"/>
      </w:pPr>
      <w:r>
        <w:separator/>
      </w:r>
    </w:p>
  </w:endnote>
  <w:endnote w:type="continuationSeparator" w:id="0">
    <w:p w14:paraId="3E239710" w14:textId="77777777" w:rsidR="004B2E35" w:rsidRDefault="004B2E35">
      <w:pPr>
        <w:ind w:firstLine="420"/>
      </w:pPr>
      <w:r>
        <w:continuationSeparator/>
      </w:r>
    </w:p>
  </w:endnote>
  <w:endnote w:type="continuationNotice" w:id="1">
    <w:p w14:paraId="6A8DA053" w14:textId="77777777" w:rsidR="004B2E35" w:rsidRDefault="004B2E35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02CA" w14:textId="77777777" w:rsidR="009E3A7B" w:rsidRDefault="009E3A7B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97C8" w14:textId="77777777" w:rsidR="009E3A7B" w:rsidRDefault="00FF6374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5A48936B" w14:textId="77777777" w:rsidR="009E3A7B" w:rsidRDefault="00FF6374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2D4C5FD1" w14:textId="77777777" w:rsidR="009E3A7B" w:rsidRDefault="009E3A7B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4DE8" w14:textId="77777777" w:rsidR="009E3A7B" w:rsidRDefault="009E3A7B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073F7" w14:textId="77777777" w:rsidR="004B2E35" w:rsidRDefault="004B2E35">
      <w:pPr>
        <w:ind w:firstLine="420"/>
      </w:pPr>
      <w:r>
        <w:separator/>
      </w:r>
    </w:p>
  </w:footnote>
  <w:footnote w:type="continuationSeparator" w:id="0">
    <w:p w14:paraId="65F33A5E" w14:textId="77777777" w:rsidR="004B2E35" w:rsidRDefault="004B2E35">
      <w:pPr>
        <w:ind w:firstLine="420"/>
      </w:pPr>
      <w:r>
        <w:continuationSeparator/>
      </w:r>
    </w:p>
  </w:footnote>
  <w:footnote w:type="continuationNotice" w:id="1">
    <w:p w14:paraId="5C30DFAD" w14:textId="77777777" w:rsidR="004B2E35" w:rsidRDefault="004B2E35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084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071995" wp14:editId="216D5D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A8F3E6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719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" filled="f" stroked="f">
              <v:textbox style="mso-fit-shape-to-text:t" inset="0,15pt,20pt,0">
                <w:txbxContent>
                  <w:p w14:paraId="10A8F3E6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pict w14:anchorId="3CA18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4" o:spid="_x0000_s3074" type="#_x0000_t75" style="position:absolute;left:0;text-align:left;margin-left:0;margin-top:0;width:481.7pt;height:178.95pt;z-index:-251658236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063C" w14:textId="77777777" w:rsidR="009E3A7B" w:rsidRDefault="00FF6374">
    <w:pPr>
      <w:pStyle w:val="Table"/>
      <w:rPr>
        <w:lang w:val="en-US"/>
      </w:rPr>
    </w:pPr>
    <w:r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9D0893" wp14:editId="525EDF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D7CF7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D0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" filled="f" stroked="f">
              <v:textbox style="mso-fit-shape-to-text:t" inset="0,15pt,20pt,0">
                <w:txbxContent>
                  <w:p w14:paraId="5BED7CF7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9E3A7B" w14:paraId="4A9F464B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40DFE8AC" w14:textId="77777777" w:rsidR="009E3A7B" w:rsidRDefault="00FF6374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1CA55B4E" wp14:editId="0EAC868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DD943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07B4C3D3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3CC91905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09D1A478" w14:textId="77777777" w:rsidR="009E3A7B" w:rsidRDefault="00FF6374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9E3A7B" w14:paraId="589A7B55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5B5875A6" w14:textId="77777777" w:rsidR="009E3A7B" w:rsidRDefault="009E3A7B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6494E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655713AB" w14:textId="77777777" w:rsidR="009E3A7B" w:rsidRDefault="009E3A7B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397A6184" w14:textId="77777777" w:rsidR="009E3A7B" w:rsidRDefault="009E3A7B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F668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BB1653A" wp14:editId="2F850B6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5751A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165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" filled="f" stroked="f">
              <v:textbox style="mso-fit-shape-to-text:t" inset="0,15pt,20pt,0">
                <w:txbxContent>
                  <w:p w14:paraId="02B5751A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pict w14:anchorId="065A26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3" o:spid="_x0000_s3073" type="#_x0000_t75" style="position:absolute;left:0;text-align:left;margin-left:0;margin-top:0;width:481.7pt;height:178.95pt;z-index:-251658237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multilevel"/>
    <w:tmpl w:val="01332A9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522541"/>
    <w:multiLevelType w:val="multilevel"/>
    <w:tmpl w:val="02522541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121B39E7"/>
    <w:multiLevelType w:val="multilevel"/>
    <w:tmpl w:val="121B39E7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2D0007DE"/>
    <w:multiLevelType w:val="multilevel"/>
    <w:tmpl w:val="2D0007DE"/>
    <w:lvl w:ilvl="0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6" w15:restartNumberingAfterBreak="0">
    <w:nsid w:val="30FC7BDB"/>
    <w:multiLevelType w:val="multilevel"/>
    <w:tmpl w:val="30FC7BDB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389E3AF9"/>
    <w:multiLevelType w:val="multilevel"/>
    <w:tmpl w:val="389E3AF9"/>
    <w:lvl w:ilvl="0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2" w:hanging="420"/>
      </w:pPr>
    </w:lvl>
    <w:lvl w:ilvl="2">
      <w:start w:val="1"/>
      <w:numFmt w:val="lowerRoman"/>
      <w:lvlText w:val="%3."/>
      <w:lvlJc w:val="right"/>
      <w:pPr>
        <w:ind w:left="2102" w:hanging="420"/>
      </w:pPr>
    </w:lvl>
    <w:lvl w:ilvl="3">
      <w:start w:val="1"/>
      <w:numFmt w:val="decimal"/>
      <w:lvlText w:val="%4."/>
      <w:lvlJc w:val="left"/>
      <w:pPr>
        <w:ind w:left="2522" w:hanging="420"/>
      </w:pPr>
    </w:lvl>
    <w:lvl w:ilvl="4">
      <w:start w:val="1"/>
      <w:numFmt w:val="lowerLetter"/>
      <w:lvlText w:val="%5)"/>
      <w:lvlJc w:val="left"/>
      <w:pPr>
        <w:ind w:left="2942" w:hanging="420"/>
      </w:pPr>
    </w:lvl>
    <w:lvl w:ilvl="5">
      <w:start w:val="1"/>
      <w:numFmt w:val="lowerRoman"/>
      <w:lvlText w:val="%6."/>
      <w:lvlJc w:val="right"/>
      <w:pPr>
        <w:ind w:left="3362" w:hanging="420"/>
      </w:pPr>
    </w:lvl>
    <w:lvl w:ilvl="6">
      <w:start w:val="1"/>
      <w:numFmt w:val="decimal"/>
      <w:lvlText w:val="%7."/>
      <w:lvlJc w:val="left"/>
      <w:pPr>
        <w:ind w:left="3782" w:hanging="420"/>
      </w:pPr>
    </w:lvl>
    <w:lvl w:ilvl="7">
      <w:start w:val="1"/>
      <w:numFmt w:val="lowerLetter"/>
      <w:lvlText w:val="%8)"/>
      <w:lvlJc w:val="left"/>
      <w:pPr>
        <w:ind w:left="4202" w:hanging="420"/>
      </w:pPr>
    </w:lvl>
    <w:lvl w:ilvl="8">
      <w:start w:val="1"/>
      <w:numFmt w:val="lowerRoman"/>
      <w:lvlText w:val="%9."/>
      <w:lvlJc w:val="right"/>
      <w:pPr>
        <w:ind w:left="4622" w:hanging="420"/>
      </w:pPr>
    </w:lvl>
  </w:abstractNum>
  <w:abstractNum w:abstractNumId="9" w15:restartNumberingAfterBreak="0">
    <w:nsid w:val="3A1204A3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BC70CAE"/>
    <w:multiLevelType w:val="multilevel"/>
    <w:tmpl w:val="3BC70CAE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3BEB72A4"/>
    <w:multiLevelType w:val="multilevel"/>
    <w:tmpl w:val="3BEB72A4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DE77A62"/>
    <w:multiLevelType w:val="multilevel"/>
    <w:tmpl w:val="3DE77A62"/>
    <w:lvl w:ilvl="0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3EEA5B30"/>
    <w:multiLevelType w:val="multilevel"/>
    <w:tmpl w:val="3EEA5B30"/>
    <w:lvl w:ilvl="0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14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5" w15:restartNumberingAfterBreak="0">
    <w:nsid w:val="43B40F34"/>
    <w:multiLevelType w:val="multilevel"/>
    <w:tmpl w:val="43B40F3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6683A41"/>
    <w:multiLevelType w:val="multilevel"/>
    <w:tmpl w:val="05E0BD50"/>
    <w:lvl w:ilvl="0">
      <w:start w:val="1"/>
      <w:numFmt w:val="bullet"/>
      <w:lvlText w:val=""/>
      <w:lvlJc w:val="left"/>
      <w:pPr>
        <w:ind w:left="78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4DAB6354"/>
    <w:multiLevelType w:val="multilevel"/>
    <w:tmpl w:val="4DAB635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9" w15:restartNumberingAfterBreak="0">
    <w:nsid w:val="5220EEA2"/>
    <w:multiLevelType w:val="multilevel"/>
    <w:tmpl w:val="5220EEA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1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2" w15:restartNumberingAfterBreak="0">
    <w:nsid w:val="5AF70DCB"/>
    <w:multiLevelType w:val="multilevel"/>
    <w:tmpl w:val="5AF70DCB"/>
    <w:lvl w:ilvl="0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5BE77963"/>
    <w:multiLevelType w:val="multilevel"/>
    <w:tmpl w:val="5BE77963"/>
    <w:lvl w:ilvl="0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24" w15:restartNumberingAfterBreak="0">
    <w:nsid w:val="5EDA174F"/>
    <w:multiLevelType w:val="hybridMultilevel"/>
    <w:tmpl w:val="DB46C004"/>
    <w:lvl w:ilvl="0" w:tplc="0D04AD52">
      <w:start w:val="1"/>
      <w:numFmt w:val="decimal"/>
      <w:lvlText w:val="%1."/>
      <w:lvlJc w:val="left"/>
      <w:pPr>
        <w:ind w:left="1020" w:hanging="360"/>
      </w:pPr>
    </w:lvl>
    <w:lvl w:ilvl="1" w:tplc="CE066AA2">
      <w:start w:val="1"/>
      <w:numFmt w:val="decimal"/>
      <w:lvlText w:val="%2."/>
      <w:lvlJc w:val="left"/>
      <w:pPr>
        <w:ind w:left="1020" w:hanging="360"/>
      </w:pPr>
    </w:lvl>
    <w:lvl w:ilvl="2" w:tplc="6344BF7C">
      <w:start w:val="1"/>
      <w:numFmt w:val="decimal"/>
      <w:lvlText w:val="%3."/>
      <w:lvlJc w:val="left"/>
      <w:pPr>
        <w:ind w:left="1020" w:hanging="360"/>
      </w:pPr>
    </w:lvl>
    <w:lvl w:ilvl="3" w:tplc="AB9E65EA">
      <w:start w:val="1"/>
      <w:numFmt w:val="decimal"/>
      <w:lvlText w:val="%4."/>
      <w:lvlJc w:val="left"/>
      <w:pPr>
        <w:ind w:left="1020" w:hanging="360"/>
      </w:pPr>
    </w:lvl>
    <w:lvl w:ilvl="4" w:tplc="29562B9C">
      <w:start w:val="1"/>
      <w:numFmt w:val="decimal"/>
      <w:lvlText w:val="%5."/>
      <w:lvlJc w:val="left"/>
      <w:pPr>
        <w:ind w:left="1020" w:hanging="360"/>
      </w:pPr>
    </w:lvl>
    <w:lvl w:ilvl="5" w:tplc="63A6704A">
      <w:start w:val="1"/>
      <w:numFmt w:val="decimal"/>
      <w:lvlText w:val="%6."/>
      <w:lvlJc w:val="left"/>
      <w:pPr>
        <w:ind w:left="1020" w:hanging="360"/>
      </w:pPr>
    </w:lvl>
    <w:lvl w:ilvl="6" w:tplc="2A8C9C66">
      <w:start w:val="1"/>
      <w:numFmt w:val="decimal"/>
      <w:lvlText w:val="%7."/>
      <w:lvlJc w:val="left"/>
      <w:pPr>
        <w:ind w:left="1020" w:hanging="360"/>
      </w:pPr>
    </w:lvl>
    <w:lvl w:ilvl="7" w:tplc="5F0470A2">
      <w:start w:val="1"/>
      <w:numFmt w:val="decimal"/>
      <w:lvlText w:val="%8."/>
      <w:lvlJc w:val="left"/>
      <w:pPr>
        <w:ind w:left="1020" w:hanging="360"/>
      </w:pPr>
    </w:lvl>
    <w:lvl w:ilvl="8" w:tplc="558EAAD2">
      <w:start w:val="1"/>
      <w:numFmt w:val="decimal"/>
      <w:lvlText w:val="%9."/>
      <w:lvlJc w:val="left"/>
      <w:pPr>
        <w:ind w:left="1020" w:hanging="360"/>
      </w:pPr>
    </w:lvl>
  </w:abstractNum>
  <w:abstractNum w:abstractNumId="25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199418">
    <w:abstractNumId w:val="19"/>
  </w:num>
  <w:num w:numId="2" w16cid:durableId="591551596">
    <w:abstractNumId w:val="0"/>
  </w:num>
  <w:num w:numId="3" w16cid:durableId="2082865994">
    <w:abstractNumId w:val="18"/>
  </w:num>
  <w:num w:numId="4" w16cid:durableId="1175681966">
    <w:abstractNumId w:val="3"/>
  </w:num>
  <w:num w:numId="5" w16cid:durableId="289433713">
    <w:abstractNumId w:val="20"/>
  </w:num>
  <w:num w:numId="6" w16cid:durableId="347218573">
    <w:abstractNumId w:val="21"/>
  </w:num>
  <w:num w:numId="7" w16cid:durableId="1699425163">
    <w:abstractNumId w:val="14"/>
  </w:num>
  <w:num w:numId="8" w16cid:durableId="820462103">
    <w:abstractNumId w:val="7"/>
  </w:num>
  <w:num w:numId="9" w16cid:durableId="1570849862">
    <w:abstractNumId w:val="2"/>
  </w:num>
  <w:num w:numId="10" w16cid:durableId="1260674384">
    <w:abstractNumId w:val="17"/>
  </w:num>
  <w:num w:numId="11" w16cid:durableId="1656179153">
    <w:abstractNumId w:val="15"/>
  </w:num>
  <w:num w:numId="12" w16cid:durableId="463159284">
    <w:abstractNumId w:val="25"/>
  </w:num>
  <w:num w:numId="13" w16cid:durableId="1089043186">
    <w:abstractNumId w:val="5"/>
  </w:num>
  <w:num w:numId="14" w16cid:durableId="404688991">
    <w:abstractNumId w:val="23"/>
  </w:num>
  <w:num w:numId="15" w16cid:durableId="196087497">
    <w:abstractNumId w:val="13"/>
  </w:num>
  <w:num w:numId="16" w16cid:durableId="1813402544">
    <w:abstractNumId w:val="9"/>
  </w:num>
  <w:num w:numId="17" w16cid:durableId="1299070564">
    <w:abstractNumId w:val="1"/>
  </w:num>
  <w:num w:numId="18" w16cid:durableId="1809778279">
    <w:abstractNumId w:val="12"/>
  </w:num>
  <w:num w:numId="19" w16cid:durableId="1611738784">
    <w:abstractNumId w:val="11"/>
  </w:num>
  <w:num w:numId="20" w16cid:durableId="1213611919">
    <w:abstractNumId w:val="8"/>
  </w:num>
  <w:num w:numId="21" w16cid:durableId="162204676">
    <w:abstractNumId w:val="4"/>
  </w:num>
  <w:num w:numId="22" w16cid:durableId="1053892242">
    <w:abstractNumId w:val="10"/>
  </w:num>
  <w:num w:numId="23" w16cid:durableId="819732721">
    <w:abstractNumId w:val="6"/>
  </w:num>
  <w:num w:numId="24" w16cid:durableId="691761321">
    <w:abstractNumId w:val="22"/>
  </w:num>
  <w:num w:numId="25" w16cid:durableId="1845319484">
    <w:abstractNumId w:val="24"/>
  </w:num>
  <w:num w:numId="26" w16cid:durableId="1305549506">
    <w:abstractNumId w:val="16"/>
  </w:num>
  <w:num w:numId="27" w16cid:durableId="32212699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48483200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邓淳">
    <w15:presenceInfo w15:providerId="AD" w15:userId="S-1-5-21-281668835-776603923-772431982-636171"/>
  </w15:person>
  <w15:person w15:author="Yang Zhen SGH CDAY223">
    <w15:presenceInfo w15:providerId="AD" w15:userId="S::zhen.yang2@zf.com::58c6818a-3577-4ae3-8238-bcb4cc81b3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defaultTabStop w:val="105"/>
  <w:drawingGridVerticalSpacing w:val="156"/>
  <w:noPunctuationKerning/>
  <w:characterSpacingControl w:val="compressPunctuation"/>
  <w:hdrShapeDefaults>
    <o:shapedefaults v:ext="edit" spidmax="3075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8E2"/>
    <w:rsid w:val="000009AB"/>
    <w:rsid w:val="00000FED"/>
    <w:rsid w:val="00001114"/>
    <w:rsid w:val="00001B0B"/>
    <w:rsid w:val="000027E0"/>
    <w:rsid w:val="00002DD2"/>
    <w:rsid w:val="000031C5"/>
    <w:rsid w:val="000042C2"/>
    <w:rsid w:val="00004B1A"/>
    <w:rsid w:val="0000548C"/>
    <w:rsid w:val="00005ACE"/>
    <w:rsid w:val="0001147B"/>
    <w:rsid w:val="00012230"/>
    <w:rsid w:val="00012F40"/>
    <w:rsid w:val="000133BA"/>
    <w:rsid w:val="000136A2"/>
    <w:rsid w:val="00013FF1"/>
    <w:rsid w:val="000142B2"/>
    <w:rsid w:val="000150A8"/>
    <w:rsid w:val="00015D43"/>
    <w:rsid w:val="000166A8"/>
    <w:rsid w:val="00016D39"/>
    <w:rsid w:val="000176D9"/>
    <w:rsid w:val="000177DD"/>
    <w:rsid w:val="00020BD7"/>
    <w:rsid w:val="000210F9"/>
    <w:rsid w:val="00021234"/>
    <w:rsid w:val="0002173B"/>
    <w:rsid w:val="000219B0"/>
    <w:rsid w:val="000224AD"/>
    <w:rsid w:val="00022600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336"/>
    <w:rsid w:val="000255B0"/>
    <w:rsid w:val="00025D7A"/>
    <w:rsid w:val="00025E53"/>
    <w:rsid w:val="00026EEC"/>
    <w:rsid w:val="0002751C"/>
    <w:rsid w:val="00027C1F"/>
    <w:rsid w:val="00027D31"/>
    <w:rsid w:val="000304A1"/>
    <w:rsid w:val="0003055F"/>
    <w:rsid w:val="000310AF"/>
    <w:rsid w:val="00031972"/>
    <w:rsid w:val="00031CE9"/>
    <w:rsid w:val="000320B5"/>
    <w:rsid w:val="000325C5"/>
    <w:rsid w:val="00032AAF"/>
    <w:rsid w:val="00033581"/>
    <w:rsid w:val="00033754"/>
    <w:rsid w:val="0003403D"/>
    <w:rsid w:val="00034B3D"/>
    <w:rsid w:val="00034FEC"/>
    <w:rsid w:val="000360CD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1FC9"/>
    <w:rsid w:val="000425DB"/>
    <w:rsid w:val="00042E10"/>
    <w:rsid w:val="00042E3A"/>
    <w:rsid w:val="0004340F"/>
    <w:rsid w:val="000439C6"/>
    <w:rsid w:val="00043AE6"/>
    <w:rsid w:val="00043C7F"/>
    <w:rsid w:val="000440F9"/>
    <w:rsid w:val="00044634"/>
    <w:rsid w:val="0004596B"/>
    <w:rsid w:val="00045C88"/>
    <w:rsid w:val="00046455"/>
    <w:rsid w:val="0004656F"/>
    <w:rsid w:val="000469F8"/>
    <w:rsid w:val="00046A29"/>
    <w:rsid w:val="000470F9"/>
    <w:rsid w:val="00047956"/>
    <w:rsid w:val="0005020B"/>
    <w:rsid w:val="0005034E"/>
    <w:rsid w:val="000504BA"/>
    <w:rsid w:val="00050877"/>
    <w:rsid w:val="00050C68"/>
    <w:rsid w:val="00051A30"/>
    <w:rsid w:val="00052812"/>
    <w:rsid w:val="00053398"/>
    <w:rsid w:val="0005352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7135"/>
    <w:rsid w:val="000575A0"/>
    <w:rsid w:val="00057EAB"/>
    <w:rsid w:val="00060466"/>
    <w:rsid w:val="000604B9"/>
    <w:rsid w:val="00060FA9"/>
    <w:rsid w:val="00061110"/>
    <w:rsid w:val="0006178B"/>
    <w:rsid w:val="00061933"/>
    <w:rsid w:val="00061B81"/>
    <w:rsid w:val="00061CC9"/>
    <w:rsid w:val="0006294F"/>
    <w:rsid w:val="00062A47"/>
    <w:rsid w:val="00062CED"/>
    <w:rsid w:val="0006437B"/>
    <w:rsid w:val="00064AE4"/>
    <w:rsid w:val="00065425"/>
    <w:rsid w:val="00065749"/>
    <w:rsid w:val="00066160"/>
    <w:rsid w:val="0006664B"/>
    <w:rsid w:val="00066BA2"/>
    <w:rsid w:val="00066FC0"/>
    <w:rsid w:val="000671A1"/>
    <w:rsid w:val="00067221"/>
    <w:rsid w:val="000679B1"/>
    <w:rsid w:val="00067D53"/>
    <w:rsid w:val="00067E6A"/>
    <w:rsid w:val="000709B5"/>
    <w:rsid w:val="00070EE0"/>
    <w:rsid w:val="0007158E"/>
    <w:rsid w:val="00071F98"/>
    <w:rsid w:val="000721C8"/>
    <w:rsid w:val="00072298"/>
    <w:rsid w:val="00072A6F"/>
    <w:rsid w:val="00073B51"/>
    <w:rsid w:val="000742B1"/>
    <w:rsid w:val="00074437"/>
    <w:rsid w:val="000749EB"/>
    <w:rsid w:val="00074E2F"/>
    <w:rsid w:val="00075AF6"/>
    <w:rsid w:val="00076286"/>
    <w:rsid w:val="00076AA1"/>
    <w:rsid w:val="00077F03"/>
    <w:rsid w:val="00080A63"/>
    <w:rsid w:val="00080C09"/>
    <w:rsid w:val="00082720"/>
    <w:rsid w:val="000831B4"/>
    <w:rsid w:val="00083AE5"/>
    <w:rsid w:val="00084DF1"/>
    <w:rsid w:val="00085229"/>
    <w:rsid w:val="00085870"/>
    <w:rsid w:val="00085982"/>
    <w:rsid w:val="00085A15"/>
    <w:rsid w:val="00085AD8"/>
    <w:rsid w:val="00085DE1"/>
    <w:rsid w:val="00086086"/>
    <w:rsid w:val="000860D6"/>
    <w:rsid w:val="000866F5"/>
    <w:rsid w:val="00086D29"/>
    <w:rsid w:val="00087A18"/>
    <w:rsid w:val="00087AE2"/>
    <w:rsid w:val="00090266"/>
    <w:rsid w:val="000905F2"/>
    <w:rsid w:val="0009074D"/>
    <w:rsid w:val="00090B94"/>
    <w:rsid w:val="00090C3D"/>
    <w:rsid w:val="0009259F"/>
    <w:rsid w:val="00092B78"/>
    <w:rsid w:val="00093407"/>
    <w:rsid w:val="0009347E"/>
    <w:rsid w:val="00093F50"/>
    <w:rsid w:val="000944A5"/>
    <w:rsid w:val="000947CC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763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0F9"/>
    <w:rsid w:val="000A6FC9"/>
    <w:rsid w:val="000B1941"/>
    <w:rsid w:val="000B1DE2"/>
    <w:rsid w:val="000B22A7"/>
    <w:rsid w:val="000B292E"/>
    <w:rsid w:val="000B2B07"/>
    <w:rsid w:val="000B34C7"/>
    <w:rsid w:val="000B3D8A"/>
    <w:rsid w:val="000B4227"/>
    <w:rsid w:val="000B43A9"/>
    <w:rsid w:val="000B47F9"/>
    <w:rsid w:val="000B48A7"/>
    <w:rsid w:val="000B48D3"/>
    <w:rsid w:val="000B5213"/>
    <w:rsid w:val="000B52EE"/>
    <w:rsid w:val="000B5EFB"/>
    <w:rsid w:val="000B64CC"/>
    <w:rsid w:val="000B6A39"/>
    <w:rsid w:val="000B7496"/>
    <w:rsid w:val="000B78D0"/>
    <w:rsid w:val="000C04AE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773"/>
    <w:rsid w:val="000D0E70"/>
    <w:rsid w:val="000D1407"/>
    <w:rsid w:val="000D1828"/>
    <w:rsid w:val="000D23E8"/>
    <w:rsid w:val="000D25A1"/>
    <w:rsid w:val="000D3DA1"/>
    <w:rsid w:val="000D452D"/>
    <w:rsid w:val="000D4CC9"/>
    <w:rsid w:val="000D54C5"/>
    <w:rsid w:val="000D59C4"/>
    <w:rsid w:val="000D77C1"/>
    <w:rsid w:val="000D7D39"/>
    <w:rsid w:val="000E05BA"/>
    <w:rsid w:val="000E2258"/>
    <w:rsid w:val="000E277C"/>
    <w:rsid w:val="000E2B2A"/>
    <w:rsid w:val="000E2B74"/>
    <w:rsid w:val="000E310F"/>
    <w:rsid w:val="000E3330"/>
    <w:rsid w:val="000E3B05"/>
    <w:rsid w:val="000E3D78"/>
    <w:rsid w:val="000E40A7"/>
    <w:rsid w:val="000E4206"/>
    <w:rsid w:val="000E431E"/>
    <w:rsid w:val="000E44E2"/>
    <w:rsid w:val="000E4A34"/>
    <w:rsid w:val="000E4EF3"/>
    <w:rsid w:val="000E542A"/>
    <w:rsid w:val="000E57B5"/>
    <w:rsid w:val="000E5862"/>
    <w:rsid w:val="000E5B5C"/>
    <w:rsid w:val="000E5CEB"/>
    <w:rsid w:val="000E6AC0"/>
    <w:rsid w:val="000E6C1B"/>
    <w:rsid w:val="000E7D19"/>
    <w:rsid w:val="000F00ED"/>
    <w:rsid w:val="000F01C9"/>
    <w:rsid w:val="000F0372"/>
    <w:rsid w:val="000F0660"/>
    <w:rsid w:val="000F0662"/>
    <w:rsid w:val="000F0D2E"/>
    <w:rsid w:val="000F0ED4"/>
    <w:rsid w:val="000F1F13"/>
    <w:rsid w:val="000F2E09"/>
    <w:rsid w:val="000F309A"/>
    <w:rsid w:val="000F334E"/>
    <w:rsid w:val="000F34BD"/>
    <w:rsid w:val="000F43FB"/>
    <w:rsid w:val="000F51E3"/>
    <w:rsid w:val="000F5351"/>
    <w:rsid w:val="000F5648"/>
    <w:rsid w:val="000F61C6"/>
    <w:rsid w:val="000F7433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22E"/>
    <w:rsid w:val="00103578"/>
    <w:rsid w:val="00103C7A"/>
    <w:rsid w:val="00103E0B"/>
    <w:rsid w:val="001042A8"/>
    <w:rsid w:val="00104497"/>
    <w:rsid w:val="0010490B"/>
    <w:rsid w:val="00104C23"/>
    <w:rsid w:val="00104F07"/>
    <w:rsid w:val="0010557E"/>
    <w:rsid w:val="00105886"/>
    <w:rsid w:val="00105E77"/>
    <w:rsid w:val="0010690A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AFF"/>
    <w:rsid w:val="00115134"/>
    <w:rsid w:val="00115528"/>
    <w:rsid w:val="00116801"/>
    <w:rsid w:val="0011741E"/>
    <w:rsid w:val="0011773D"/>
    <w:rsid w:val="00117C7F"/>
    <w:rsid w:val="001203E4"/>
    <w:rsid w:val="00120620"/>
    <w:rsid w:val="001210C9"/>
    <w:rsid w:val="0012121E"/>
    <w:rsid w:val="00121988"/>
    <w:rsid w:val="00121E07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2E53"/>
    <w:rsid w:val="00133723"/>
    <w:rsid w:val="00133B82"/>
    <w:rsid w:val="00134691"/>
    <w:rsid w:val="00134762"/>
    <w:rsid w:val="00134887"/>
    <w:rsid w:val="00134B67"/>
    <w:rsid w:val="001353D2"/>
    <w:rsid w:val="00136DF9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47C25"/>
    <w:rsid w:val="0015018A"/>
    <w:rsid w:val="00150A3A"/>
    <w:rsid w:val="0015101B"/>
    <w:rsid w:val="00151A12"/>
    <w:rsid w:val="00151C5C"/>
    <w:rsid w:val="00152090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642D"/>
    <w:rsid w:val="00156A3F"/>
    <w:rsid w:val="00156C41"/>
    <w:rsid w:val="00156E42"/>
    <w:rsid w:val="00157F6A"/>
    <w:rsid w:val="00157F7B"/>
    <w:rsid w:val="001600A4"/>
    <w:rsid w:val="001602C4"/>
    <w:rsid w:val="00160B7B"/>
    <w:rsid w:val="00161552"/>
    <w:rsid w:val="001616FC"/>
    <w:rsid w:val="001619DF"/>
    <w:rsid w:val="00161CDC"/>
    <w:rsid w:val="00163CED"/>
    <w:rsid w:val="00163F5E"/>
    <w:rsid w:val="001647DC"/>
    <w:rsid w:val="00165432"/>
    <w:rsid w:val="0016645D"/>
    <w:rsid w:val="001666D8"/>
    <w:rsid w:val="001676B2"/>
    <w:rsid w:val="001678C7"/>
    <w:rsid w:val="00167BAF"/>
    <w:rsid w:val="00167E23"/>
    <w:rsid w:val="001713B7"/>
    <w:rsid w:val="001715C2"/>
    <w:rsid w:val="00171DB0"/>
    <w:rsid w:val="001720C2"/>
    <w:rsid w:val="00172C16"/>
    <w:rsid w:val="001735AA"/>
    <w:rsid w:val="00173D0F"/>
    <w:rsid w:val="001742CB"/>
    <w:rsid w:val="001749D4"/>
    <w:rsid w:val="00174F37"/>
    <w:rsid w:val="00175261"/>
    <w:rsid w:val="00175443"/>
    <w:rsid w:val="00175C93"/>
    <w:rsid w:val="0017613B"/>
    <w:rsid w:val="00176AB6"/>
    <w:rsid w:val="0018026E"/>
    <w:rsid w:val="001808B2"/>
    <w:rsid w:val="00181423"/>
    <w:rsid w:val="0018209B"/>
    <w:rsid w:val="0018211A"/>
    <w:rsid w:val="001826EC"/>
    <w:rsid w:val="00183ABF"/>
    <w:rsid w:val="001842D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86C9B"/>
    <w:rsid w:val="00190B57"/>
    <w:rsid w:val="00190DD9"/>
    <w:rsid w:val="0019190A"/>
    <w:rsid w:val="00191A53"/>
    <w:rsid w:val="0019211B"/>
    <w:rsid w:val="00192608"/>
    <w:rsid w:val="0019304F"/>
    <w:rsid w:val="00193276"/>
    <w:rsid w:val="00193800"/>
    <w:rsid w:val="00194024"/>
    <w:rsid w:val="0019487D"/>
    <w:rsid w:val="00194C6B"/>
    <w:rsid w:val="001954DA"/>
    <w:rsid w:val="001960B2"/>
    <w:rsid w:val="00196482"/>
    <w:rsid w:val="001967C0"/>
    <w:rsid w:val="00196814"/>
    <w:rsid w:val="00196A8A"/>
    <w:rsid w:val="00196ADE"/>
    <w:rsid w:val="00196B95"/>
    <w:rsid w:val="00196F63"/>
    <w:rsid w:val="001972ED"/>
    <w:rsid w:val="00197A3D"/>
    <w:rsid w:val="00197C31"/>
    <w:rsid w:val="001A0E65"/>
    <w:rsid w:val="001A1206"/>
    <w:rsid w:val="001A2298"/>
    <w:rsid w:val="001A2969"/>
    <w:rsid w:val="001A3133"/>
    <w:rsid w:val="001A35D3"/>
    <w:rsid w:val="001A3A38"/>
    <w:rsid w:val="001A4DCE"/>
    <w:rsid w:val="001A4F68"/>
    <w:rsid w:val="001A54F9"/>
    <w:rsid w:val="001A56CE"/>
    <w:rsid w:val="001A58F3"/>
    <w:rsid w:val="001A5B6C"/>
    <w:rsid w:val="001A6AF9"/>
    <w:rsid w:val="001A6EF4"/>
    <w:rsid w:val="001A729B"/>
    <w:rsid w:val="001A7726"/>
    <w:rsid w:val="001A77C9"/>
    <w:rsid w:val="001A7A68"/>
    <w:rsid w:val="001B03A5"/>
    <w:rsid w:val="001B0834"/>
    <w:rsid w:val="001B17BA"/>
    <w:rsid w:val="001B1CFE"/>
    <w:rsid w:val="001B1D67"/>
    <w:rsid w:val="001B25F6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6F57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3ECC"/>
    <w:rsid w:val="001C4319"/>
    <w:rsid w:val="001C65E2"/>
    <w:rsid w:val="001C6671"/>
    <w:rsid w:val="001C6E24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3FFF"/>
    <w:rsid w:val="001D424B"/>
    <w:rsid w:val="001D4486"/>
    <w:rsid w:val="001D52EC"/>
    <w:rsid w:val="001D569E"/>
    <w:rsid w:val="001D56F5"/>
    <w:rsid w:val="001D57BE"/>
    <w:rsid w:val="001D5DC4"/>
    <w:rsid w:val="001D6F08"/>
    <w:rsid w:val="001D6F96"/>
    <w:rsid w:val="001D72F2"/>
    <w:rsid w:val="001D7347"/>
    <w:rsid w:val="001E10C6"/>
    <w:rsid w:val="001E1D31"/>
    <w:rsid w:val="001E257E"/>
    <w:rsid w:val="001E2988"/>
    <w:rsid w:val="001E316C"/>
    <w:rsid w:val="001E338C"/>
    <w:rsid w:val="001E33D1"/>
    <w:rsid w:val="001E33DA"/>
    <w:rsid w:val="001E36FE"/>
    <w:rsid w:val="001E4405"/>
    <w:rsid w:val="001E5316"/>
    <w:rsid w:val="001E5907"/>
    <w:rsid w:val="001E5C58"/>
    <w:rsid w:val="001E5FA1"/>
    <w:rsid w:val="001E65E6"/>
    <w:rsid w:val="001E6CD7"/>
    <w:rsid w:val="001E7A2D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939"/>
    <w:rsid w:val="001F4B1F"/>
    <w:rsid w:val="001F4D0F"/>
    <w:rsid w:val="001F4EDB"/>
    <w:rsid w:val="001F54FD"/>
    <w:rsid w:val="001F5DCA"/>
    <w:rsid w:val="001F6090"/>
    <w:rsid w:val="001F618F"/>
    <w:rsid w:val="001F6ADE"/>
    <w:rsid w:val="001F7305"/>
    <w:rsid w:val="001F731E"/>
    <w:rsid w:val="001F781B"/>
    <w:rsid w:val="001F7906"/>
    <w:rsid w:val="002010E1"/>
    <w:rsid w:val="002019F4"/>
    <w:rsid w:val="00201C55"/>
    <w:rsid w:val="00201F46"/>
    <w:rsid w:val="00202DC8"/>
    <w:rsid w:val="0020335A"/>
    <w:rsid w:val="002041DF"/>
    <w:rsid w:val="00204DA7"/>
    <w:rsid w:val="00205256"/>
    <w:rsid w:val="00205D7A"/>
    <w:rsid w:val="002063A0"/>
    <w:rsid w:val="0020687A"/>
    <w:rsid w:val="00206881"/>
    <w:rsid w:val="00206F13"/>
    <w:rsid w:val="00207204"/>
    <w:rsid w:val="002072B9"/>
    <w:rsid w:val="00207629"/>
    <w:rsid w:val="00207835"/>
    <w:rsid w:val="00207F68"/>
    <w:rsid w:val="00207FAD"/>
    <w:rsid w:val="002105F2"/>
    <w:rsid w:val="00210849"/>
    <w:rsid w:val="0021256D"/>
    <w:rsid w:val="00212D21"/>
    <w:rsid w:val="00214923"/>
    <w:rsid w:val="00215589"/>
    <w:rsid w:val="002155DA"/>
    <w:rsid w:val="00215F17"/>
    <w:rsid w:val="00216B24"/>
    <w:rsid w:val="002203AF"/>
    <w:rsid w:val="002203CD"/>
    <w:rsid w:val="00220A6A"/>
    <w:rsid w:val="00220C93"/>
    <w:rsid w:val="00221136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B29"/>
    <w:rsid w:val="00223BCF"/>
    <w:rsid w:val="00223DD0"/>
    <w:rsid w:val="00223F3B"/>
    <w:rsid w:val="00224231"/>
    <w:rsid w:val="002244B6"/>
    <w:rsid w:val="00224917"/>
    <w:rsid w:val="00225484"/>
    <w:rsid w:val="00226565"/>
    <w:rsid w:val="002270F8"/>
    <w:rsid w:val="00227723"/>
    <w:rsid w:val="00227DDA"/>
    <w:rsid w:val="002301CB"/>
    <w:rsid w:val="0023061B"/>
    <w:rsid w:val="00230A11"/>
    <w:rsid w:val="00230A44"/>
    <w:rsid w:val="00230B17"/>
    <w:rsid w:val="00230D03"/>
    <w:rsid w:val="00230F7C"/>
    <w:rsid w:val="00231198"/>
    <w:rsid w:val="00231925"/>
    <w:rsid w:val="00231D9E"/>
    <w:rsid w:val="00231F8B"/>
    <w:rsid w:val="0023261B"/>
    <w:rsid w:val="002329FA"/>
    <w:rsid w:val="00232C84"/>
    <w:rsid w:val="00232E89"/>
    <w:rsid w:val="00233295"/>
    <w:rsid w:val="002335BE"/>
    <w:rsid w:val="00233DCC"/>
    <w:rsid w:val="00234384"/>
    <w:rsid w:val="00234569"/>
    <w:rsid w:val="002349B4"/>
    <w:rsid w:val="00234E6E"/>
    <w:rsid w:val="002352F0"/>
    <w:rsid w:val="00235BF9"/>
    <w:rsid w:val="002369A8"/>
    <w:rsid w:val="00237205"/>
    <w:rsid w:val="0023797F"/>
    <w:rsid w:val="00237DFC"/>
    <w:rsid w:val="00240136"/>
    <w:rsid w:val="002403E5"/>
    <w:rsid w:val="002407BD"/>
    <w:rsid w:val="0024118E"/>
    <w:rsid w:val="002415A2"/>
    <w:rsid w:val="00241B14"/>
    <w:rsid w:val="00241EF4"/>
    <w:rsid w:val="002424BE"/>
    <w:rsid w:val="00242BB1"/>
    <w:rsid w:val="00242D2B"/>
    <w:rsid w:val="00243F85"/>
    <w:rsid w:val="00244A65"/>
    <w:rsid w:val="00244B8C"/>
    <w:rsid w:val="00244C6C"/>
    <w:rsid w:val="002455D2"/>
    <w:rsid w:val="00245C9E"/>
    <w:rsid w:val="002464BA"/>
    <w:rsid w:val="00246715"/>
    <w:rsid w:val="00246D59"/>
    <w:rsid w:val="00247483"/>
    <w:rsid w:val="00247B99"/>
    <w:rsid w:val="00247F15"/>
    <w:rsid w:val="00247F8B"/>
    <w:rsid w:val="002512B0"/>
    <w:rsid w:val="00251695"/>
    <w:rsid w:val="00251D7C"/>
    <w:rsid w:val="00252396"/>
    <w:rsid w:val="00253022"/>
    <w:rsid w:val="00253027"/>
    <w:rsid w:val="0025329D"/>
    <w:rsid w:val="00254389"/>
    <w:rsid w:val="00254E5A"/>
    <w:rsid w:val="002564C1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167"/>
    <w:rsid w:val="00264226"/>
    <w:rsid w:val="0026464B"/>
    <w:rsid w:val="00264764"/>
    <w:rsid w:val="00264A1B"/>
    <w:rsid w:val="00265366"/>
    <w:rsid w:val="002656FD"/>
    <w:rsid w:val="00266029"/>
    <w:rsid w:val="0026615A"/>
    <w:rsid w:val="00266281"/>
    <w:rsid w:val="002663D6"/>
    <w:rsid w:val="00266875"/>
    <w:rsid w:val="002673AF"/>
    <w:rsid w:val="0026749C"/>
    <w:rsid w:val="002675AB"/>
    <w:rsid w:val="00267C34"/>
    <w:rsid w:val="00270056"/>
    <w:rsid w:val="002704B0"/>
    <w:rsid w:val="00271087"/>
    <w:rsid w:val="00271267"/>
    <w:rsid w:val="00271B1A"/>
    <w:rsid w:val="00271C0B"/>
    <w:rsid w:val="00272021"/>
    <w:rsid w:val="002722DB"/>
    <w:rsid w:val="00272416"/>
    <w:rsid w:val="00272F7E"/>
    <w:rsid w:val="002731FD"/>
    <w:rsid w:val="00273C8A"/>
    <w:rsid w:val="0027431E"/>
    <w:rsid w:val="00274410"/>
    <w:rsid w:val="0027486D"/>
    <w:rsid w:val="002755AA"/>
    <w:rsid w:val="002759DF"/>
    <w:rsid w:val="00276342"/>
    <w:rsid w:val="00276A08"/>
    <w:rsid w:val="0027716A"/>
    <w:rsid w:val="002773CA"/>
    <w:rsid w:val="00277A1B"/>
    <w:rsid w:val="00277AA3"/>
    <w:rsid w:val="002804DD"/>
    <w:rsid w:val="002804E6"/>
    <w:rsid w:val="00281E0D"/>
    <w:rsid w:val="002820F8"/>
    <w:rsid w:val="00282F68"/>
    <w:rsid w:val="00283B4A"/>
    <w:rsid w:val="0028404B"/>
    <w:rsid w:val="002848EF"/>
    <w:rsid w:val="00284AC2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1BA"/>
    <w:rsid w:val="00291CB2"/>
    <w:rsid w:val="00291E54"/>
    <w:rsid w:val="00291E71"/>
    <w:rsid w:val="0029209A"/>
    <w:rsid w:val="0029285D"/>
    <w:rsid w:val="00292AE6"/>
    <w:rsid w:val="00292ED0"/>
    <w:rsid w:val="00293226"/>
    <w:rsid w:val="00293567"/>
    <w:rsid w:val="00293E2B"/>
    <w:rsid w:val="002942B2"/>
    <w:rsid w:val="00294753"/>
    <w:rsid w:val="0029478B"/>
    <w:rsid w:val="0029593A"/>
    <w:rsid w:val="002959DB"/>
    <w:rsid w:val="002960B1"/>
    <w:rsid w:val="0029659E"/>
    <w:rsid w:val="0029684B"/>
    <w:rsid w:val="00296D3C"/>
    <w:rsid w:val="00297BD9"/>
    <w:rsid w:val="002A012E"/>
    <w:rsid w:val="002A01D0"/>
    <w:rsid w:val="002A14B7"/>
    <w:rsid w:val="002A196B"/>
    <w:rsid w:val="002A25C0"/>
    <w:rsid w:val="002A2EBA"/>
    <w:rsid w:val="002A2F4F"/>
    <w:rsid w:val="002A33F7"/>
    <w:rsid w:val="002A3DF0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28B2"/>
    <w:rsid w:val="002B2FEE"/>
    <w:rsid w:val="002B328A"/>
    <w:rsid w:val="002B3927"/>
    <w:rsid w:val="002B3E44"/>
    <w:rsid w:val="002B469A"/>
    <w:rsid w:val="002B5930"/>
    <w:rsid w:val="002B5B85"/>
    <w:rsid w:val="002B75D8"/>
    <w:rsid w:val="002B79EB"/>
    <w:rsid w:val="002B7B6C"/>
    <w:rsid w:val="002C05CD"/>
    <w:rsid w:val="002C1103"/>
    <w:rsid w:val="002C14B6"/>
    <w:rsid w:val="002C1623"/>
    <w:rsid w:val="002C175F"/>
    <w:rsid w:val="002C1927"/>
    <w:rsid w:val="002C1B8E"/>
    <w:rsid w:val="002C1C4D"/>
    <w:rsid w:val="002C1CFC"/>
    <w:rsid w:val="002C1E9C"/>
    <w:rsid w:val="002C205F"/>
    <w:rsid w:val="002C23FC"/>
    <w:rsid w:val="002C2C9C"/>
    <w:rsid w:val="002C2F8B"/>
    <w:rsid w:val="002C3025"/>
    <w:rsid w:val="002C3058"/>
    <w:rsid w:val="002C465D"/>
    <w:rsid w:val="002C4957"/>
    <w:rsid w:val="002C4AF8"/>
    <w:rsid w:val="002C5962"/>
    <w:rsid w:val="002C5D79"/>
    <w:rsid w:val="002C6553"/>
    <w:rsid w:val="002C6775"/>
    <w:rsid w:val="002C711E"/>
    <w:rsid w:val="002C7289"/>
    <w:rsid w:val="002C75AE"/>
    <w:rsid w:val="002C76D5"/>
    <w:rsid w:val="002C773A"/>
    <w:rsid w:val="002C7ADB"/>
    <w:rsid w:val="002D0272"/>
    <w:rsid w:val="002D03D9"/>
    <w:rsid w:val="002D0681"/>
    <w:rsid w:val="002D07E9"/>
    <w:rsid w:val="002D0A58"/>
    <w:rsid w:val="002D0C8A"/>
    <w:rsid w:val="002D0F18"/>
    <w:rsid w:val="002D12BE"/>
    <w:rsid w:val="002D1536"/>
    <w:rsid w:val="002D2850"/>
    <w:rsid w:val="002D29EF"/>
    <w:rsid w:val="002D3E81"/>
    <w:rsid w:val="002D40CB"/>
    <w:rsid w:val="002D44AE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10AA"/>
    <w:rsid w:val="002E11D5"/>
    <w:rsid w:val="002E13FE"/>
    <w:rsid w:val="002E2023"/>
    <w:rsid w:val="002E20BA"/>
    <w:rsid w:val="002E2768"/>
    <w:rsid w:val="002E29E1"/>
    <w:rsid w:val="002E2E1E"/>
    <w:rsid w:val="002E3019"/>
    <w:rsid w:val="002E37A5"/>
    <w:rsid w:val="002E3AEA"/>
    <w:rsid w:val="002E4D6F"/>
    <w:rsid w:val="002E50D5"/>
    <w:rsid w:val="002E575F"/>
    <w:rsid w:val="002E5801"/>
    <w:rsid w:val="002E647A"/>
    <w:rsid w:val="002E6BA0"/>
    <w:rsid w:val="002E738E"/>
    <w:rsid w:val="002E7394"/>
    <w:rsid w:val="002E7DC4"/>
    <w:rsid w:val="002F0265"/>
    <w:rsid w:val="002F056B"/>
    <w:rsid w:val="002F0609"/>
    <w:rsid w:val="002F0A11"/>
    <w:rsid w:val="002F0A3F"/>
    <w:rsid w:val="002F116C"/>
    <w:rsid w:val="002F117C"/>
    <w:rsid w:val="002F15B6"/>
    <w:rsid w:val="002F1ED2"/>
    <w:rsid w:val="002F2429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401B"/>
    <w:rsid w:val="0030511E"/>
    <w:rsid w:val="003055BB"/>
    <w:rsid w:val="00305696"/>
    <w:rsid w:val="00305D12"/>
    <w:rsid w:val="003065DD"/>
    <w:rsid w:val="003065EC"/>
    <w:rsid w:val="0030706C"/>
    <w:rsid w:val="00307322"/>
    <w:rsid w:val="003074FD"/>
    <w:rsid w:val="00307AB8"/>
    <w:rsid w:val="00307B9A"/>
    <w:rsid w:val="00310F90"/>
    <w:rsid w:val="00311238"/>
    <w:rsid w:val="00311990"/>
    <w:rsid w:val="00311B47"/>
    <w:rsid w:val="00311CA5"/>
    <w:rsid w:val="00311E26"/>
    <w:rsid w:val="00311F75"/>
    <w:rsid w:val="00312448"/>
    <w:rsid w:val="00312AAE"/>
    <w:rsid w:val="00312DA6"/>
    <w:rsid w:val="00313C66"/>
    <w:rsid w:val="00314CE8"/>
    <w:rsid w:val="00314ECA"/>
    <w:rsid w:val="00315A0C"/>
    <w:rsid w:val="00316173"/>
    <w:rsid w:val="003163B6"/>
    <w:rsid w:val="003168B6"/>
    <w:rsid w:val="00316EE9"/>
    <w:rsid w:val="003170C3"/>
    <w:rsid w:val="00317106"/>
    <w:rsid w:val="0031792D"/>
    <w:rsid w:val="003202F7"/>
    <w:rsid w:val="0032098B"/>
    <w:rsid w:val="00320DCD"/>
    <w:rsid w:val="00321380"/>
    <w:rsid w:val="00321AEE"/>
    <w:rsid w:val="00321CF9"/>
    <w:rsid w:val="00321DAC"/>
    <w:rsid w:val="003226E6"/>
    <w:rsid w:val="003228D8"/>
    <w:rsid w:val="003228E1"/>
    <w:rsid w:val="00322AEC"/>
    <w:rsid w:val="003230D8"/>
    <w:rsid w:val="003232C6"/>
    <w:rsid w:val="0032363B"/>
    <w:rsid w:val="00323728"/>
    <w:rsid w:val="00325659"/>
    <w:rsid w:val="003267FB"/>
    <w:rsid w:val="00326D4A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7C6"/>
    <w:rsid w:val="00332245"/>
    <w:rsid w:val="0033336D"/>
    <w:rsid w:val="003337E0"/>
    <w:rsid w:val="003350A7"/>
    <w:rsid w:val="00335127"/>
    <w:rsid w:val="00335810"/>
    <w:rsid w:val="003364D6"/>
    <w:rsid w:val="0033748B"/>
    <w:rsid w:val="00337CE9"/>
    <w:rsid w:val="00340024"/>
    <w:rsid w:val="00340125"/>
    <w:rsid w:val="0034024D"/>
    <w:rsid w:val="00340B71"/>
    <w:rsid w:val="00340D59"/>
    <w:rsid w:val="003413A7"/>
    <w:rsid w:val="003413FD"/>
    <w:rsid w:val="003417CF"/>
    <w:rsid w:val="00342340"/>
    <w:rsid w:val="00342832"/>
    <w:rsid w:val="0034344B"/>
    <w:rsid w:val="0034374F"/>
    <w:rsid w:val="00343D27"/>
    <w:rsid w:val="003446FB"/>
    <w:rsid w:val="0034484C"/>
    <w:rsid w:val="00344B68"/>
    <w:rsid w:val="00344D1C"/>
    <w:rsid w:val="00344D24"/>
    <w:rsid w:val="00345711"/>
    <w:rsid w:val="0034587C"/>
    <w:rsid w:val="0034661B"/>
    <w:rsid w:val="003471DC"/>
    <w:rsid w:val="003471F9"/>
    <w:rsid w:val="00347D8E"/>
    <w:rsid w:val="00347E04"/>
    <w:rsid w:val="00350382"/>
    <w:rsid w:val="00350AE7"/>
    <w:rsid w:val="003519F0"/>
    <w:rsid w:val="00352E79"/>
    <w:rsid w:val="00354038"/>
    <w:rsid w:val="003546D2"/>
    <w:rsid w:val="003548A6"/>
    <w:rsid w:val="00356312"/>
    <w:rsid w:val="0035680B"/>
    <w:rsid w:val="00356AFD"/>
    <w:rsid w:val="00357142"/>
    <w:rsid w:val="00357270"/>
    <w:rsid w:val="00360253"/>
    <w:rsid w:val="00360509"/>
    <w:rsid w:val="0036054D"/>
    <w:rsid w:val="00360D13"/>
    <w:rsid w:val="003611F5"/>
    <w:rsid w:val="00361E55"/>
    <w:rsid w:val="00362F05"/>
    <w:rsid w:val="003635C9"/>
    <w:rsid w:val="00363D50"/>
    <w:rsid w:val="00363F30"/>
    <w:rsid w:val="0036497E"/>
    <w:rsid w:val="00364C24"/>
    <w:rsid w:val="00366154"/>
    <w:rsid w:val="00366C23"/>
    <w:rsid w:val="00367287"/>
    <w:rsid w:val="00367742"/>
    <w:rsid w:val="00367C7B"/>
    <w:rsid w:val="00370C4C"/>
    <w:rsid w:val="00371175"/>
    <w:rsid w:val="00371ADC"/>
    <w:rsid w:val="00371F2A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80701"/>
    <w:rsid w:val="00381685"/>
    <w:rsid w:val="00381A12"/>
    <w:rsid w:val="00381F6D"/>
    <w:rsid w:val="00382981"/>
    <w:rsid w:val="00382D2F"/>
    <w:rsid w:val="003835F9"/>
    <w:rsid w:val="0038451D"/>
    <w:rsid w:val="003848A9"/>
    <w:rsid w:val="00384FD4"/>
    <w:rsid w:val="00385A22"/>
    <w:rsid w:val="00385A28"/>
    <w:rsid w:val="00386070"/>
    <w:rsid w:val="00386AD6"/>
    <w:rsid w:val="00386F22"/>
    <w:rsid w:val="00386FD7"/>
    <w:rsid w:val="00387019"/>
    <w:rsid w:val="003871F6"/>
    <w:rsid w:val="003876B2"/>
    <w:rsid w:val="00390A1F"/>
    <w:rsid w:val="00390FD9"/>
    <w:rsid w:val="0039384F"/>
    <w:rsid w:val="0039538E"/>
    <w:rsid w:val="00395591"/>
    <w:rsid w:val="0039620C"/>
    <w:rsid w:val="00396373"/>
    <w:rsid w:val="0039647B"/>
    <w:rsid w:val="00396B6C"/>
    <w:rsid w:val="00397C8B"/>
    <w:rsid w:val="00397F5F"/>
    <w:rsid w:val="003A0143"/>
    <w:rsid w:val="003A058C"/>
    <w:rsid w:val="003A07B8"/>
    <w:rsid w:val="003A0ED6"/>
    <w:rsid w:val="003A1ED0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958"/>
    <w:rsid w:val="003A3F6C"/>
    <w:rsid w:val="003A4186"/>
    <w:rsid w:val="003A461A"/>
    <w:rsid w:val="003A4A0C"/>
    <w:rsid w:val="003A4C0C"/>
    <w:rsid w:val="003A4DC7"/>
    <w:rsid w:val="003A51B0"/>
    <w:rsid w:val="003A5988"/>
    <w:rsid w:val="003A5F95"/>
    <w:rsid w:val="003A63BC"/>
    <w:rsid w:val="003A6959"/>
    <w:rsid w:val="003A6C93"/>
    <w:rsid w:val="003A6ED9"/>
    <w:rsid w:val="003A792F"/>
    <w:rsid w:val="003A7F3E"/>
    <w:rsid w:val="003A7F4C"/>
    <w:rsid w:val="003B1579"/>
    <w:rsid w:val="003B233B"/>
    <w:rsid w:val="003B2AD2"/>
    <w:rsid w:val="003B2F72"/>
    <w:rsid w:val="003B3936"/>
    <w:rsid w:val="003B3A48"/>
    <w:rsid w:val="003B41CF"/>
    <w:rsid w:val="003B4AAB"/>
    <w:rsid w:val="003B4BCC"/>
    <w:rsid w:val="003B50E0"/>
    <w:rsid w:val="003B51FA"/>
    <w:rsid w:val="003B5EBA"/>
    <w:rsid w:val="003B6414"/>
    <w:rsid w:val="003B64EA"/>
    <w:rsid w:val="003B6629"/>
    <w:rsid w:val="003B6673"/>
    <w:rsid w:val="003B673D"/>
    <w:rsid w:val="003B6D37"/>
    <w:rsid w:val="003B7E3D"/>
    <w:rsid w:val="003B7F06"/>
    <w:rsid w:val="003C00BE"/>
    <w:rsid w:val="003C038D"/>
    <w:rsid w:val="003C0637"/>
    <w:rsid w:val="003C0906"/>
    <w:rsid w:val="003C0C44"/>
    <w:rsid w:val="003C0DC3"/>
    <w:rsid w:val="003C138E"/>
    <w:rsid w:val="003C189B"/>
    <w:rsid w:val="003C1F45"/>
    <w:rsid w:val="003C1F6E"/>
    <w:rsid w:val="003C1F9A"/>
    <w:rsid w:val="003C2A15"/>
    <w:rsid w:val="003C30C4"/>
    <w:rsid w:val="003C3AF2"/>
    <w:rsid w:val="003C4AEA"/>
    <w:rsid w:val="003C4BE0"/>
    <w:rsid w:val="003C4F32"/>
    <w:rsid w:val="003C5023"/>
    <w:rsid w:val="003C52E2"/>
    <w:rsid w:val="003C5AF6"/>
    <w:rsid w:val="003C5AF9"/>
    <w:rsid w:val="003C62E1"/>
    <w:rsid w:val="003C6412"/>
    <w:rsid w:val="003C6818"/>
    <w:rsid w:val="003C6D6B"/>
    <w:rsid w:val="003C7077"/>
    <w:rsid w:val="003D0448"/>
    <w:rsid w:val="003D050A"/>
    <w:rsid w:val="003D1200"/>
    <w:rsid w:val="003D1209"/>
    <w:rsid w:val="003D1518"/>
    <w:rsid w:val="003D1B4B"/>
    <w:rsid w:val="003D1C30"/>
    <w:rsid w:val="003D1ED0"/>
    <w:rsid w:val="003D1F2B"/>
    <w:rsid w:val="003D22A6"/>
    <w:rsid w:val="003D2349"/>
    <w:rsid w:val="003D2499"/>
    <w:rsid w:val="003D286B"/>
    <w:rsid w:val="003D2BCD"/>
    <w:rsid w:val="003D33C7"/>
    <w:rsid w:val="003D34A2"/>
    <w:rsid w:val="003D35C5"/>
    <w:rsid w:val="003D364F"/>
    <w:rsid w:val="003D4256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16B9"/>
    <w:rsid w:val="003E1A22"/>
    <w:rsid w:val="003E2CB0"/>
    <w:rsid w:val="003E2D0C"/>
    <w:rsid w:val="003E381A"/>
    <w:rsid w:val="003E3A97"/>
    <w:rsid w:val="003E4273"/>
    <w:rsid w:val="003E451E"/>
    <w:rsid w:val="003E57ED"/>
    <w:rsid w:val="003E5D8A"/>
    <w:rsid w:val="003E6116"/>
    <w:rsid w:val="003E6133"/>
    <w:rsid w:val="003E642B"/>
    <w:rsid w:val="003E6840"/>
    <w:rsid w:val="003E7390"/>
    <w:rsid w:val="003E745E"/>
    <w:rsid w:val="003E7F98"/>
    <w:rsid w:val="003F1342"/>
    <w:rsid w:val="003F1517"/>
    <w:rsid w:val="003F1BBA"/>
    <w:rsid w:val="003F1FA3"/>
    <w:rsid w:val="003F2947"/>
    <w:rsid w:val="003F29E3"/>
    <w:rsid w:val="003F2B8A"/>
    <w:rsid w:val="003F2C79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7E0"/>
    <w:rsid w:val="003F5A4D"/>
    <w:rsid w:val="003F6C9A"/>
    <w:rsid w:val="003F6F89"/>
    <w:rsid w:val="003F6FB0"/>
    <w:rsid w:val="003F7070"/>
    <w:rsid w:val="003F74C4"/>
    <w:rsid w:val="003F77B2"/>
    <w:rsid w:val="003F7D3E"/>
    <w:rsid w:val="003F7D83"/>
    <w:rsid w:val="003F7FCF"/>
    <w:rsid w:val="00400B45"/>
    <w:rsid w:val="00401747"/>
    <w:rsid w:val="0040219A"/>
    <w:rsid w:val="00402654"/>
    <w:rsid w:val="0040321A"/>
    <w:rsid w:val="0040334C"/>
    <w:rsid w:val="004037D5"/>
    <w:rsid w:val="00403A38"/>
    <w:rsid w:val="00403A59"/>
    <w:rsid w:val="00403C89"/>
    <w:rsid w:val="004046C3"/>
    <w:rsid w:val="00405AFF"/>
    <w:rsid w:val="004060F0"/>
    <w:rsid w:val="00406889"/>
    <w:rsid w:val="00407262"/>
    <w:rsid w:val="0040779D"/>
    <w:rsid w:val="004077EB"/>
    <w:rsid w:val="004077FA"/>
    <w:rsid w:val="00410565"/>
    <w:rsid w:val="00410841"/>
    <w:rsid w:val="0041095A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A8E"/>
    <w:rsid w:val="00413B02"/>
    <w:rsid w:val="00414F35"/>
    <w:rsid w:val="00415307"/>
    <w:rsid w:val="004153A1"/>
    <w:rsid w:val="00415DB0"/>
    <w:rsid w:val="00415F35"/>
    <w:rsid w:val="004167B0"/>
    <w:rsid w:val="00416ADF"/>
    <w:rsid w:val="00417907"/>
    <w:rsid w:val="00420852"/>
    <w:rsid w:val="00420A63"/>
    <w:rsid w:val="00420AC8"/>
    <w:rsid w:val="00420C06"/>
    <w:rsid w:val="00420C6C"/>
    <w:rsid w:val="004210DA"/>
    <w:rsid w:val="0042112F"/>
    <w:rsid w:val="00421517"/>
    <w:rsid w:val="00421851"/>
    <w:rsid w:val="00421B83"/>
    <w:rsid w:val="00422A23"/>
    <w:rsid w:val="00422F7A"/>
    <w:rsid w:val="00423179"/>
    <w:rsid w:val="0042403A"/>
    <w:rsid w:val="004240A5"/>
    <w:rsid w:val="0042436E"/>
    <w:rsid w:val="00425A65"/>
    <w:rsid w:val="00425AA1"/>
    <w:rsid w:val="0042606C"/>
    <w:rsid w:val="004263B9"/>
    <w:rsid w:val="004264F2"/>
    <w:rsid w:val="00426BAA"/>
    <w:rsid w:val="00426CB3"/>
    <w:rsid w:val="00426D06"/>
    <w:rsid w:val="00426DEE"/>
    <w:rsid w:val="004270E2"/>
    <w:rsid w:val="00427201"/>
    <w:rsid w:val="00427828"/>
    <w:rsid w:val="00430302"/>
    <w:rsid w:val="004307F9"/>
    <w:rsid w:val="00431408"/>
    <w:rsid w:val="0043206E"/>
    <w:rsid w:val="00432204"/>
    <w:rsid w:val="004326C8"/>
    <w:rsid w:val="00432BEE"/>
    <w:rsid w:val="0043320D"/>
    <w:rsid w:val="00433224"/>
    <w:rsid w:val="004335E7"/>
    <w:rsid w:val="0043366C"/>
    <w:rsid w:val="004355AB"/>
    <w:rsid w:val="0043588D"/>
    <w:rsid w:val="0043599E"/>
    <w:rsid w:val="00435AD3"/>
    <w:rsid w:val="00435FB6"/>
    <w:rsid w:val="004367B2"/>
    <w:rsid w:val="00436D00"/>
    <w:rsid w:val="00437933"/>
    <w:rsid w:val="004403B9"/>
    <w:rsid w:val="00440A13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C43"/>
    <w:rsid w:val="00444DB6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47B67"/>
    <w:rsid w:val="00450125"/>
    <w:rsid w:val="0045041F"/>
    <w:rsid w:val="00450431"/>
    <w:rsid w:val="00450A42"/>
    <w:rsid w:val="00450EE0"/>
    <w:rsid w:val="0045128D"/>
    <w:rsid w:val="00451BD8"/>
    <w:rsid w:val="00451EB4"/>
    <w:rsid w:val="00452266"/>
    <w:rsid w:val="00452971"/>
    <w:rsid w:val="00452B09"/>
    <w:rsid w:val="00452E17"/>
    <w:rsid w:val="0045348B"/>
    <w:rsid w:val="00453CAC"/>
    <w:rsid w:val="00454BDB"/>
    <w:rsid w:val="00454C28"/>
    <w:rsid w:val="00454F9E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79A"/>
    <w:rsid w:val="00461C39"/>
    <w:rsid w:val="004621F5"/>
    <w:rsid w:val="0046262F"/>
    <w:rsid w:val="00462C79"/>
    <w:rsid w:val="00463FF3"/>
    <w:rsid w:val="00464239"/>
    <w:rsid w:val="00464388"/>
    <w:rsid w:val="00464BEE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27E"/>
    <w:rsid w:val="004675DA"/>
    <w:rsid w:val="00467664"/>
    <w:rsid w:val="0047010A"/>
    <w:rsid w:val="004702AB"/>
    <w:rsid w:val="004710F8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A56"/>
    <w:rsid w:val="00475C8D"/>
    <w:rsid w:val="0047698D"/>
    <w:rsid w:val="004776CB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2965"/>
    <w:rsid w:val="00483012"/>
    <w:rsid w:val="0048486A"/>
    <w:rsid w:val="00484C93"/>
    <w:rsid w:val="00485080"/>
    <w:rsid w:val="00485525"/>
    <w:rsid w:val="00485981"/>
    <w:rsid w:val="00485DAB"/>
    <w:rsid w:val="00485DDE"/>
    <w:rsid w:val="004865BD"/>
    <w:rsid w:val="004867D1"/>
    <w:rsid w:val="00486DC2"/>
    <w:rsid w:val="00487002"/>
    <w:rsid w:val="004871E5"/>
    <w:rsid w:val="0048723D"/>
    <w:rsid w:val="004878D7"/>
    <w:rsid w:val="00490340"/>
    <w:rsid w:val="004911D9"/>
    <w:rsid w:val="004912E7"/>
    <w:rsid w:val="00492A28"/>
    <w:rsid w:val="00493CDA"/>
    <w:rsid w:val="00493D43"/>
    <w:rsid w:val="00493D48"/>
    <w:rsid w:val="00493DB6"/>
    <w:rsid w:val="00494877"/>
    <w:rsid w:val="0049672E"/>
    <w:rsid w:val="00497298"/>
    <w:rsid w:val="00497485"/>
    <w:rsid w:val="00497741"/>
    <w:rsid w:val="00497B79"/>
    <w:rsid w:val="004A01F5"/>
    <w:rsid w:val="004A0757"/>
    <w:rsid w:val="004A08C0"/>
    <w:rsid w:val="004A0C27"/>
    <w:rsid w:val="004A0D21"/>
    <w:rsid w:val="004A1557"/>
    <w:rsid w:val="004A203B"/>
    <w:rsid w:val="004A2719"/>
    <w:rsid w:val="004A277F"/>
    <w:rsid w:val="004A31BF"/>
    <w:rsid w:val="004A35AA"/>
    <w:rsid w:val="004A3707"/>
    <w:rsid w:val="004A3723"/>
    <w:rsid w:val="004A3E21"/>
    <w:rsid w:val="004A4014"/>
    <w:rsid w:val="004A4C98"/>
    <w:rsid w:val="004A53C6"/>
    <w:rsid w:val="004A5746"/>
    <w:rsid w:val="004A58A3"/>
    <w:rsid w:val="004A6440"/>
    <w:rsid w:val="004A7164"/>
    <w:rsid w:val="004A722C"/>
    <w:rsid w:val="004A7EBB"/>
    <w:rsid w:val="004B093C"/>
    <w:rsid w:val="004B0C55"/>
    <w:rsid w:val="004B134A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2E35"/>
    <w:rsid w:val="004B3514"/>
    <w:rsid w:val="004B3A7A"/>
    <w:rsid w:val="004B4480"/>
    <w:rsid w:val="004B4AEC"/>
    <w:rsid w:val="004B4B17"/>
    <w:rsid w:val="004B4B77"/>
    <w:rsid w:val="004B4DA6"/>
    <w:rsid w:val="004B509D"/>
    <w:rsid w:val="004B5649"/>
    <w:rsid w:val="004B59CE"/>
    <w:rsid w:val="004B5AC3"/>
    <w:rsid w:val="004B6518"/>
    <w:rsid w:val="004B671C"/>
    <w:rsid w:val="004B6934"/>
    <w:rsid w:val="004B6F01"/>
    <w:rsid w:val="004B768D"/>
    <w:rsid w:val="004B7926"/>
    <w:rsid w:val="004C0527"/>
    <w:rsid w:val="004C0B91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67B0"/>
    <w:rsid w:val="004C6A5F"/>
    <w:rsid w:val="004C6AB4"/>
    <w:rsid w:val="004C70AF"/>
    <w:rsid w:val="004C780A"/>
    <w:rsid w:val="004C7A5C"/>
    <w:rsid w:val="004D036C"/>
    <w:rsid w:val="004D14EF"/>
    <w:rsid w:val="004D1529"/>
    <w:rsid w:val="004D1A37"/>
    <w:rsid w:val="004D1A3B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777"/>
    <w:rsid w:val="004D6AA7"/>
    <w:rsid w:val="004D6E97"/>
    <w:rsid w:val="004D7A6C"/>
    <w:rsid w:val="004E025F"/>
    <w:rsid w:val="004E07F5"/>
    <w:rsid w:val="004E0A55"/>
    <w:rsid w:val="004E0FA0"/>
    <w:rsid w:val="004E16E6"/>
    <w:rsid w:val="004E1D23"/>
    <w:rsid w:val="004E264A"/>
    <w:rsid w:val="004E2D46"/>
    <w:rsid w:val="004E2E65"/>
    <w:rsid w:val="004E375C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524"/>
    <w:rsid w:val="004F52AF"/>
    <w:rsid w:val="004F53A3"/>
    <w:rsid w:val="004F566E"/>
    <w:rsid w:val="004F58EA"/>
    <w:rsid w:val="004F5948"/>
    <w:rsid w:val="004F5CA1"/>
    <w:rsid w:val="004F6531"/>
    <w:rsid w:val="004F6832"/>
    <w:rsid w:val="004F713D"/>
    <w:rsid w:val="004F77F4"/>
    <w:rsid w:val="004F77F6"/>
    <w:rsid w:val="00500289"/>
    <w:rsid w:val="005002F0"/>
    <w:rsid w:val="00500CB1"/>
    <w:rsid w:val="00502E4D"/>
    <w:rsid w:val="00502E77"/>
    <w:rsid w:val="00502E81"/>
    <w:rsid w:val="00502F70"/>
    <w:rsid w:val="00503253"/>
    <w:rsid w:val="00504846"/>
    <w:rsid w:val="00504D44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D5E"/>
    <w:rsid w:val="00511088"/>
    <w:rsid w:val="00511099"/>
    <w:rsid w:val="00511B79"/>
    <w:rsid w:val="00512280"/>
    <w:rsid w:val="00512A17"/>
    <w:rsid w:val="00512B1E"/>
    <w:rsid w:val="00513237"/>
    <w:rsid w:val="00513667"/>
    <w:rsid w:val="005136BE"/>
    <w:rsid w:val="00513B40"/>
    <w:rsid w:val="00513F76"/>
    <w:rsid w:val="00514047"/>
    <w:rsid w:val="00514DDE"/>
    <w:rsid w:val="00515935"/>
    <w:rsid w:val="005159D5"/>
    <w:rsid w:val="00516041"/>
    <w:rsid w:val="005163F7"/>
    <w:rsid w:val="005166EB"/>
    <w:rsid w:val="005169F3"/>
    <w:rsid w:val="00516F0E"/>
    <w:rsid w:val="005171BD"/>
    <w:rsid w:val="00517451"/>
    <w:rsid w:val="005174B9"/>
    <w:rsid w:val="00517C43"/>
    <w:rsid w:val="00517C83"/>
    <w:rsid w:val="005202C8"/>
    <w:rsid w:val="0052071F"/>
    <w:rsid w:val="00520794"/>
    <w:rsid w:val="00520F9E"/>
    <w:rsid w:val="00521A36"/>
    <w:rsid w:val="00522858"/>
    <w:rsid w:val="0052366D"/>
    <w:rsid w:val="0052396B"/>
    <w:rsid w:val="00524111"/>
    <w:rsid w:val="00524B61"/>
    <w:rsid w:val="00524F97"/>
    <w:rsid w:val="005250AE"/>
    <w:rsid w:val="00526292"/>
    <w:rsid w:val="00526741"/>
    <w:rsid w:val="0052694E"/>
    <w:rsid w:val="00526DC8"/>
    <w:rsid w:val="005272F3"/>
    <w:rsid w:val="00527478"/>
    <w:rsid w:val="00527C29"/>
    <w:rsid w:val="00530746"/>
    <w:rsid w:val="00530944"/>
    <w:rsid w:val="00530C98"/>
    <w:rsid w:val="00530E98"/>
    <w:rsid w:val="00531EFA"/>
    <w:rsid w:val="00532AE6"/>
    <w:rsid w:val="00532D00"/>
    <w:rsid w:val="0053372A"/>
    <w:rsid w:val="00533838"/>
    <w:rsid w:val="00534561"/>
    <w:rsid w:val="0053465B"/>
    <w:rsid w:val="005346C7"/>
    <w:rsid w:val="00534946"/>
    <w:rsid w:val="005349EC"/>
    <w:rsid w:val="0053505F"/>
    <w:rsid w:val="00535640"/>
    <w:rsid w:val="005356F9"/>
    <w:rsid w:val="00535C6D"/>
    <w:rsid w:val="00535FCE"/>
    <w:rsid w:val="00536268"/>
    <w:rsid w:val="00536384"/>
    <w:rsid w:val="0053689A"/>
    <w:rsid w:val="00536D7C"/>
    <w:rsid w:val="00537491"/>
    <w:rsid w:val="0053791F"/>
    <w:rsid w:val="00537CF7"/>
    <w:rsid w:val="005407BA"/>
    <w:rsid w:val="005408C7"/>
    <w:rsid w:val="0054094A"/>
    <w:rsid w:val="0054165D"/>
    <w:rsid w:val="005421EC"/>
    <w:rsid w:val="00542CC1"/>
    <w:rsid w:val="005442D5"/>
    <w:rsid w:val="00544302"/>
    <w:rsid w:val="005443C9"/>
    <w:rsid w:val="005448DF"/>
    <w:rsid w:val="0054559B"/>
    <w:rsid w:val="00545FBA"/>
    <w:rsid w:val="005460D8"/>
    <w:rsid w:val="00546CC2"/>
    <w:rsid w:val="00546D32"/>
    <w:rsid w:val="00546E8F"/>
    <w:rsid w:val="0055016B"/>
    <w:rsid w:val="00550969"/>
    <w:rsid w:val="00550A04"/>
    <w:rsid w:val="005517FB"/>
    <w:rsid w:val="00551D1E"/>
    <w:rsid w:val="005525D6"/>
    <w:rsid w:val="00552D4A"/>
    <w:rsid w:val="005531BF"/>
    <w:rsid w:val="005532E5"/>
    <w:rsid w:val="0055355A"/>
    <w:rsid w:val="005537DB"/>
    <w:rsid w:val="00553CB0"/>
    <w:rsid w:val="00553F5D"/>
    <w:rsid w:val="00554D87"/>
    <w:rsid w:val="005550C5"/>
    <w:rsid w:val="005551E6"/>
    <w:rsid w:val="005556B6"/>
    <w:rsid w:val="005558C3"/>
    <w:rsid w:val="00555B33"/>
    <w:rsid w:val="00555B75"/>
    <w:rsid w:val="00555BEB"/>
    <w:rsid w:val="00556663"/>
    <w:rsid w:val="00557086"/>
    <w:rsid w:val="005578DB"/>
    <w:rsid w:val="00557D4D"/>
    <w:rsid w:val="00557F51"/>
    <w:rsid w:val="005606BB"/>
    <w:rsid w:val="00560A3F"/>
    <w:rsid w:val="00560A50"/>
    <w:rsid w:val="00560AB4"/>
    <w:rsid w:val="005610B8"/>
    <w:rsid w:val="005613B3"/>
    <w:rsid w:val="00561818"/>
    <w:rsid w:val="00562194"/>
    <w:rsid w:val="00562986"/>
    <w:rsid w:val="00562B37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BB"/>
    <w:rsid w:val="005657AC"/>
    <w:rsid w:val="00565A02"/>
    <w:rsid w:val="00565C59"/>
    <w:rsid w:val="005661E7"/>
    <w:rsid w:val="0056681F"/>
    <w:rsid w:val="00566E60"/>
    <w:rsid w:val="00566FD4"/>
    <w:rsid w:val="0056735E"/>
    <w:rsid w:val="00567FE5"/>
    <w:rsid w:val="00570318"/>
    <w:rsid w:val="0057037B"/>
    <w:rsid w:val="00571B72"/>
    <w:rsid w:val="00571C7D"/>
    <w:rsid w:val="00572606"/>
    <w:rsid w:val="00572C33"/>
    <w:rsid w:val="00574DE7"/>
    <w:rsid w:val="005750C0"/>
    <w:rsid w:val="005750FB"/>
    <w:rsid w:val="00575BD5"/>
    <w:rsid w:val="00575C56"/>
    <w:rsid w:val="005767C6"/>
    <w:rsid w:val="00580264"/>
    <w:rsid w:val="005802CA"/>
    <w:rsid w:val="00580547"/>
    <w:rsid w:val="00580B71"/>
    <w:rsid w:val="00581099"/>
    <w:rsid w:val="005816CF"/>
    <w:rsid w:val="00581DA7"/>
    <w:rsid w:val="0058201D"/>
    <w:rsid w:val="00582E5E"/>
    <w:rsid w:val="00582F26"/>
    <w:rsid w:val="00583383"/>
    <w:rsid w:val="0058408F"/>
    <w:rsid w:val="00584102"/>
    <w:rsid w:val="00584C44"/>
    <w:rsid w:val="0058585D"/>
    <w:rsid w:val="0058600A"/>
    <w:rsid w:val="005862CA"/>
    <w:rsid w:val="00587A49"/>
    <w:rsid w:val="00587FCD"/>
    <w:rsid w:val="00590612"/>
    <w:rsid w:val="0059090C"/>
    <w:rsid w:val="00591473"/>
    <w:rsid w:val="00591550"/>
    <w:rsid w:val="005917A1"/>
    <w:rsid w:val="005921F3"/>
    <w:rsid w:val="00592624"/>
    <w:rsid w:val="00592828"/>
    <w:rsid w:val="005928EF"/>
    <w:rsid w:val="005934A2"/>
    <w:rsid w:val="00593BC6"/>
    <w:rsid w:val="00593C4F"/>
    <w:rsid w:val="005941C5"/>
    <w:rsid w:val="0059430D"/>
    <w:rsid w:val="00595264"/>
    <w:rsid w:val="005958F2"/>
    <w:rsid w:val="00595DDC"/>
    <w:rsid w:val="005962E7"/>
    <w:rsid w:val="005969AC"/>
    <w:rsid w:val="005973FF"/>
    <w:rsid w:val="0059792D"/>
    <w:rsid w:val="00597FC5"/>
    <w:rsid w:val="005A02CE"/>
    <w:rsid w:val="005A0531"/>
    <w:rsid w:val="005A0A11"/>
    <w:rsid w:val="005A0C78"/>
    <w:rsid w:val="005A15F0"/>
    <w:rsid w:val="005A1BDF"/>
    <w:rsid w:val="005A1D01"/>
    <w:rsid w:val="005A1E55"/>
    <w:rsid w:val="005A2523"/>
    <w:rsid w:val="005A2C9D"/>
    <w:rsid w:val="005A2FB2"/>
    <w:rsid w:val="005A36B1"/>
    <w:rsid w:val="005A3EB4"/>
    <w:rsid w:val="005A40FD"/>
    <w:rsid w:val="005A424A"/>
    <w:rsid w:val="005A4CC0"/>
    <w:rsid w:val="005A4D0C"/>
    <w:rsid w:val="005A55A7"/>
    <w:rsid w:val="005A56A1"/>
    <w:rsid w:val="005A5973"/>
    <w:rsid w:val="005A5AEF"/>
    <w:rsid w:val="005A5F52"/>
    <w:rsid w:val="005A5FB4"/>
    <w:rsid w:val="005A62CF"/>
    <w:rsid w:val="005A6426"/>
    <w:rsid w:val="005A77F4"/>
    <w:rsid w:val="005B160D"/>
    <w:rsid w:val="005B1736"/>
    <w:rsid w:val="005B1CFC"/>
    <w:rsid w:val="005B1D8A"/>
    <w:rsid w:val="005B207B"/>
    <w:rsid w:val="005B2537"/>
    <w:rsid w:val="005B273E"/>
    <w:rsid w:val="005B2786"/>
    <w:rsid w:val="005B2C92"/>
    <w:rsid w:val="005B2EC1"/>
    <w:rsid w:val="005B34A7"/>
    <w:rsid w:val="005B37A1"/>
    <w:rsid w:val="005B4A62"/>
    <w:rsid w:val="005B4ADD"/>
    <w:rsid w:val="005B519C"/>
    <w:rsid w:val="005B5AE0"/>
    <w:rsid w:val="005B6145"/>
    <w:rsid w:val="005B622C"/>
    <w:rsid w:val="005B67D0"/>
    <w:rsid w:val="005B69D0"/>
    <w:rsid w:val="005B6A5E"/>
    <w:rsid w:val="005B6B18"/>
    <w:rsid w:val="005B78F8"/>
    <w:rsid w:val="005C054A"/>
    <w:rsid w:val="005C08F4"/>
    <w:rsid w:val="005C1D92"/>
    <w:rsid w:val="005C25AE"/>
    <w:rsid w:val="005C2892"/>
    <w:rsid w:val="005C2AE8"/>
    <w:rsid w:val="005C2DFA"/>
    <w:rsid w:val="005C34AE"/>
    <w:rsid w:val="005C36DA"/>
    <w:rsid w:val="005C372E"/>
    <w:rsid w:val="005C3A48"/>
    <w:rsid w:val="005C4120"/>
    <w:rsid w:val="005C4B57"/>
    <w:rsid w:val="005C5269"/>
    <w:rsid w:val="005C565E"/>
    <w:rsid w:val="005C5CCE"/>
    <w:rsid w:val="005C61A3"/>
    <w:rsid w:val="005C6479"/>
    <w:rsid w:val="005C6732"/>
    <w:rsid w:val="005C6F78"/>
    <w:rsid w:val="005C7199"/>
    <w:rsid w:val="005C75FC"/>
    <w:rsid w:val="005D086A"/>
    <w:rsid w:val="005D1215"/>
    <w:rsid w:val="005D14B8"/>
    <w:rsid w:val="005D1894"/>
    <w:rsid w:val="005D22DC"/>
    <w:rsid w:val="005D2512"/>
    <w:rsid w:val="005D2EF5"/>
    <w:rsid w:val="005D4E38"/>
    <w:rsid w:val="005D4E43"/>
    <w:rsid w:val="005D5325"/>
    <w:rsid w:val="005D5524"/>
    <w:rsid w:val="005D5527"/>
    <w:rsid w:val="005D5697"/>
    <w:rsid w:val="005D5983"/>
    <w:rsid w:val="005D5BA1"/>
    <w:rsid w:val="005D5DCA"/>
    <w:rsid w:val="005D600A"/>
    <w:rsid w:val="005D6323"/>
    <w:rsid w:val="005D6436"/>
    <w:rsid w:val="005D6BBD"/>
    <w:rsid w:val="005D6E9B"/>
    <w:rsid w:val="005D7FD2"/>
    <w:rsid w:val="005E0024"/>
    <w:rsid w:val="005E0128"/>
    <w:rsid w:val="005E05A3"/>
    <w:rsid w:val="005E0F0E"/>
    <w:rsid w:val="005E1070"/>
    <w:rsid w:val="005E12D4"/>
    <w:rsid w:val="005E1354"/>
    <w:rsid w:val="005E144B"/>
    <w:rsid w:val="005E1960"/>
    <w:rsid w:val="005E2843"/>
    <w:rsid w:val="005E2B35"/>
    <w:rsid w:val="005E3A72"/>
    <w:rsid w:val="005E3AEA"/>
    <w:rsid w:val="005E3B79"/>
    <w:rsid w:val="005E4639"/>
    <w:rsid w:val="005E4C9D"/>
    <w:rsid w:val="005E51A0"/>
    <w:rsid w:val="005E545F"/>
    <w:rsid w:val="005E56EB"/>
    <w:rsid w:val="005E56FB"/>
    <w:rsid w:val="005E5811"/>
    <w:rsid w:val="005E5C2D"/>
    <w:rsid w:val="005E6024"/>
    <w:rsid w:val="005E6BD1"/>
    <w:rsid w:val="005E6C1A"/>
    <w:rsid w:val="005E7229"/>
    <w:rsid w:val="005E7435"/>
    <w:rsid w:val="005E76C9"/>
    <w:rsid w:val="005F0D93"/>
    <w:rsid w:val="005F1A88"/>
    <w:rsid w:val="005F1B69"/>
    <w:rsid w:val="005F1C7D"/>
    <w:rsid w:val="005F1D4D"/>
    <w:rsid w:val="005F2669"/>
    <w:rsid w:val="005F2860"/>
    <w:rsid w:val="005F2D9A"/>
    <w:rsid w:val="005F3CE4"/>
    <w:rsid w:val="005F42A9"/>
    <w:rsid w:val="005F4530"/>
    <w:rsid w:val="005F4F59"/>
    <w:rsid w:val="005F5995"/>
    <w:rsid w:val="005F6066"/>
    <w:rsid w:val="005F62E2"/>
    <w:rsid w:val="005F6933"/>
    <w:rsid w:val="005F6C1B"/>
    <w:rsid w:val="005F6CC8"/>
    <w:rsid w:val="005F739F"/>
    <w:rsid w:val="005F7B33"/>
    <w:rsid w:val="006006EC"/>
    <w:rsid w:val="00600EAE"/>
    <w:rsid w:val="00601020"/>
    <w:rsid w:val="00601321"/>
    <w:rsid w:val="0060134D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76D"/>
    <w:rsid w:val="0060785D"/>
    <w:rsid w:val="006078D5"/>
    <w:rsid w:val="006078DA"/>
    <w:rsid w:val="00607C18"/>
    <w:rsid w:val="00610C93"/>
    <w:rsid w:val="006111E8"/>
    <w:rsid w:val="00611BAD"/>
    <w:rsid w:val="00611C62"/>
    <w:rsid w:val="00611EAB"/>
    <w:rsid w:val="006125EC"/>
    <w:rsid w:val="00612676"/>
    <w:rsid w:val="00612AE9"/>
    <w:rsid w:val="0061363D"/>
    <w:rsid w:val="006137F1"/>
    <w:rsid w:val="006142A4"/>
    <w:rsid w:val="00615C65"/>
    <w:rsid w:val="006163F8"/>
    <w:rsid w:val="00616430"/>
    <w:rsid w:val="00616484"/>
    <w:rsid w:val="00616C22"/>
    <w:rsid w:val="006172BF"/>
    <w:rsid w:val="00617858"/>
    <w:rsid w:val="00620422"/>
    <w:rsid w:val="006208E5"/>
    <w:rsid w:val="00620EE1"/>
    <w:rsid w:val="006215B7"/>
    <w:rsid w:val="00621998"/>
    <w:rsid w:val="006225D6"/>
    <w:rsid w:val="006226E4"/>
    <w:rsid w:val="00622FFA"/>
    <w:rsid w:val="00623FFF"/>
    <w:rsid w:val="006244EC"/>
    <w:rsid w:val="006253E0"/>
    <w:rsid w:val="00625740"/>
    <w:rsid w:val="00625CCC"/>
    <w:rsid w:val="006268E0"/>
    <w:rsid w:val="00626DAB"/>
    <w:rsid w:val="00627121"/>
    <w:rsid w:val="006278F5"/>
    <w:rsid w:val="0063064C"/>
    <w:rsid w:val="006308B0"/>
    <w:rsid w:val="00630909"/>
    <w:rsid w:val="00631642"/>
    <w:rsid w:val="006329C2"/>
    <w:rsid w:val="00632B8B"/>
    <w:rsid w:val="0063326E"/>
    <w:rsid w:val="00634072"/>
    <w:rsid w:val="006347C6"/>
    <w:rsid w:val="006349C9"/>
    <w:rsid w:val="00634B51"/>
    <w:rsid w:val="00634D8B"/>
    <w:rsid w:val="0063593B"/>
    <w:rsid w:val="00635D55"/>
    <w:rsid w:val="00637374"/>
    <w:rsid w:val="006401A3"/>
    <w:rsid w:val="006404A1"/>
    <w:rsid w:val="0064055A"/>
    <w:rsid w:val="00640E69"/>
    <w:rsid w:val="00640F35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44D9"/>
    <w:rsid w:val="006449A1"/>
    <w:rsid w:val="0064505F"/>
    <w:rsid w:val="006451FF"/>
    <w:rsid w:val="00645527"/>
    <w:rsid w:val="006458F3"/>
    <w:rsid w:val="00645BAF"/>
    <w:rsid w:val="00645DBB"/>
    <w:rsid w:val="00646697"/>
    <w:rsid w:val="00646B99"/>
    <w:rsid w:val="00646D31"/>
    <w:rsid w:val="00650EA0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7E9"/>
    <w:rsid w:val="00654F8A"/>
    <w:rsid w:val="00655901"/>
    <w:rsid w:val="00655A5D"/>
    <w:rsid w:val="00656068"/>
    <w:rsid w:val="006566CA"/>
    <w:rsid w:val="00657549"/>
    <w:rsid w:val="0065791D"/>
    <w:rsid w:val="006602E4"/>
    <w:rsid w:val="00660599"/>
    <w:rsid w:val="00660957"/>
    <w:rsid w:val="00660DB9"/>
    <w:rsid w:val="00660E6B"/>
    <w:rsid w:val="00660F8F"/>
    <w:rsid w:val="006614DE"/>
    <w:rsid w:val="00661E18"/>
    <w:rsid w:val="00662AFE"/>
    <w:rsid w:val="006636E7"/>
    <w:rsid w:val="00663B3C"/>
    <w:rsid w:val="00663CD7"/>
    <w:rsid w:val="00663DC2"/>
    <w:rsid w:val="00664769"/>
    <w:rsid w:val="00664920"/>
    <w:rsid w:val="0066493D"/>
    <w:rsid w:val="00666457"/>
    <w:rsid w:val="0066705B"/>
    <w:rsid w:val="006678C3"/>
    <w:rsid w:val="00667E89"/>
    <w:rsid w:val="00667E8E"/>
    <w:rsid w:val="0067030A"/>
    <w:rsid w:val="006711A4"/>
    <w:rsid w:val="00671E31"/>
    <w:rsid w:val="0067201F"/>
    <w:rsid w:val="006721D8"/>
    <w:rsid w:val="00672986"/>
    <w:rsid w:val="0067298E"/>
    <w:rsid w:val="00672C7E"/>
    <w:rsid w:val="006738AF"/>
    <w:rsid w:val="00673C08"/>
    <w:rsid w:val="00673C72"/>
    <w:rsid w:val="00673CE4"/>
    <w:rsid w:val="00673DCC"/>
    <w:rsid w:val="006746F2"/>
    <w:rsid w:val="006749CD"/>
    <w:rsid w:val="00674A9A"/>
    <w:rsid w:val="00675154"/>
    <w:rsid w:val="00675646"/>
    <w:rsid w:val="0067576F"/>
    <w:rsid w:val="0067696F"/>
    <w:rsid w:val="00676B0D"/>
    <w:rsid w:val="00677C52"/>
    <w:rsid w:val="00680083"/>
    <w:rsid w:val="00680471"/>
    <w:rsid w:val="006808B2"/>
    <w:rsid w:val="006809BD"/>
    <w:rsid w:val="00680EBF"/>
    <w:rsid w:val="00680F3A"/>
    <w:rsid w:val="00681341"/>
    <w:rsid w:val="006816C2"/>
    <w:rsid w:val="00682DBE"/>
    <w:rsid w:val="006839C2"/>
    <w:rsid w:val="00683D82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3755"/>
    <w:rsid w:val="00693D51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1E77"/>
    <w:rsid w:val="006A247F"/>
    <w:rsid w:val="006A26B6"/>
    <w:rsid w:val="006A2F6F"/>
    <w:rsid w:val="006A30F1"/>
    <w:rsid w:val="006A31A0"/>
    <w:rsid w:val="006A39DA"/>
    <w:rsid w:val="006A3A43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6AD8"/>
    <w:rsid w:val="006A7044"/>
    <w:rsid w:val="006A72BB"/>
    <w:rsid w:val="006A75B5"/>
    <w:rsid w:val="006A79D5"/>
    <w:rsid w:val="006A7D05"/>
    <w:rsid w:val="006A7E9F"/>
    <w:rsid w:val="006B0111"/>
    <w:rsid w:val="006B0646"/>
    <w:rsid w:val="006B0CBE"/>
    <w:rsid w:val="006B1076"/>
    <w:rsid w:val="006B1311"/>
    <w:rsid w:val="006B222E"/>
    <w:rsid w:val="006B2295"/>
    <w:rsid w:val="006B3587"/>
    <w:rsid w:val="006B3B0C"/>
    <w:rsid w:val="006B3E3E"/>
    <w:rsid w:val="006B46FF"/>
    <w:rsid w:val="006B4951"/>
    <w:rsid w:val="006B4C1A"/>
    <w:rsid w:val="006B50E2"/>
    <w:rsid w:val="006B5231"/>
    <w:rsid w:val="006B537D"/>
    <w:rsid w:val="006B55A9"/>
    <w:rsid w:val="006B58B4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C04"/>
    <w:rsid w:val="006C1F96"/>
    <w:rsid w:val="006C265C"/>
    <w:rsid w:val="006C32FC"/>
    <w:rsid w:val="006C3AA0"/>
    <w:rsid w:val="006C3FDE"/>
    <w:rsid w:val="006C44E1"/>
    <w:rsid w:val="006C479D"/>
    <w:rsid w:val="006C56F5"/>
    <w:rsid w:val="006C62AA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85"/>
    <w:rsid w:val="006D679B"/>
    <w:rsid w:val="006D67CA"/>
    <w:rsid w:val="006D6A12"/>
    <w:rsid w:val="006D73A7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C8B"/>
    <w:rsid w:val="006E3FF1"/>
    <w:rsid w:val="006E4662"/>
    <w:rsid w:val="006E49A9"/>
    <w:rsid w:val="006E49E8"/>
    <w:rsid w:val="006E5C3E"/>
    <w:rsid w:val="006E5C5D"/>
    <w:rsid w:val="006E6392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53A3"/>
    <w:rsid w:val="006F55D2"/>
    <w:rsid w:val="006F5CD3"/>
    <w:rsid w:val="006F6001"/>
    <w:rsid w:val="006F6633"/>
    <w:rsid w:val="006F6880"/>
    <w:rsid w:val="006F6965"/>
    <w:rsid w:val="006F7178"/>
    <w:rsid w:val="006F71FA"/>
    <w:rsid w:val="006F72F4"/>
    <w:rsid w:val="006F7B38"/>
    <w:rsid w:val="006F7CC0"/>
    <w:rsid w:val="006F7D39"/>
    <w:rsid w:val="006F7D97"/>
    <w:rsid w:val="00700291"/>
    <w:rsid w:val="00700B84"/>
    <w:rsid w:val="00701663"/>
    <w:rsid w:val="007018D5"/>
    <w:rsid w:val="00701BDD"/>
    <w:rsid w:val="00701DA0"/>
    <w:rsid w:val="00702340"/>
    <w:rsid w:val="00702393"/>
    <w:rsid w:val="00703345"/>
    <w:rsid w:val="00703635"/>
    <w:rsid w:val="00703CCD"/>
    <w:rsid w:val="007040DE"/>
    <w:rsid w:val="007041CA"/>
    <w:rsid w:val="00704F07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C15"/>
    <w:rsid w:val="00716EB3"/>
    <w:rsid w:val="0071705B"/>
    <w:rsid w:val="00717197"/>
    <w:rsid w:val="00720529"/>
    <w:rsid w:val="007205E2"/>
    <w:rsid w:val="00720EF7"/>
    <w:rsid w:val="00721556"/>
    <w:rsid w:val="007215DF"/>
    <w:rsid w:val="00721AFD"/>
    <w:rsid w:val="00721C7F"/>
    <w:rsid w:val="00721CF3"/>
    <w:rsid w:val="00723239"/>
    <w:rsid w:val="00723A5C"/>
    <w:rsid w:val="0072468E"/>
    <w:rsid w:val="007248C6"/>
    <w:rsid w:val="00724B7D"/>
    <w:rsid w:val="00724F50"/>
    <w:rsid w:val="0072554B"/>
    <w:rsid w:val="00725C35"/>
    <w:rsid w:val="007267F8"/>
    <w:rsid w:val="00726984"/>
    <w:rsid w:val="007269CF"/>
    <w:rsid w:val="00727C4C"/>
    <w:rsid w:val="00727DCC"/>
    <w:rsid w:val="00730417"/>
    <w:rsid w:val="007304CC"/>
    <w:rsid w:val="00730D14"/>
    <w:rsid w:val="00731A1C"/>
    <w:rsid w:val="00731A56"/>
    <w:rsid w:val="00731A88"/>
    <w:rsid w:val="0073250F"/>
    <w:rsid w:val="00733782"/>
    <w:rsid w:val="007338EE"/>
    <w:rsid w:val="00733E5F"/>
    <w:rsid w:val="00734360"/>
    <w:rsid w:val="00734895"/>
    <w:rsid w:val="00734DB6"/>
    <w:rsid w:val="00735586"/>
    <w:rsid w:val="007357C1"/>
    <w:rsid w:val="00735D40"/>
    <w:rsid w:val="0073602B"/>
    <w:rsid w:val="007360D0"/>
    <w:rsid w:val="007361B6"/>
    <w:rsid w:val="00736379"/>
    <w:rsid w:val="0073648C"/>
    <w:rsid w:val="007371BB"/>
    <w:rsid w:val="00740251"/>
    <w:rsid w:val="007418F0"/>
    <w:rsid w:val="00742270"/>
    <w:rsid w:val="007428AC"/>
    <w:rsid w:val="0074291C"/>
    <w:rsid w:val="00743193"/>
    <w:rsid w:val="007436E9"/>
    <w:rsid w:val="007439F7"/>
    <w:rsid w:val="00743CC1"/>
    <w:rsid w:val="0074402E"/>
    <w:rsid w:val="0074404A"/>
    <w:rsid w:val="007440D4"/>
    <w:rsid w:val="007444C6"/>
    <w:rsid w:val="00744586"/>
    <w:rsid w:val="00745303"/>
    <w:rsid w:val="00745361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10F3"/>
    <w:rsid w:val="007518DD"/>
    <w:rsid w:val="00751A77"/>
    <w:rsid w:val="00751B45"/>
    <w:rsid w:val="0075348D"/>
    <w:rsid w:val="00753A6C"/>
    <w:rsid w:val="00753BA1"/>
    <w:rsid w:val="00753E4F"/>
    <w:rsid w:val="00754248"/>
    <w:rsid w:val="007544DE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853"/>
    <w:rsid w:val="00762BC2"/>
    <w:rsid w:val="00762D77"/>
    <w:rsid w:val="007630EA"/>
    <w:rsid w:val="007631D1"/>
    <w:rsid w:val="00763278"/>
    <w:rsid w:val="007636D3"/>
    <w:rsid w:val="00763921"/>
    <w:rsid w:val="007650EC"/>
    <w:rsid w:val="007658CA"/>
    <w:rsid w:val="00765AC4"/>
    <w:rsid w:val="007662CB"/>
    <w:rsid w:val="007665C3"/>
    <w:rsid w:val="007673B2"/>
    <w:rsid w:val="00770113"/>
    <w:rsid w:val="00770801"/>
    <w:rsid w:val="007709A4"/>
    <w:rsid w:val="00770D91"/>
    <w:rsid w:val="0077107B"/>
    <w:rsid w:val="00771AE7"/>
    <w:rsid w:val="00771EA9"/>
    <w:rsid w:val="007721D7"/>
    <w:rsid w:val="00772820"/>
    <w:rsid w:val="007728B0"/>
    <w:rsid w:val="007731DA"/>
    <w:rsid w:val="007732F7"/>
    <w:rsid w:val="00773877"/>
    <w:rsid w:val="00773C84"/>
    <w:rsid w:val="00773E8D"/>
    <w:rsid w:val="007754E8"/>
    <w:rsid w:val="00775B82"/>
    <w:rsid w:val="00776599"/>
    <w:rsid w:val="007770CF"/>
    <w:rsid w:val="00777316"/>
    <w:rsid w:val="00780BF6"/>
    <w:rsid w:val="00780BFF"/>
    <w:rsid w:val="00781073"/>
    <w:rsid w:val="007816B2"/>
    <w:rsid w:val="007817D9"/>
    <w:rsid w:val="007817F2"/>
    <w:rsid w:val="00781B0D"/>
    <w:rsid w:val="0078272C"/>
    <w:rsid w:val="00782A3A"/>
    <w:rsid w:val="00782DC6"/>
    <w:rsid w:val="0078373B"/>
    <w:rsid w:val="00784546"/>
    <w:rsid w:val="00784F71"/>
    <w:rsid w:val="007850FB"/>
    <w:rsid w:val="007851CD"/>
    <w:rsid w:val="00785BF8"/>
    <w:rsid w:val="00785D3D"/>
    <w:rsid w:val="00785DDD"/>
    <w:rsid w:val="00786CEE"/>
    <w:rsid w:val="007871B6"/>
    <w:rsid w:val="00790095"/>
    <w:rsid w:val="0079060B"/>
    <w:rsid w:val="007911DE"/>
    <w:rsid w:val="0079130C"/>
    <w:rsid w:val="007919EF"/>
    <w:rsid w:val="00791A8B"/>
    <w:rsid w:val="00791CC8"/>
    <w:rsid w:val="007922AD"/>
    <w:rsid w:val="00792706"/>
    <w:rsid w:val="00792AAB"/>
    <w:rsid w:val="00792C8E"/>
    <w:rsid w:val="00792F26"/>
    <w:rsid w:val="00793809"/>
    <w:rsid w:val="00794112"/>
    <w:rsid w:val="007949A0"/>
    <w:rsid w:val="00794A8C"/>
    <w:rsid w:val="00794E27"/>
    <w:rsid w:val="00794F16"/>
    <w:rsid w:val="00794F58"/>
    <w:rsid w:val="007952EC"/>
    <w:rsid w:val="00796FB8"/>
    <w:rsid w:val="00797080"/>
    <w:rsid w:val="0079736C"/>
    <w:rsid w:val="0079748A"/>
    <w:rsid w:val="00797F0F"/>
    <w:rsid w:val="007A0011"/>
    <w:rsid w:val="007A01A6"/>
    <w:rsid w:val="007A0B02"/>
    <w:rsid w:val="007A1444"/>
    <w:rsid w:val="007A189B"/>
    <w:rsid w:val="007A278A"/>
    <w:rsid w:val="007A4536"/>
    <w:rsid w:val="007A460B"/>
    <w:rsid w:val="007A46AF"/>
    <w:rsid w:val="007A4EA5"/>
    <w:rsid w:val="007A529A"/>
    <w:rsid w:val="007A58E2"/>
    <w:rsid w:val="007A5DAB"/>
    <w:rsid w:val="007A6F10"/>
    <w:rsid w:val="007A6F11"/>
    <w:rsid w:val="007A7323"/>
    <w:rsid w:val="007A7755"/>
    <w:rsid w:val="007A7CF6"/>
    <w:rsid w:val="007B004D"/>
    <w:rsid w:val="007B137D"/>
    <w:rsid w:val="007B15D1"/>
    <w:rsid w:val="007B1F14"/>
    <w:rsid w:val="007B28B3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22A6"/>
    <w:rsid w:val="007C2DCC"/>
    <w:rsid w:val="007C30F4"/>
    <w:rsid w:val="007C4545"/>
    <w:rsid w:val="007C4DA3"/>
    <w:rsid w:val="007C5CDC"/>
    <w:rsid w:val="007C5F91"/>
    <w:rsid w:val="007C6300"/>
    <w:rsid w:val="007C7A4F"/>
    <w:rsid w:val="007C7FF0"/>
    <w:rsid w:val="007C7FFC"/>
    <w:rsid w:val="007D12AC"/>
    <w:rsid w:val="007D1331"/>
    <w:rsid w:val="007D1541"/>
    <w:rsid w:val="007D1F26"/>
    <w:rsid w:val="007D2405"/>
    <w:rsid w:val="007D26F9"/>
    <w:rsid w:val="007D274D"/>
    <w:rsid w:val="007D2DFE"/>
    <w:rsid w:val="007D2EF4"/>
    <w:rsid w:val="007D35F8"/>
    <w:rsid w:val="007D4020"/>
    <w:rsid w:val="007D471D"/>
    <w:rsid w:val="007D4CF9"/>
    <w:rsid w:val="007D5157"/>
    <w:rsid w:val="007D51BB"/>
    <w:rsid w:val="007D5D80"/>
    <w:rsid w:val="007D5D84"/>
    <w:rsid w:val="007D612B"/>
    <w:rsid w:val="007D6B77"/>
    <w:rsid w:val="007D6E2F"/>
    <w:rsid w:val="007D7229"/>
    <w:rsid w:val="007D7C03"/>
    <w:rsid w:val="007D7D9D"/>
    <w:rsid w:val="007E0050"/>
    <w:rsid w:val="007E077B"/>
    <w:rsid w:val="007E0A58"/>
    <w:rsid w:val="007E0DE9"/>
    <w:rsid w:val="007E17AA"/>
    <w:rsid w:val="007E1848"/>
    <w:rsid w:val="007E1951"/>
    <w:rsid w:val="007E1BCA"/>
    <w:rsid w:val="007E254B"/>
    <w:rsid w:val="007E304F"/>
    <w:rsid w:val="007E314F"/>
    <w:rsid w:val="007E4A3D"/>
    <w:rsid w:val="007E4CC9"/>
    <w:rsid w:val="007E5031"/>
    <w:rsid w:val="007E5FD5"/>
    <w:rsid w:val="007E6CDE"/>
    <w:rsid w:val="007E7461"/>
    <w:rsid w:val="007E7F5E"/>
    <w:rsid w:val="007F09D5"/>
    <w:rsid w:val="007F0F12"/>
    <w:rsid w:val="007F1376"/>
    <w:rsid w:val="007F13BE"/>
    <w:rsid w:val="007F1507"/>
    <w:rsid w:val="007F1815"/>
    <w:rsid w:val="007F187C"/>
    <w:rsid w:val="007F1EAB"/>
    <w:rsid w:val="007F1F1C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3FC"/>
    <w:rsid w:val="007F77A5"/>
    <w:rsid w:val="007F7ECE"/>
    <w:rsid w:val="00800280"/>
    <w:rsid w:val="0080069D"/>
    <w:rsid w:val="008017E3"/>
    <w:rsid w:val="00801846"/>
    <w:rsid w:val="00801913"/>
    <w:rsid w:val="0080268C"/>
    <w:rsid w:val="008030AB"/>
    <w:rsid w:val="0080371A"/>
    <w:rsid w:val="008037B2"/>
    <w:rsid w:val="00803EE5"/>
    <w:rsid w:val="00804094"/>
    <w:rsid w:val="00805109"/>
    <w:rsid w:val="00805517"/>
    <w:rsid w:val="008059C7"/>
    <w:rsid w:val="00805A1D"/>
    <w:rsid w:val="008067E8"/>
    <w:rsid w:val="00806CEE"/>
    <w:rsid w:val="0080761B"/>
    <w:rsid w:val="00807884"/>
    <w:rsid w:val="008079C9"/>
    <w:rsid w:val="00807E75"/>
    <w:rsid w:val="008103B3"/>
    <w:rsid w:val="008109C7"/>
    <w:rsid w:val="008109EA"/>
    <w:rsid w:val="00811853"/>
    <w:rsid w:val="00811A8D"/>
    <w:rsid w:val="0081212C"/>
    <w:rsid w:val="0081236D"/>
    <w:rsid w:val="0081238D"/>
    <w:rsid w:val="00812531"/>
    <w:rsid w:val="0081278D"/>
    <w:rsid w:val="008131DF"/>
    <w:rsid w:val="008134C4"/>
    <w:rsid w:val="00813F9E"/>
    <w:rsid w:val="00813FFE"/>
    <w:rsid w:val="00814638"/>
    <w:rsid w:val="00815322"/>
    <w:rsid w:val="00815535"/>
    <w:rsid w:val="008159F9"/>
    <w:rsid w:val="00815A51"/>
    <w:rsid w:val="00816A4C"/>
    <w:rsid w:val="00817189"/>
    <w:rsid w:val="00817449"/>
    <w:rsid w:val="0081748D"/>
    <w:rsid w:val="008174AC"/>
    <w:rsid w:val="00817E0A"/>
    <w:rsid w:val="00820568"/>
    <w:rsid w:val="008208A1"/>
    <w:rsid w:val="0082091E"/>
    <w:rsid w:val="00821AA1"/>
    <w:rsid w:val="00822A8F"/>
    <w:rsid w:val="00822B12"/>
    <w:rsid w:val="00822C02"/>
    <w:rsid w:val="00824392"/>
    <w:rsid w:val="0082441C"/>
    <w:rsid w:val="00825B01"/>
    <w:rsid w:val="008262D9"/>
    <w:rsid w:val="00826359"/>
    <w:rsid w:val="00827268"/>
    <w:rsid w:val="008273E0"/>
    <w:rsid w:val="0082750A"/>
    <w:rsid w:val="008304BF"/>
    <w:rsid w:val="00830843"/>
    <w:rsid w:val="00831060"/>
    <w:rsid w:val="00831155"/>
    <w:rsid w:val="00831269"/>
    <w:rsid w:val="0083184B"/>
    <w:rsid w:val="00832295"/>
    <w:rsid w:val="00832391"/>
    <w:rsid w:val="00832723"/>
    <w:rsid w:val="008328CE"/>
    <w:rsid w:val="00832CEC"/>
    <w:rsid w:val="0083318B"/>
    <w:rsid w:val="00833926"/>
    <w:rsid w:val="00833B77"/>
    <w:rsid w:val="00833CE0"/>
    <w:rsid w:val="00833DAB"/>
    <w:rsid w:val="008343E4"/>
    <w:rsid w:val="0083464D"/>
    <w:rsid w:val="00834795"/>
    <w:rsid w:val="00834CD2"/>
    <w:rsid w:val="00834D5E"/>
    <w:rsid w:val="00835600"/>
    <w:rsid w:val="0083583B"/>
    <w:rsid w:val="00835A1F"/>
    <w:rsid w:val="00835F71"/>
    <w:rsid w:val="008364B9"/>
    <w:rsid w:val="00836998"/>
    <w:rsid w:val="00836FDF"/>
    <w:rsid w:val="0083704A"/>
    <w:rsid w:val="00837415"/>
    <w:rsid w:val="008376FB"/>
    <w:rsid w:val="00837834"/>
    <w:rsid w:val="00837920"/>
    <w:rsid w:val="00837FCF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882"/>
    <w:rsid w:val="00843D18"/>
    <w:rsid w:val="008445AE"/>
    <w:rsid w:val="008449A6"/>
    <w:rsid w:val="00844B82"/>
    <w:rsid w:val="008452C9"/>
    <w:rsid w:val="0084597C"/>
    <w:rsid w:val="00845DD0"/>
    <w:rsid w:val="00845FAE"/>
    <w:rsid w:val="00846686"/>
    <w:rsid w:val="008468B5"/>
    <w:rsid w:val="00847232"/>
    <w:rsid w:val="00847858"/>
    <w:rsid w:val="00850200"/>
    <w:rsid w:val="008502C1"/>
    <w:rsid w:val="008503E9"/>
    <w:rsid w:val="008506DB"/>
    <w:rsid w:val="00850A5C"/>
    <w:rsid w:val="00850AE1"/>
    <w:rsid w:val="00850D26"/>
    <w:rsid w:val="00850E77"/>
    <w:rsid w:val="00850FD7"/>
    <w:rsid w:val="00851DEE"/>
    <w:rsid w:val="00851F3C"/>
    <w:rsid w:val="0085453A"/>
    <w:rsid w:val="008557BA"/>
    <w:rsid w:val="00855817"/>
    <w:rsid w:val="00856130"/>
    <w:rsid w:val="0085616A"/>
    <w:rsid w:val="00856CC6"/>
    <w:rsid w:val="00856CE8"/>
    <w:rsid w:val="00856CEA"/>
    <w:rsid w:val="00856ED7"/>
    <w:rsid w:val="0086007B"/>
    <w:rsid w:val="0086030B"/>
    <w:rsid w:val="00860E05"/>
    <w:rsid w:val="00860E73"/>
    <w:rsid w:val="00861CF4"/>
    <w:rsid w:val="00861F2F"/>
    <w:rsid w:val="0086248B"/>
    <w:rsid w:val="00862D22"/>
    <w:rsid w:val="00862FD0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6A41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BC9"/>
    <w:rsid w:val="00874433"/>
    <w:rsid w:val="00874D92"/>
    <w:rsid w:val="00875943"/>
    <w:rsid w:val="00875C6E"/>
    <w:rsid w:val="00875CFB"/>
    <w:rsid w:val="008760B3"/>
    <w:rsid w:val="008764B4"/>
    <w:rsid w:val="00876BCE"/>
    <w:rsid w:val="00877D01"/>
    <w:rsid w:val="00877F4C"/>
    <w:rsid w:val="008804B0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4F39"/>
    <w:rsid w:val="0088632F"/>
    <w:rsid w:val="008864D0"/>
    <w:rsid w:val="00886A4E"/>
    <w:rsid w:val="0088705E"/>
    <w:rsid w:val="008878A7"/>
    <w:rsid w:val="008879B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9C7"/>
    <w:rsid w:val="008954ED"/>
    <w:rsid w:val="0089630B"/>
    <w:rsid w:val="008969D1"/>
    <w:rsid w:val="00897650"/>
    <w:rsid w:val="00897A81"/>
    <w:rsid w:val="008A05DB"/>
    <w:rsid w:val="008A0873"/>
    <w:rsid w:val="008A125C"/>
    <w:rsid w:val="008A1318"/>
    <w:rsid w:val="008A1FB2"/>
    <w:rsid w:val="008A2F79"/>
    <w:rsid w:val="008A3774"/>
    <w:rsid w:val="008A3D4F"/>
    <w:rsid w:val="008A3ECC"/>
    <w:rsid w:val="008A4FAD"/>
    <w:rsid w:val="008A50E4"/>
    <w:rsid w:val="008A5733"/>
    <w:rsid w:val="008A5F2F"/>
    <w:rsid w:val="008A5FEC"/>
    <w:rsid w:val="008A637B"/>
    <w:rsid w:val="008A64E9"/>
    <w:rsid w:val="008A657A"/>
    <w:rsid w:val="008A6871"/>
    <w:rsid w:val="008A69B3"/>
    <w:rsid w:val="008A6F5A"/>
    <w:rsid w:val="008A7769"/>
    <w:rsid w:val="008A7E12"/>
    <w:rsid w:val="008B0300"/>
    <w:rsid w:val="008B0B04"/>
    <w:rsid w:val="008B2295"/>
    <w:rsid w:val="008B2941"/>
    <w:rsid w:val="008B2DC1"/>
    <w:rsid w:val="008B324E"/>
    <w:rsid w:val="008B3AE2"/>
    <w:rsid w:val="008B3C2D"/>
    <w:rsid w:val="008B404A"/>
    <w:rsid w:val="008B40AA"/>
    <w:rsid w:val="008B4491"/>
    <w:rsid w:val="008B4EC5"/>
    <w:rsid w:val="008B4F39"/>
    <w:rsid w:val="008B546A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EDF"/>
    <w:rsid w:val="008C0F00"/>
    <w:rsid w:val="008C18D9"/>
    <w:rsid w:val="008C2D2F"/>
    <w:rsid w:val="008C318F"/>
    <w:rsid w:val="008C3B6B"/>
    <w:rsid w:val="008C43FD"/>
    <w:rsid w:val="008C53DB"/>
    <w:rsid w:val="008C5DD2"/>
    <w:rsid w:val="008C5FE4"/>
    <w:rsid w:val="008C6FB4"/>
    <w:rsid w:val="008C7996"/>
    <w:rsid w:val="008D0783"/>
    <w:rsid w:val="008D083B"/>
    <w:rsid w:val="008D0995"/>
    <w:rsid w:val="008D1835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09B"/>
    <w:rsid w:val="008D5399"/>
    <w:rsid w:val="008D63F9"/>
    <w:rsid w:val="008D649D"/>
    <w:rsid w:val="008D66D2"/>
    <w:rsid w:val="008D6815"/>
    <w:rsid w:val="008D7AED"/>
    <w:rsid w:val="008D7D6F"/>
    <w:rsid w:val="008E018B"/>
    <w:rsid w:val="008E06EA"/>
    <w:rsid w:val="008E1181"/>
    <w:rsid w:val="008E257D"/>
    <w:rsid w:val="008E2665"/>
    <w:rsid w:val="008E2CA4"/>
    <w:rsid w:val="008E3C7E"/>
    <w:rsid w:val="008E3FF3"/>
    <w:rsid w:val="008E4173"/>
    <w:rsid w:val="008E4920"/>
    <w:rsid w:val="008E4C2B"/>
    <w:rsid w:val="008E54AD"/>
    <w:rsid w:val="008E54D3"/>
    <w:rsid w:val="008E5C6C"/>
    <w:rsid w:val="008E5DE2"/>
    <w:rsid w:val="008E5EF3"/>
    <w:rsid w:val="008E7142"/>
    <w:rsid w:val="008F0602"/>
    <w:rsid w:val="008F0D07"/>
    <w:rsid w:val="008F120C"/>
    <w:rsid w:val="008F12E8"/>
    <w:rsid w:val="008F1EEB"/>
    <w:rsid w:val="008F2384"/>
    <w:rsid w:val="008F2766"/>
    <w:rsid w:val="008F2A59"/>
    <w:rsid w:val="008F313C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F9F"/>
    <w:rsid w:val="0090479C"/>
    <w:rsid w:val="009054C6"/>
    <w:rsid w:val="00905B69"/>
    <w:rsid w:val="0090619E"/>
    <w:rsid w:val="00906379"/>
    <w:rsid w:val="00907338"/>
    <w:rsid w:val="009075C9"/>
    <w:rsid w:val="00907770"/>
    <w:rsid w:val="0091000C"/>
    <w:rsid w:val="0091057C"/>
    <w:rsid w:val="009107F1"/>
    <w:rsid w:val="009108CD"/>
    <w:rsid w:val="009124AA"/>
    <w:rsid w:val="009127A9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7407"/>
    <w:rsid w:val="00917868"/>
    <w:rsid w:val="00917ACC"/>
    <w:rsid w:val="00917BFA"/>
    <w:rsid w:val="00917D7A"/>
    <w:rsid w:val="00920361"/>
    <w:rsid w:val="00920B82"/>
    <w:rsid w:val="00920C49"/>
    <w:rsid w:val="00920C5C"/>
    <w:rsid w:val="00921656"/>
    <w:rsid w:val="00921C61"/>
    <w:rsid w:val="00922B81"/>
    <w:rsid w:val="00922F3B"/>
    <w:rsid w:val="00923B32"/>
    <w:rsid w:val="009246B3"/>
    <w:rsid w:val="00924A73"/>
    <w:rsid w:val="00924D65"/>
    <w:rsid w:val="00924E3D"/>
    <w:rsid w:val="009250EE"/>
    <w:rsid w:val="0092591E"/>
    <w:rsid w:val="00925BA1"/>
    <w:rsid w:val="0092721A"/>
    <w:rsid w:val="0092743E"/>
    <w:rsid w:val="0092745C"/>
    <w:rsid w:val="009275F5"/>
    <w:rsid w:val="00927B6B"/>
    <w:rsid w:val="009311C2"/>
    <w:rsid w:val="0093121E"/>
    <w:rsid w:val="00931B72"/>
    <w:rsid w:val="0093248E"/>
    <w:rsid w:val="009324AA"/>
    <w:rsid w:val="00932BBA"/>
    <w:rsid w:val="00932F80"/>
    <w:rsid w:val="009331F6"/>
    <w:rsid w:val="009339F4"/>
    <w:rsid w:val="009339FC"/>
    <w:rsid w:val="00933E44"/>
    <w:rsid w:val="009345B9"/>
    <w:rsid w:val="009355F2"/>
    <w:rsid w:val="009372EA"/>
    <w:rsid w:val="0093772D"/>
    <w:rsid w:val="00937F51"/>
    <w:rsid w:val="009407D6"/>
    <w:rsid w:val="00940A60"/>
    <w:rsid w:val="0094104A"/>
    <w:rsid w:val="00941178"/>
    <w:rsid w:val="009413AF"/>
    <w:rsid w:val="00941700"/>
    <w:rsid w:val="009419CB"/>
    <w:rsid w:val="00941A1A"/>
    <w:rsid w:val="00941E60"/>
    <w:rsid w:val="00942DCF"/>
    <w:rsid w:val="0094318D"/>
    <w:rsid w:val="0094363E"/>
    <w:rsid w:val="00943A5A"/>
    <w:rsid w:val="00944B6D"/>
    <w:rsid w:val="00944ECF"/>
    <w:rsid w:val="00944F41"/>
    <w:rsid w:val="00945B57"/>
    <w:rsid w:val="00945C2E"/>
    <w:rsid w:val="00945E5B"/>
    <w:rsid w:val="009463E1"/>
    <w:rsid w:val="00946A21"/>
    <w:rsid w:val="0094797A"/>
    <w:rsid w:val="00947BB5"/>
    <w:rsid w:val="00947C97"/>
    <w:rsid w:val="00947D4C"/>
    <w:rsid w:val="0095057A"/>
    <w:rsid w:val="00950A1F"/>
    <w:rsid w:val="00950A9A"/>
    <w:rsid w:val="00950B1C"/>
    <w:rsid w:val="00950C90"/>
    <w:rsid w:val="00950C9E"/>
    <w:rsid w:val="009513DF"/>
    <w:rsid w:val="00951AC2"/>
    <w:rsid w:val="0095257D"/>
    <w:rsid w:val="009525B2"/>
    <w:rsid w:val="0095292E"/>
    <w:rsid w:val="00952E3E"/>
    <w:rsid w:val="00952F53"/>
    <w:rsid w:val="00953140"/>
    <w:rsid w:val="009533F8"/>
    <w:rsid w:val="009535C4"/>
    <w:rsid w:val="00953A18"/>
    <w:rsid w:val="00953B74"/>
    <w:rsid w:val="00954A8E"/>
    <w:rsid w:val="00954B2E"/>
    <w:rsid w:val="00955ABC"/>
    <w:rsid w:val="00955ADF"/>
    <w:rsid w:val="00955C7C"/>
    <w:rsid w:val="00955F77"/>
    <w:rsid w:val="00956CAB"/>
    <w:rsid w:val="00956D48"/>
    <w:rsid w:val="00960087"/>
    <w:rsid w:val="009606DA"/>
    <w:rsid w:val="00960978"/>
    <w:rsid w:val="00961EF7"/>
    <w:rsid w:val="00962686"/>
    <w:rsid w:val="00962F41"/>
    <w:rsid w:val="00963102"/>
    <w:rsid w:val="00963E96"/>
    <w:rsid w:val="00963F10"/>
    <w:rsid w:val="0096412D"/>
    <w:rsid w:val="009647D0"/>
    <w:rsid w:val="00964D52"/>
    <w:rsid w:val="00965003"/>
    <w:rsid w:val="00965012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0D9F"/>
    <w:rsid w:val="009814C9"/>
    <w:rsid w:val="00981AF6"/>
    <w:rsid w:val="00981C9C"/>
    <w:rsid w:val="00982065"/>
    <w:rsid w:val="0098225E"/>
    <w:rsid w:val="009828C0"/>
    <w:rsid w:val="009837C0"/>
    <w:rsid w:val="00984AF3"/>
    <w:rsid w:val="009850A6"/>
    <w:rsid w:val="009869CC"/>
    <w:rsid w:val="00986A16"/>
    <w:rsid w:val="009873D3"/>
    <w:rsid w:val="00987419"/>
    <w:rsid w:val="0098777E"/>
    <w:rsid w:val="0098789C"/>
    <w:rsid w:val="00987C33"/>
    <w:rsid w:val="00987D64"/>
    <w:rsid w:val="00990823"/>
    <w:rsid w:val="009917BE"/>
    <w:rsid w:val="00991A09"/>
    <w:rsid w:val="00991C57"/>
    <w:rsid w:val="00991D5D"/>
    <w:rsid w:val="0099203E"/>
    <w:rsid w:val="009920A8"/>
    <w:rsid w:val="00992888"/>
    <w:rsid w:val="00993D19"/>
    <w:rsid w:val="00994FA1"/>
    <w:rsid w:val="00995277"/>
    <w:rsid w:val="00995A6C"/>
    <w:rsid w:val="00996173"/>
    <w:rsid w:val="00996576"/>
    <w:rsid w:val="00996E3D"/>
    <w:rsid w:val="00997383"/>
    <w:rsid w:val="009975A7"/>
    <w:rsid w:val="00997732"/>
    <w:rsid w:val="00997E48"/>
    <w:rsid w:val="00997FFA"/>
    <w:rsid w:val="009A0015"/>
    <w:rsid w:val="009A0031"/>
    <w:rsid w:val="009A0604"/>
    <w:rsid w:val="009A0950"/>
    <w:rsid w:val="009A1A05"/>
    <w:rsid w:val="009A20EE"/>
    <w:rsid w:val="009A285C"/>
    <w:rsid w:val="009A2A1A"/>
    <w:rsid w:val="009A2F5D"/>
    <w:rsid w:val="009A3CC0"/>
    <w:rsid w:val="009A4DB2"/>
    <w:rsid w:val="009A53B8"/>
    <w:rsid w:val="009A5479"/>
    <w:rsid w:val="009A559C"/>
    <w:rsid w:val="009A58C9"/>
    <w:rsid w:val="009A5EB7"/>
    <w:rsid w:val="009A6071"/>
    <w:rsid w:val="009A67A0"/>
    <w:rsid w:val="009A7017"/>
    <w:rsid w:val="009A7426"/>
    <w:rsid w:val="009A7D8A"/>
    <w:rsid w:val="009B11B3"/>
    <w:rsid w:val="009B1304"/>
    <w:rsid w:val="009B1774"/>
    <w:rsid w:val="009B1C20"/>
    <w:rsid w:val="009B1DEF"/>
    <w:rsid w:val="009B1E6C"/>
    <w:rsid w:val="009B1ED5"/>
    <w:rsid w:val="009B2241"/>
    <w:rsid w:val="009B2528"/>
    <w:rsid w:val="009B291C"/>
    <w:rsid w:val="009B2DCE"/>
    <w:rsid w:val="009B3D55"/>
    <w:rsid w:val="009B3F03"/>
    <w:rsid w:val="009B5769"/>
    <w:rsid w:val="009B5D2E"/>
    <w:rsid w:val="009B65F8"/>
    <w:rsid w:val="009B66FE"/>
    <w:rsid w:val="009B676B"/>
    <w:rsid w:val="009B68ED"/>
    <w:rsid w:val="009B6A55"/>
    <w:rsid w:val="009B7321"/>
    <w:rsid w:val="009C00C2"/>
    <w:rsid w:val="009C015D"/>
    <w:rsid w:val="009C0272"/>
    <w:rsid w:val="009C0C67"/>
    <w:rsid w:val="009C0E83"/>
    <w:rsid w:val="009C1B09"/>
    <w:rsid w:val="009C26D7"/>
    <w:rsid w:val="009C27A5"/>
    <w:rsid w:val="009C2AD5"/>
    <w:rsid w:val="009C30A9"/>
    <w:rsid w:val="009C39C5"/>
    <w:rsid w:val="009C3C2B"/>
    <w:rsid w:val="009C3C70"/>
    <w:rsid w:val="009C3EDC"/>
    <w:rsid w:val="009C42F6"/>
    <w:rsid w:val="009C435A"/>
    <w:rsid w:val="009C441E"/>
    <w:rsid w:val="009C4BEC"/>
    <w:rsid w:val="009C4C08"/>
    <w:rsid w:val="009C50F3"/>
    <w:rsid w:val="009C578E"/>
    <w:rsid w:val="009C594D"/>
    <w:rsid w:val="009C5F4B"/>
    <w:rsid w:val="009C6310"/>
    <w:rsid w:val="009C64ED"/>
    <w:rsid w:val="009C6F92"/>
    <w:rsid w:val="009D02EF"/>
    <w:rsid w:val="009D09BD"/>
    <w:rsid w:val="009D0A47"/>
    <w:rsid w:val="009D259A"/>
    <w:rsid w:val="009D28AC"/>
    <w:rsid w:val="009D293F"/>
    <w:rsid w:val="009D2964"/>
    <w:rsid w:val="009D2CD6"/>
    <w:rsid w:val="009D326F"/>
    <w:rsid w:val="009D42C0"/>
    <w:rsid w:val="009D5779"/>
    <w:rsid w:val="009D58B9"/>
    <w:rsid w:val="009D7BB0"/>
    <w:rsid w:val="009D7D22"/>
    <w:rsid w:val="009E05C7"/>
    <w:rsid w:val="009E1901"/>
    <w:rsid w:val="009E1940"/>
    <w:rsid w:val="009E1D2C"/>
    <w:rsid w:val="009E1DFC"/>
    <w:rsid w:val="009E21E5"/>
    <w:rsid w:val="009E2B7E"/>
    <w:rsid w:val="009E3280"/>
    <w:rsid w:val="009E3A7B"/>
    <w:rsid w:val="009E44C8"/>
    <w:rsid w:val="009E4502"/>
    <w:rsid w:val="009E5B6D"/>
    <w:rsid w:val="009E5BDC"/>
    <w:rsid w:val="009E614B"/>
    <w:rsid w:val="009E6961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E88"/>
    <w:rsid w:val="009F3337"/>
    <w:rsid w:val="009F3764"/>
    <w:rsid w:val="009F386B"/>
    <w:rsid w:val="009F473F"/>
    <w:rsid w:val="009F5316"/>
    <w:rsid w:val="009F587A"/>
    <w:rsid w:val="009F5F78"/>
    <w:rsid w:val="009F602D"/>
    <w:rsid w:val="009F6A1D"/>
    <w:rsid w:val="009F73F3"/>
    <w:rsid w:val="009F757C"/>
    <w:rsid w:val="009F763D"/>
    <w:rsid w:val="009F790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655C"/>
    <w:rsid w:val="00A07134"/>
    <w:rsid w:val="00A1082F"/>
    <w:rsid w:val="00A10848"/>
    <w:rsid w:val="00A11578"/>
    <w:rsid w:val="00A12088"/>
    <w:rsid w:val="00A12F7C"/>
    <w:rsid w:val="00A131DE"/>
    <w:rsid w:val="00A13D9A"/>
    <w:rsid w:val="00A13DF7"/>
    <w:rsid w:val="00A1420C"/>
    <w:rsid w:val="00A14AB6"/>
    <w:rsid w:val="00A16809"/>
    <w:rsid w:val="00A16819"/>
    <w:rsid w:val="00A16866"/>
    <w:rsid w:val="00A170E0"/>
    <w:rsid w:val="00A1771D"/>
    <w:rsid w:val="00A178C8"/>
    <w:rsid w:val="00A20594"/>
    <w:rsid w:val="00A207D5"/>
    <w:rsid w:val="00A21600"/>
    <w:rsid w:val="00A2188A"/>
    <w:rsid w:val="00A21AAC"/>
    <w:rsid w:val="00A21E14"/>
    <w:rsid w:val="00A21E78"/>
    <w:rsid w:val="00A22160"/>
    <w:rsid w:val="00A22208"/>
    <w:rsid w:val="00A22D2D"/>
    <w:rsid w:val="00A231BB"/>
    <w:rsid w:val="00A236A1"/>
    <w:rsid w:val="00A23981"/>
    <w:rsid w:val="00A24CB2"/>
    <w:rsid w:val="00A24F07"/>
    <w:rsid w:val="00A25CC2"/>
    <w:rsid w:val="00A26150"/>
    <w:rsid w:val="00A27543"/>
    <w:rsid w:val="00A2761F"/>
    <w:rsid w:val="00A27779"/>
    <w:rsid w:val="00A27798"/>
    <w:rsid w:val="00A27C50"/>
    <w:rsid w:val="00A303D9"/>
    <w:rsid w:val="00A3042E"/>
    <w:rsid w:val="00A3050B"/>
    <w:rsid w:val="00A310F9"/>
    <w:rsid w:val="00A31609"/>
    <w:rsid w:val="00A31765"/>
    <w:rsid w:val="00A31F70"/>
    <w:rsid w:val="00A3212B"/>
    <w:rsid w:val="00A32337"/>
    <w:rsid w:val="00A3351E"/>
    <w:rsid w:val="00A3368A"/>
    <w:rsid w:val="00A342F3"/>
    <w:rsid w:val="00A3449F"/>
    <w:rsid w:val="00A34C2C"/>
    <w:rsid w:val="00A358E8"/>
    <w:rsid w:val="00A367ED"/>
    <w:rsid w:val="00A370EC"/>
    <w:rsid w:val="00A378BF"/>
    <w:rsid w:val="00A40CAB"/>
    <w:rsid w:val="00A4116D"/>
    <w:rsid w:val="00A416A7"/>
    <w:rsid w:val="00A41DD6"/>
    <w:rsid w:val="00A42571"/>
    <w:rsid w:val="00A42B0D"/>
    <w:rsid w:val="00A4300C"/>
    <w:rsid w:val="00A4304E"/>
    <w:rsid w:val="00A44211"/>
    <w:rsid w:val="00A44DFE"/>
    <w:rsid w:val="00A4532C"/>
    <w:rsid w:val="00A457D5"/>
    <w:rsid w:val="00A4743A"/>
    <w:rsid w:val="00A47728"/>
    <w:rsid w:val="00A47774"/>
    <w:rsid w:val="00A505D0"/>
    <w:rsid w:val="00A505ED"/>
    <w:rsid w:val="00A50B3C"/>
    <w:rsid w:val="00A50B5B"/>
    <w:rsid w:val="00A50B64"/>
    <w:rsid w:val="00A510D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5AD0"/>
    <w:rsid w:val="00A5703B"/>
    <w:rsid w:val="00A575E7"/>
    <w:rsid w:val="00A57C05"/>
    <w:rsid w:val="00A60173"/>
    <w:rsid w:val="00A604BF"/>
    <w:rsid w:val="00A61094"/>
    <w:rsid w:val="00A61252"/>
    <w:rsid w:val="00A61775"/>
    <w:rsid w:val="00A61E8E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BD1"/>
    <w:rsid w:val="00A66D4E"/>
    <w:rsid w:val="00A673BF"/>
    <w:rsid w:val="00A67A7D"/>
    <w:rsid w:val="00A67C40"/>
    <w:rsid w:val="00A70538"/>
    <w:rsid w:val="00A708A8"/>
    <w:rsid w:val="00A70A9C"/>
    <w:rsid w:val="00A71101"/>
    <w:rsid w:val="00A71DEC"/>
    <w:rsid w:val="00A71E57"/>
    <w:rsid w:val="00A73839"/>
    <w:rsid w:val="00A739EB"/>
    <w:rsid w:val="00A73A95"/>
    <w:rsid w:val="00A73DA6"/>
    <w:rsid w:val="00A75F2C"/>
    <w:rsid w:val="00A7651C"/>
    <w:rsid w:val="00A77675"/>
    <w:rsid w:val="00A8040E"/>
    <w:rsid w:val="00A808C3"/>
    <w:rsid w:val="00A808D7"/>
    <w:rsid w:val="00A8121B"/>
    <w:rsid w:val="00A814C1"/>
    <w:rsid w:val="00A81D99"/>
    <w:rsid w:val="00A81E35"/>
    <w:rsid w:val="00A82225"/>
    <w:rsid w:val="00A82424"/>
    <w:rsid w:val="00A82BAA"/>
    <w:rsid w:val="00A82C38"/>
    <w:rsid w:val="00A83EFA"/>
    <w:rsid w:val="00A842C7"/>
    <w:rsid w:val="00A842DB"/>
    <w:rsid w:val="00A84AA1"/>
    <w:rsid w:val="00A84D9E"/>
    <w:rsid w:val="00A84DB0"/>
    <w:rsid w:val="00A84FF6"/>
    <w:rsid w:val="00A852C4"/>
    <w:rsid w:val="00A859BD"/>
    <w:rsid w:val="00A85B6E"/>
    <w:rsid w:val="00A85F58"/>
    <w:rsid w:val="00A864A3"/>
    <w:rsid w:val="00A86D48"/>
    <w:rsid w:val="00A87A6A"/>
    <w:rsid w:val="00A908E5"/>
    <w:rsid w:val="00A91E0E"/>
    <w:rsid w:val="00A92270"/>
    <w:rsid w:val="00A928CE"/>
    <w:rsid w:val="00A93C43"/>
    <w:rsid w:val="00A9414D"/>
    <w:rsid w:val="00A94755"/>
    <w:rsid w:val="00A94943"/>
    <w:rsid w:val="00A957CF"/>
    <w:rsid w:val="00A9641E"/>
    <w:rsid w:val="00A96580"/>
    <w:rsid w:val="00A965C0"/>
    <w:rsid w:val="00A97EEA"/>
    <w:rsid w:val="00AA05A9"/>
    <w:rsid w:val="00AA1218"/>
    <w:rsid w:val="00AA262D"/>
    <w:rsid w:val="00AA2A42"/>
    <w:rsid w:val="00AA2EBF"/>
    <w:rsid w:val="00AA2FFB"/>
    <w:rsid w:val="00AA3796"/>
    <w:rsid w:val="00AA4202"/>
    <w:rsid w:val="00AA5A2C"/>
    <w:rsid w:val="00AA6302"/>
    <w:rsid w:val="00AA6A11"/>
    <w:rsid w:val="00AA7879"/>
    <w:rsid w:val="00AA7DC8"/>
    <w:rsid w:val="00AB0900"/>
    <w:rsid w:val="00AB09FA"/>
    <w:rsid w:val="00AB0BE0"/>
    <w:rsid w:val="00AB149B"/>
    <w:rsid w:val="00AB1F9E"/>
    <w:rsid w:val="00AB314C"/>
    <w:rsid w:val="00AB33B0"/>
    <w:rsid w:val="00AB3B7C"/>
    <w:rsid w:val="00AB3DBE"/>
    <w:rsid w:val="00AB4452"/>
    <w:rsid w:val="00AB4AED"/>
    <w:rsid w:val="00AB4E96"/>
    <w:rsid w:val="00AB54EE"/>
    <w:rsid w:val="00AB55E2"/>
    <w:rsid w:val="00AB68D2"/>
    <w:rsid w:val="00AB6F14"/>
    <w:rsid w:val="00AB708A"/>
    <w:rsid w:val="00AB7CEC"/>
    <w:rsid w:val="00AC0C65"/>
    <w:rsid w:val="00AC114E"/>
    <w:rsid w:val="00AC12B2"/>
    <w:rsid w:val="00AC12D3"/>
    <w:rsid w:val="00AC148A"/>
    <w:rsid w:val="00AC19CE"/>
    <w:rsid w:val="00AC33EE"/>
    <w:rsid w:val="00AC3DE5"/>
    <w:rsid w:val="00AC3E9D"/>
    <w:rsid w:val="00AC3F05"/>
    <w:rsid w:val="00AC484D"/>
    <w:rsid w:val="00AC4872"/>
    <w:rsid w:val="00AC49ED"/>
    <w:rsid w:val="00AC70FE"/>
    <w:rsid w:val="00AC735E"/>
    <w:rsid w:val="00AC745B"/>
    <w:rsid w:val="00AC75A1"/>
    <w:rsid w:val="00AC75F0"/>
    <w:rsid w:val="00AC7715"/>
    <w:rsid w:val="00AC7BBE"/>
    <w:rsid w:val="00AC7D0D"/>
    <w:rsid w:val="00AD1B30"/>
    <w:rsid w:val="00AD1C63"/>
    <w:rsid w:val="00AD1E0F"/>
    <w:rsid w:val="00AD1EBA"/>
    <w:rsid w:val="00AD214F"/>
    <w:rsid w:val="00AD221D"/>
    <w:rsid w:val="00AD2581"/>
    <w:rsid w:val="00AD2655"/>
    <w:rsid w:val="00AD2871"/>
    <w:rsid w:val="00AD2A88"/>
    <w:rsid w:val="00AD352F"/>
    <w:rsid w:val="00AD3532"/>
    <w:rsid w:val="00AD3541"/>
    <w:rsid w:val="00AD3BBB"/>
    <w:rsid w:val="00AD3BC6"/>
    <w:rsid w:val="00AD45FE"/>
    <w:rsid w:val="00AD460B"/>
    <w:rsid w:val="00AD494D"/>
    <w:rsid w:val="00AD4A6F"/>
    <w:rsid w:val="00AD5215"/>
    <w:rsid w:val="00AD59F3"/>
    <w:rsid w:val="00AD5FC6"/>
    <w:rsid w:val="00AD6729"/>
    <w:rsid w:val="00AD707E"/>
    <w:rsid w:val="00AE0039"/>
    <w:rsid w:val="00AE012B"/>
    <w:rsid w:val="00AE01FC"/>
    <w:rsid w:val="00AE0311"/>
    <w:rsid w:val="00AE0DC7"/>
    <w:rsid w:val="00AE2A59"/>
    <w:rsid w:val="00AE3575"/>
    <w:rsid w:val="00AE38F2"/>
    <w:rsid w:val="00AE4552"/>
    <w:rsid w:val="00AE52D3"/>
    <w:rsid w:val="00AE57ED"/>
    <w:rsid w:val="00AE6241"/>
    <w:rsid w:val="00AE62A2"/>
    <w:rsid w:val="00AE64D6"/>
    <w:rsid w:val="00AE6679"/>
    <w:rsid w:val="00AE6E6B"/>
    <w:rsid w:val="00AE713E"/>
    <w:rsid w:val="00AE7244"/>
    <w:rsid w:val="00AE745E"/>
    <w:rsid w:val="00AE7B6C"/>
    <w:rsid w:val="00AF0195"/>
    <w:rsid w:val="00AF053E"/>
    <w:rsid w:val="00AF0D79"/>
    <w:rsid w:val="00AF12F6"/>
    <w:rsid w:val="00AF309C"/>
    <w:rsid w:val="00AF30DA"/>
    <w:rsid w:val="00AF333C"/>
    <w:rsid w:val="00AF398D"/>
    <w:rsid w:val="00AF3CD9"/>
    <w:rsid w:val="00AF3E96"/>
    <w:rsid w:val="00AF45BD"/>
    <w:rsid w:val="00AF4C20"/>
    <w:rsid w:val="00AF4C87"/>
    <w:rsid w:val="00AF57FC"/>
    <w:rsid w:val="00AF5BBF"/>
    <w:rsid w:val="00AF5E58"/>
    <w:rsid w:val="00AF600C"/>
    <w:rsid w:val="00AF6407"/>
    <w:rsid w:val="00AF6608"/>
    <w:rsid w:val="00AF6F45"/>
    <w:rsid w:val="00AF7175"/>
    <w:rsid w:val="00AF796F"/>
    <w:rsid w:val="00B0017F"/>
    <w:rsid w:val="00B00A76"/>
    <w:rsid w:val="00B014B5"/>
    <w:rsid w:val="00B01581"/>
    <w:rsid w:val="00B017E3"/>
    <w:rsid w:val="00B019F5"/>
    <w:rsid w:val="00B01D58"/>
    <w:rsid w:val="00B0270E"/>
    <w:rsid w:val="00B02DAB"/>
    <w:rsid w:val="00B02F2D"/>
    <w:rsid w:val="00B03441"/>
    <w:rsid w:val="00B04BAB"/>
    <w:rsid w:val="00B04E44"/>
    <w:rsid w:val="00B04E9B"/>
    <w:rsid w:val="00B0502E"/>
    <w:rsid w:val="00B059FB"/>
    <w:rsid w:val="00B07687"/>
    <w:rsid w:val="00B0784B"/>
    <w:rsid w:val="00B078C3"/>
    <w:rsid w:val="00B07A3D"/>
    <w:rsid w:val="00B07CE6"/>
    <w:rsid w:val="00B07DBB"/>
    <w:rsid w:val="00B07EDA"/>
    <w:rsid w:val="00B1051C"/>
    <w:rsid w:val="00B105A7"/>
    <w:rsid w:val="00B107D7"/>
    <w:rsid w:val="00B10A9E"/>
    <w:rsid w:val="00B10B36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817"/>
    <w:rsid w:val="00B14CD3"/>
    <w:rsid w:val="00B14F97"/>
    <w:rsid w:val="00B15E6A"/>
    <w:rsid w:val="00B16225"/>
    <w:rsid w:val="00B1666E"/>
    <w:rsid w:val="00B16986"/>
    <w:rsid w:val="00B16A65"/>
    <w:rsid w:val="00B17184"/>
    <w:rsid w:val="00B2090D"/>
    <w:rsid w:val="00B20CAE"/>
    <w:rsid w:val="00B2120C"/>
    <w:rsid w:val="00B21B9B"/>
    <w:rsid w:val="00B21CF7"/>
    <w:rsid w:val="00B21E8A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B18"/>
    <w:rsid w:val="00B25FE9"/>
    <w:rsid w:val="00B2656D"/>
    <w:rsid w:val="00B26E6E"/>
    <w:rsid w:val="00B26F15"/>
    <w:rsid w:val="00B3050D"/>
    <w:rsid w:val="00B30626"/>
    <w:rsid w:val="00B31323"/>
    <w:rsid w:val="00B315D8"/>
    <w:rsid w:val="00B3225A"/>
    <w:rsid w:val="00B323EC"/>
    <w:rsid w:val="00B32963"/>
    <w:rsid w:val="00B32C13"/>
    <w:rsid w:val="00B32E6C"/>
    <w:rsid w:val="00B333DA"/>
    <w:rsid w:val="00B335A1"/>
    <w:rsid w:val="00B34085"/>
    <w:rsid w:val="00B347D2"/>
    <w:rsid w:val="00B34813"/>
    <w:rsid w:val="00B35346"/>
    <w:rsid w:val="00B36567"/>
    <w:rsid w:val="00B36656"/>
    <w:rsid w:val="00B3667F"/>
    <w:rsid w:val="00B366D4"/>
    <w:rsid w:val="00B37739"/>
    <w:rsid w:val="00B37FA7"/>
    <w:rsid w:val="00B406A5"/>
    <w:rsid w:val="00B4100E"/>
    <w:rsid w:val="00B41355"/>
    <w:rsid w:val="00B42204"/>
    <w:rsid w:val="00B426CE"/>
    <w:rsid w:val="00B43884"/>
    <w:rsid w:val="00B4446B"/>
    <w:rsid w:val="00B44874"/>
    <w:rsid w:val="00B454E4"/>
    <w:rsid w:val="00B456F9"/>
    <w:rsid w:val="00B45A34"/>
    <w:rsid w:val="00B46A07"/>
    <w:rsid w:val="00B46F3F"/>
    <w:rsid w:val="00B47A13"/>
    <w:rsid w:val="00B47BB2"/>
    <w:rsid w:val="00B50028"/>
    <w:rsid w:val="00B50402"/>
    <w:rsid w:val="00B5059A"/>
    <w:rsid w:val="00B507F3"/>
    <w:rsid w:val="00B50B7B"/>
    <w:rsid w:val="00B50EE2"/>
    <w:rsid w:val="00B514DF"/>
    <w:rsid w:val="00B51E42"/>
    <w:rsid w:val="00B51E8A"/>
    <w:rsid w:val="00B52218"/>
    <w:rsid w:val="00B52B50"/>
    <w:rsid w:val="00B53438"/>
    <w:rsid w:val="00B53971"/>
    <w:rsid w:val="00B546E3"/>
    <w:rsid w:val="00B56737"/>
    <w:rsid w:val="00B569A2"/>
    <w:rsid w:val="00B56EE4"/>
    <w:rsid w:val="00B56F88"/>
    <w:rsid w:val="00B60BDC"/>
    <w:rsid w:val="00B610DB"/>
    <w:rsid w:val="00B61476"/>
    <w:rsid w:val="00B61521"/>
    <w:rsid w:val="00B627C5"/>
    <w:rsid w:val="00B62B40"/>
    <w:rsid w:val="00B630A0"/>
    <w:rsid w:val="00B639D7"/>
    <w:rsid w:val="00B63F15"/>
    <w:rsid w:val="00B64770"/>
    <w:rsid w:val="00B649A9"/>
    <w:rsid w:val="00B64A89"/>
    <w:rsid w:val="00B64B75"/>
    <w:rsid w:val="00B6517C"/>
    <w:rsid w:val="00B66096"/>
    <w:rsid w:val="00B66987"/>
    <w:rsid w:val="00B66EA4"/>
    <w:rsid w:val="00B6749A"/>
    <w:rsid w:val="00B6795E"/>
    <w:rsid w:val="00B7041A"/>
    <w:rsid w:val="00B71274"/>
    <w:rsid w:val="00B72299"/>
    <w:rsid w:val="00B72419"/>
    <w:rsid w:val="00B724AF"/>
    <w:rsid w:val="00B7287B"/>
    <w:rsid w:val="00B72AE6"/>
    <w:rsid w:val="00B72E73"/>
    <w:rsid w:val="00B739E2"/>
    <w:rsid w:val="00B741FB"/>
    <w:rsid w:val="00B75BD5"/>
    <w:rsid w:val="00B75C42"/>
    <w:rsid w:val="00B75FE0"/>
    <w:rsid w:val="00B7673C"/>
    <w:rsid w:val="00B773B1"/>
    <w:rsid w:val="00B776F8"/>
    <w:rsid w:val="00B77C65"/>
    <w:rsid w:val="00B806F9"/>
    <w:rsid w:val="00B816AA"/>
    <w:rsid w:val="00B826CD"/>
    <w:rsid w:val="00B82BC5"/>
    <w:rsid w:val="00B834F6"/>
    <w:rsid w:val="00B8367D"/>
    <w:rsid w:val="00B83CE8"/>
    <w:rsid w:val="00B83E25"/>
    <w:rsid w:val="00B83F6B"/>
    <w:rsid w:val="00B84432"/>
    <w:rsid w:val="00B849C1"/>
    <w:rsid w:val="00B84D99"/>
    <w:rsid w:val="00B8529C"/>
    <w:rsid w:val="00B852AE"/>
    <w:rsid w:val="00B86D96"/>
    <w:rsid w:val="00B86DBE"/>
    <w:rsid w:val="00B86DCA"/>
    <w:rsid w:val="00B86EDA"/>
    <w:rsid w:val="00B8776C"/>
    <w:rsid w:val="00B879BD"/>
    <w:rsid w:val="00B901FD"/>
    <w:rsid w:val="00B9107B"/>
    <w:rsid w:val="00B910F3"/>
    <w:rsid w:val="00B912D9"/>
    <w:rsid w:val="00B91C77"/>
    <w:rsid w:val="00B927BC"/>
    <w:rsid w:val="00B92C68"/>
    <w:rsid w:val="00B9303E"/>
    <w:rsid w:val="00B93524"/>
    <w:rsid w:val="00B93BB8"/>
    <w:rsid w:val="00B941D9"/>
    <w:rsid w:val="00B9424D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0F90"/>
    <w:rsid w:val="00BA10F6"/>
    <w:rsid w:val="00BA13D6"/>
    <w:rsid w:val="00BA1FA9"/>
    <w:rsid w:val="00BA2039"/>
    <w:rsid w:val="00BA2190"/>
    <w:rsid w:val="00BA2B36"/>
    <w:rsid w:val="00BA354E"/>
    <w:rsid w:val="00BA407F"/>
    <w:rsid w:val="00BA42E6"/>
    <w:rsid w:val="00BA444D"/>
    <w:rsid w:val="00BA4F22"/>
    <w:rsid w:val="00BA50A4"/>
    <w:rsid w:val="00BA50FC"/>
    <w:rsid w:val="00BA5242"/>
    <w:rsid w:val="00BA5322"/>
    <w:rsid w:val="00BA5909"/>
    <w:rsid w:val="00BA5F0F"/>
    <w:rsid w:val="00BA6890"/>
    <w:rsid w:val="00BA6F17"/>
    <w:rsid w:val="00BA71DF"/>
    <w:rsid w:val="00BA751E"/>
    <w:rsid w:val="00BA75E3"/>
    <w:rsid w:val="00BA76B9"/>
    <w:rsid w:val="00BA7BA0"/>
    <w:rsid w:val="00BB013C"/>
    <w:rsid w:val="00BB0BE5"/>
    <w:rsid w:val="00BB0EAA"/>
    <w:rsid w:val="00BB1E29"/>
    <w:rsid w:val="00BB3155"/>
    <w:rsid w:val="00BB38ED"/>
    <w:rsid w:val="00BB50D3"/>
    <w:rsid w:val="00BB53C3"/>
    <w:rsid w:val="00BB5C84"/>
    <w:rsid w:val="00BB630A"/>
    <w:rsid w:val="00BB6A20"/>
    <w:rsid w:val="00BB754D"/>
    <w:rsid w:val="00BB7A09"/>
    <w:rsid w:val="00BB7C5F"/>
    <w:rsid w:val="00BC0557"/>
    <w:rsid w:val="00BC0797"/>
    <w:rsid w:val="00BC0E85"/>
    <w:rsid w:val="00BC10AE"/>
    <w:rsid w:val="00BC1557"/>
    <w:rsid w:val="00BC3146"/>
    <w:rsid w:val="00BC37A0"/>
    <w:rsid w:val="00BC3826"/>
    <w:rsid w:val="00BC46EF"/>
    <w:rsid w:val="00BC4CC5"/>
    <w:rsid w:val="00BC5333"/>
    <w:rsid w:val="00BC55A0"/>
    <w:rsid w:val="00BC5A4B"/>
    <w:rsid w:val="00BC5F42"/>
    <w:rsid w:val="00BC6559"/>
    <w:rsid w:val="00BC7680"/>
    <w:rsid w:val="00BD045A"/>
    <w:rsid w:val="00BD0C2E"/>
    <w:rsid w:val="00BD1244"/>
    <w:rsid w:val="00BD16C6"/>
    <w:rsid w:val="00BD204F"/>
    <w:rsid w:val="00BD2C8B"/>
    <w:rsid w:val="00BD2EEF"/>
    <w:rsid w:val="00BD43F1"/>
    <w:rsid w:val="00BD472E"/>
    <w:rsid w:val="00BD4D64"/>
    <w:rsid w:val="00BD4EF9"/>
    <w:rsid w:val="00BD5132"/>
    <w:rsid w:val="00BD52F3"/>
    <w:rsid w:val="00BD53B0"/>
    <w:rsid w:val="00BD58B2"/>
    <w:rsid w:val="00BD5BAC"/>
    <w:rsid w:val="00BD60B3"/>
    <w:rsid w:val="00BD61FC"/>
    <w:rsid w:val="00BD697F"/>
    <w:rsid w:val="00BD69CD"/>
    <w:rsid w:val="00BD76CA"/>
    <w:rsid w:val="00BD77A4"/>
    <w:rsid w:val="00BD7848"/>
    <w:rsid w:val="00BD787C"/>
    <w:rsid w:val="00BD7D11"/>
    <w:rsid w:val="00BD7F57"/>
    <w:rsid w:val="00BE0481"/>
    <w:rsid w:val="00BE0577"/>
    <w:rsid w:val="00BE173C"/>
    <w:rsid w:val="00BE1BF0"/>
    <w:rsid w:val="00BE223A"/>
    <w:rsid w:val="00BE327D"/>
    <w:rsid w:val="00BE336E"/>
    <w:rsid w:val="00BE3404"/>
    <w:rsid w:val="00BE3D95"/>
    <w:rsid w:val="00BE3F94"/>
    <w:rsid w:val="00BE477E"/>
    <w:rsid w:val="00BE4D40"/>
    <w:rsid w:val="00BE505A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7AD"/>
    <w:rsid w:val="00BF181E"/>
    <w:rsid w:val="00BF1D31"/>
    <w:rsid w:val="00BF2E67"/>
    <w:rsid w:val="00BF337B"/>
    <w:rsid w:val="00BF383D"/>
    <w:rsid w:val="00BF3D9F"/>
    <w:rsid w:val="00BF3F2C"/>
    <w:rsid w:val="00BF42F4"/>
    <w:rsid w:val="00BF46CC"/>
    <w:rsid w:val="00BF4DEE"/>
    <w:rsid w:val="00BF59B9"/>
    <w:rsid w:val="00BF5AB2"/>
    <w:rsid w:val="00BF62B0"/>
    <w:rsid w:val="00C001C4"/>
    <w:rsid w:val="00C0096D"/>
    <w:rsid w:val="00C00B27"/>
    <w:rsid w:val="00C00CEB"/>
    <w:rsid w:val="00C00ED2"/>
    <w:rsid w:val="00C01391"/>
    <w:rsid w:val="00C0176C"/>
    <w:rsid w:val="00C02078"/>
    <w:rsid w:val="00C02612"/>
    <w:rsid w:val="00C03125"/>
    <w:rsid w:val="00C03342"/>
    <w:rsid w:val="00C03A1A"/>
    <w:rsid w:val="00C042F7"/>
    <w:rsid w:val="00C048E2"/>
    <w:rsid w:val="00C053C6"/>
    <w:rsid w:val="00C059AE"/>
    <w:rsid w:val="00C06384"/>
    <w:rsid w:val="00C068FC"/>
    <w:rsid w:val="00C06A21"/>
    <w:rsid w:val="00C06C6B"/>
    <w:rsid w:val="00C06E11"/>
    <w:rsid w:val="00C1019A"/>
    <w:rsid w:val="00C10A1E"/>
    <w:rsid w:val="00C11485"/>
    <w:rsid w:val="00C11C22"/>
    <w:rsid w:val="00C12169"/>
    <w:rsid w:val="00C12980"/>
    <w:rsid w:val="00C131FD"/>
    <w:rsid w:val="00C13332"/>
    <w:rsid w:val="00C1349A"/>
    <w:rsid w:val="00C13510"/>
    <w:rsid w:val="00C13982"/>
    <w:rsid w:val="00C13CC1"/>
    <w:rsid w:val="00C14051"/>
    <w:rsid w:val="00C1442B"/>
    <w:rsid w:val="00C1479A"/>
    <w:rsid w:val="00C1488A"/>
    <w:rsid w:val="00C14A32"/>
    <w:rsid w:val="00C156D8"/>
    <w:rsid w:val="00C15A3E"/>
    <w:rsid w:val="00C16574"/>
    <w:rsid w:val="00C167AD"/>
    <w:rsid w:val="00C16C63"/>
    <w:rsid w:val="00C17384"/>
    <w:rsid w:val="00C1767C"/>
    <w:rsid w:val="00C2010E"/>
    <w:rsid w:val="00C20903"/>
    <w:rsid w:val="00C20C7A"/>
    <w:rsid w:val="00C21224"/>
    <w:rsid w:val="00C215B3"/>
    <w:rsid w:val="00C21748"/>
    <w:rsid w:val="00C21BC0"/>
    <w:rsid w:val="00C21DF1"/>
    <w:rsid w:val="00C22423"/>
    <w:rsid w:val="00C22771"/>
    <w:rsid w:val="00C22D0F"/>
    <w:rsid w:val="00C2320F"/>
    <w:rsid w:val="00C235E5"/>
    <w:rsid w:val="00C23984"/>
    <w:rsid w:val="00C24027"/>
    <w:rsid w:val="00C2426F"/>
    <w:rsid w:val="00C24950"/>
    <w:rsid w:val="00C24DE5"/>
    <w:rsid w:val="00C252A3"/>
    <w:rsid w:val="00C25399"/>
    <w:rsid w:val="00C25DFD"/>
    <w:rsid w:val="00C25FC7"/>
    <w:rsid w:val="00C26512"/>
    <w:rsid w:val="00C26782"/>
    <w:rsid w:val="00C27407"/>
    <w:rsid w:val="00C27854"/>
    <w:rsid w:val="00C279C6"/>
    <w:rsid w:val="00C27C20"/>
    <w:rsid w:val="00C308A4"/>
    <w:rsid w:val="00C30E58"/>
    <w:rsid w:val="00C3132B"/>
    <w:rsid w:val="00C313B0"/>
    <w:rsid w:val="00C31C84"/>
    <w:rsid w:val="00C31D6B"/>
    <w:rsid w:val="00C31ECC"/>
    <w:rsid w:val="00C33743"/>
    <w:rsid w:val="00C34A6A"/>
    <w:rsid w:val="00C34D62"/>
    <w:rsid w:val="00C34EF4"/>
    <w:rsid w:val="00C35136"/>
    <w:rsid w:val="00C35960"/>
    <w:rsid w:val="00C3598C"/>
    <w:rsid w:val="00C35BB3"/>
    <w:rsid w:val="00C36377"/>
    <w:rsid w:val="00C3655C"/>
    <w:rsid w:val="00C3658E"/>
    <w:rsid w:val="00C368E1"/>
    <w:rsid w:val="00C37011"/>
    <w:rsid w:val="00C37314"/>
    <w:rsid w:val="00C37C21"/>
    <w:rsid w:val="00C40073"/>
    <w:rsid w:val="00C413FB"/>
    <w:rsid w:val="00C4158F"/>
    <w:rsid w:val="00C41658"/>
    <w:rsid w:val="00C41E37"/>
    <w:rsid w:val="00C4213B"/>
    <w:rsid w:val="00C43102"/>
    <w:rsid w:val="00C433F5"/>
    <w:rsid w:val="00C4431A"/>
    <w:rsid w:val="00C44932"/>
    <w:rsid w:val="00C44E2E"/>
    <w:rsid w:val="00C45336"/>
    <w:rsid w:val="00C45A01"/>
    <w:rsid w:val="00C46236"/>
    <w:rsid w:val="00C4668D"/>
    <w:rsid w:val="00C466BB"/>
    <w:rsid w:val="00C4710E"/>
    <w:rsid w:val="00C4732E"/>
    <w:rsid w:val="00C47C06"/>
    <w:rsid w:val="00C502C6"/>
    <w:rsid w:val="00C50C9A"/>
    <w:rsid w:val="00C5127B"/>
    <w:rsid w:val="00C51597"/>
    <w:rsid w:val="00C5201B"/>
    <w:rsid w:val="00C52254"/>
    <w:rsid w:val="00C52925"/>
    <w:rsid w:val="00C53B3B"/>
    <w:rsid w:val="00C54739"/>
    <w:rsid w:val="00C54754"/>
    <w:rsid w:val="00C54CD3"/>
    <w:rsid w:val="00C5530F"/>
    <w:rsid w:val="00C553A7"/>
    <w:rsid w:val="00C55861"/>
    <w:rsid w:val="00C55E80"/>
    <w:rsid w:val="00C5660D"/>
    <w:rsid w:val="00C56687"/>
    <w:rsid w:val="00C566ED"/>
    <w:rsid w:val="00C56CB5"/>
    <w:rsid w:val="00C57203"/>
    <w:rsid w:val="00C57285"/>
    <w:rsid w:val="00C6033D"/>
    <w:rsid w:val="00C608FF"/>
    <w:rsid w:val="00C60A38"/>
    <w:rsid w:val="00C60CA1"/>
    <w:rsid w:val="00C61825"/>
    <w:rsid w:val="00C61EE8"/>
    <w:rsid w:val="00C62053"/>
    <w:rsid w:val="00C62566"/>
    <w:rsid w:val="00C62FFC"/>
    <w:rsid w:val="00C633FA"/>
    <w:rsid w:val="00C63A9D"/>
    <w:rsid w:val="00C63E70"/>
    <w:rsid w:val="00C64DAD"/>
    <w:rsid w:val="00C6542B"/>
    <w:rsid w:val="00C6577C"/>
    <w:rsid w:val="00C6600D"/>
    <w:rsid w:val="00C660EE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8EA"/>
    <w:rsid w:val="00C739FB"/>
    <w:rsid w:val="00C73B14"/>
    <w:rsid w:val="00C74048"/>
    <w:rsid w:val="00C75181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0C54"/>
    <w:rsid w:val="00C8106D"/>
    <w:rsid w:val="00C81BF1"/>
    <w:rsid w:val="00C81D46"/>
    <w:rsid w:val="00C81DC2"/>
    <w:rsid w:val="00C81EDE"/>
    <w:rsid w:val="00C82426"/>
    <w:rsid w:val="00C82A2A"/>
    <w:rsid w:val="00C82C88"/>
    <w:rsid w:val="00C831E7"/>
    <w:rsid w:val="00C835EB"/>
    <w:rsid w:val="00C836D8"/>
    <w:rsid w:val="00C839C0"/>
    <w:rsid w:val="00C85458"/>
    <w:rsid w:val="00C85E1D"/>
    <w:rsid w:val="00C86A31"/>
    <w:rsid w:val="00C877FF"/>
    <w:rsid w:val="00C87F47"/>
    <w:rsid w:val="00C90628"/>
    <w:rsid w:val="00C91304"/>
    <w:rsid w:val="00C91847"/>
    <w:rsid w:val="00C921EB"/>
    <w:rsid w:val="00C9268F"/>
    <w:rsid w:val="00C92D50"/>
    <w:rsid w:val="00C9303D"/>
    <w:rsid w:val="00C932D1"/>
    <w:rsid w:val="00C94C89"/>
    <w:rsid w:val="00C94FF2"/>
    <w:rsid w:val="00C95DD1"/>
    <w:rsid w:val="00C973FB"/>
    <w:rsid w:val="00C97521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44FA"/>
    <w:rsid w:val="00CA4809"/>
    <w:rsid w:val="00CA4B47"/>
    <w:rsid w:val="00CA4FA5"/>
    <w:rsid w:val="00CA538D"/>
    <w:rsid w:val="00CA5E97"/>
    <w:rsid w:val="00CA6039"/>
    <w:rsid w:val="00CA66F4"/>
    <w:rsid w:val="00CA747C"/>
    <w:rsid w:val="00CA76F6"/>
    <w:rsid w:val="00CB037E"/>
    <w:rsid w:val="00CB10ED"/>
    <w:rsid w:val="00CB1295"/>
    <w:rsid w:val="00CB215D"/>
    <w:rsid w:val="00CB3C20"/>
    <w:rsid w:val="00CB54CE"/>
    <w:rsid w:val="00CB5514"/>
    <w:rsid w:val="00CB5680"/>
    <w:rsid w:val="00CB609F"/>
    <w:rsid w:val="00CB6412"/>
    <w:rsid w:val="00CB7163"/>
    <w:rsid w:val="00CB7D20"/>
    <w:rsid w:val="00CB7F1C"/>
    <w:rsid w:val="00CC0D3C"/>
    <w:rsid w:val="00CC0FD4"/>
    <w:rsid w:val="00CC10CD"/>
    <w:rsid w:val="00CC11F9"/>
    <w:rsid w:val="00CC1775"/>
    <w:rsid w:val="00CC1997"/>
    <w:rsid w:val="00CC19A0"/>
    <w:rsid w:val="00CC1C41"/>
    <w:rsid w:val="00CC2128"/>
    <w:rsid w:val="00CC214D"/>
    <w:rsid w:val="00CC2F40"/>
    <w:rsid w:val="00CC3117"/>
    <w:rsid w:val="00CC3D2C"/>
    <w:rsid w:val="00CC43AB"/>
    <w:rsid w:val="00CC4FE3"/>
    <w:rsid w:val="00CC5359"/>
    <w:rsid w:val="00CC57B7"/>
    <w:rsid w:val="00CC5E28"/>
    <w:rsid w:val="00CC6185"/>
    <w:rsid w:val="00CC6755"/>
    <w:rsid w:val="00CC690C"/>
    <w:rsid w:val="00CC6DD1"/>
    <w:rsid w:val="00CC6EB6"/>
    <w:rsid w:val="00CC7810"/>
    <w:rsid w:val="00CD0349"/>
    <w:rsid w:val="00CD09DE"/>
    <w:rsid w:val="00CD0F1C"/>
    <w:rsid w:val="00CD18AB"/>
    <w:rsid w:val="00CD18BC"/>
    <w:rsid w:val="00CD1B3B"/>
    <w:rsid w:val="00CD1CAE"/>
    <w:rsid w:val="00CD1CC4"/>
    <w:rsid w:val="00CD2386"/>
    <w:rsid w:val="00CD3010"/>
    <w:rsid w:val="00CD3B57"/>
    <w:rsid w:val="00CD4997"/>
    <w:rsid w:val="00CD5391"/>
    <w:rsid w:val="00CD547D"/>
    <w:rsid w:val="00CD54E4"/>
    <w:rsid w:val="00CD637B"/>
    <w:rsid w:val="00CD64DB"/>
    <w:rsid w:val="00CD666E"/>
    <w:rsid w:val="00CD6FB8"/>
    <w:rsid w:val="00CD7053"/>
    <w:rsid w:val="00CD712B"/>
    <w:rsid w:val="00CD7924"/>
    <w:rsid w:val="00CE03D6"/>
    <w:rsid w:val="00CE062B"/>
    <w:rsid w:val="00CE10B3"/>
    <w:rsid w:val="00CE185D"/>
    <w:rsid w:val="00CE27E1"/>
    <w:rsid w:val="00CE27F1"/>
    <w:rsid w:val="00CE3362"/>
    <w:rsid w:val="00CE347C"/>
    <w:rsid w:val="00CE3A1F"/>
    <w:rsid w:val="00CE3BE0"/>
    <w:rsid w:val="00CE3E5F"/>
    <w:rsid w:val="00CE44A3"/>
    <w:rsid w:val="00CE4784"/>
    <w:rsid w:val="00CE47E4"/>
    <w:rsid w:val="00CE4AEA"/>
    <w:rsid w:val="00CE4B21"/>
    <w:rsid w:val="00CE4B8C"/>
    <w:rsid w:val="00CE4C2E"/>
    <w:rsid w:val="00CE4C7A"/>
    <w:rsid w:val="00CE5B84"/>
    <w:rsid w:val="00CE5CCE"/>
    <w:rsid w:val="00CE6193"/>
    <w:rsid w:val="00CE646A"/>
    <w:rsid w:val="00CE6F09"/>
    <w:rsid w:val="00CE76EB"/>
    <w:rsid w:val="00CE7770"/>
    <w:rsid w:val="00CF0213"/>
    <w:rsid w:val="00CF0229"/>
    <w:rsid w:val="00CF04BB"/>
    <w:rsid w:val="00CF05DA"/>
    <w:rsid w:val="00CF067E"/>
    <w:rsid w:val="00CF069F"/>
    <w:rsid w:val="00CF0D10"/>
    <w:rsid w:val="00CF1748"/>
    <w:rsid w:val="00CF18E5"/>
    <w:rsid w:val="00CF1951"/>
    <w:rsid w:val="00CF1EFE"/>
    <w:rsid w:val="00CF415A"/>
    <w:rsid w:val="00CF477C"/>
    <w:rsid w:val="00CF4949"/>
    <w:rsid w:val="00CF55F0"/>
    <w:rsid w:val="00CF561D"/>
    <w:rsid w:val="00CF59E4"/>
    <w:rsid w:val="00CF5F86"/>
    <w:rsid w:val="00CF6B9E"/>
    <w:rsid w:val="00CF6E77"/>
    <w:rsid w:val="00CF6FA9"/>
    <w:rsid w:val="00CF7D80"/>
    <w:rsid w:val="00D0095B"/>
    <w:rsid w:val="00D00CC1"/>
    <w:rsid w:val="00D00DB1"/>
    <w:rsid w:val="00D01101"/>
    <w:rsid w:val="00D019F7"/>
    <w:rsid w:val="00D01C8F"/>
    <w:rsid w:val="00D0237E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161"/>
    <w:rsid w:val="00D10449"/>
    <w:rsid w:val="00D10E47"/>
    <w:rsid w:val="00D1165A"/>
    <w:rsid w:val="00D11777"/>
    <w:rsid w:val="00D11A38"/>
    <w:rsid w:val="00D11B27"/>
    <w:rsid w:val="00D13102"/>
    <w:rsid w:val="00D13436"/>
    <w:rsid w:val="00D13902"/>
    <w:rsid w:val="00D13D48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72D7"/>
    <w:rsid w:val="00D17DF1"/>
    <w:rsid w:val="00D20EFB"/>
    <w:rsid w:val="00D223FA"/>
    <w:rsid w:val="00D22A9F"/>
    <w:rsid w:val="00D22BDE"/>
    <w:rsid w:val="00D2306D"/>
    <w:rsid w:val="00D24B76"/>
    <w:rsid w:val="00D25495"/>
    <w:rsid w:val="00D259D3"/>
    <w:rsid w:val="00D26EF8"/>
    <w:rsid w:val="00D27BBF"/>
    <w:rsid w:val="00D315EF"/>
    <w:rsid w:val="00D316FC"/>
    <w:rsid w:val="00D3178F"/>
    <w:rsid w:val="00D31D17"/>
    <w:rsid w:val="00D3212F"/>
    <w:rsid w:val="00D32133"/>
    <w:rsid w:val="00D33A32"/>
    <w:rsid w:val="00D33F7E"/>
    <w:rsid w:val="00D3445B"/>
    <w:rsid w:val="00D34614"/>
    <w:rsid w:val="00D34974"/>
    <w:rsid w:val="00D34D07"/>
    <w:rsid w:val="00D34E15"/>
    <w:rsid w:val="00D3544B"/>
    <w:rsid w:val="00D35C50"/>
    <w:rsid w:val="00D35CC0"/>
    <w:rsid w:val="00D35E30"/>
    <w:rsid w:val="00D362B9"/>
    <w:rsid w:val="00D36439"/>
    <w:rsid w:val="00D364F3"/>
    <w:rsid w:val="00D36B1E"/>
    <w:rsid w:val="00D376D1"/>
    <w:rsid w:val="00D40102"/>
    <w:rsid w:val="00D40447"/>
    <w:rsid w:val="00D404E0"/>
    <w:rsid w:val="00D40D31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4B69"/>
    <w:rsid w:val="00D4538C"/>
    <w:rsid w:val="00D45595"/>
    <w:rsid w:val="00D457CA"/>
    <w:rsid w:val="00D45BB0"/>
    <w:rsid w:val="00D46F09"/>
    <w:rsid w:val="00D4764D"/>
    <w:rsid w:val="00D50A6C"/>
    <w:rsid w:val="00D50BA7"/>
    <w:rsid w:val="00D518C7"/>
    <w:rsid w:val="00D5286F"/>
    <w:rsid w:val="00D53844"/>
    <w:rsid w:val="00D54213"/>
    <w:rsid w:val="00D54385"/>
    <w:rsid w:val="00D544F7"/>
    <w:rsid w:val="00D55B74"/>
    <w:rsid w:val="00D56154"/>
    <w:rsid w:val="00D561A2"/>
    <w:rsid w:val="00D564DF"/>
    <w:rsid w:val="00D56841"/>
    <w:rsid w:val="00D569C1"/>
    <w:rsid w:val="00D56DFB"/>
    <w:rsid w:val="00D57A44"/>
    <w:rsid w:val="00D60367"/>
    <w:rsid w:val="00D60420"/>
    <w:rsid w:val="00D60622"/>
    <w:rsid w:val="00D60820"/>
    <w:rsid w:val="00D60DE5"/>
    <w:rsid w:val="00D613A1"/>
    <w:rsid w:val="00D619C2"/>
    <w:rsid w:val="00D61A78"/>
    <w:rsid w:val="00D61BBE"/>
    <w:rsid w:val="00D61CB6"/>
    <w:rsid w:val="00D6355E"/>
    <w:rsid w:val="00D63E6F"/>
    <w:rsid w:val="00D6404D"/>
    <w:rsid w:val="00D6454A"/>
    <w:rsid w:val="00D64D35"/>
    <w:rsid w:val="00D64F5B"/>
    <w:rsid w:val="00D6692F"/>
    <w:rsid w:val="00D66CF8"/>
    <w:rsid w:val="00D676EC"/>
    <w:rsid w:val="00D67A9C"/>
    <w:rsid w:val="00D67F03"/>
    <w:rsid w:val="00D705F6"/>
    <w:rsid w:val="00D71731"/>
    <w:rsid w:val="00D71D8B"/>
    <w:rsid w:val="00D71F1D"/>
    <w:rsid w:val="00D7205A"/>
    <w:rsid w:val="00D7218C"/>
    <w:rsid w:val="00D7230F"/>
    <w:rsid w:val="00D72965"/>
    <w:rsid w:val="00D734AA"/>
    <w:rsid w:val="00D73CC2"/>
    <w:rsid w:val="00D74332"/>
    <w:rsid w:val="00D74560"/>
    <w:rsid w:val="00D74AC9"/>
    <w:rsid w:val="00D758AB"/>
    <w:rsid w:val="00D76C1E"/>
    <w:rsid w:val="00D77224"/>
    <w:rsid w:val="00D774A7"/>
    <w:rsid w:val="00D7751A"/>
    <w:rsid w:val="00D77669"/>
    <w:rsid w:val="00D77C6B"/>
    <w:rsid w:val="00D77CE1"/>
    <w:rsid w:val="00D77E1D"/>
    <w:rsid w:val="00D80501"/>
    <w:rsid w:val="00D81320"/>
    <w:rsid w:val="00D81542"/>
    <w:rsid w:val="00D818D1"/>
    <w:rsid w:val="00D81C2F"/>
    <w:rsid w:val="00D82A06"/>
    <w:rsid w:val="00D82E30"/>
    <w:rsid w:val="00D830D4"/>
    <w:rsid w:val="00D8357D"/>
    <w:rsid w:val="00D8382F"/>
    <w:rsid w:val="00D83927"/>
    <w:rsid w:val="00D84967"/>
    <w:rsid w:val="00D84F44"/>
    <w:rsid w:val="00D852A9"/>
    <w:rsid w:val="00D85E4F"/>
    <w:rsid w:val="00D86010"/>
    <w:rsid w:val="00D86307"/>
    <w:rsid w:val="00D86BAE"/>
    <w:rsid w:val="00D86DF1"/>
    <w:rsid w:val="00D870D1"/>
    <w:rsid w:val="00D872FF"/>
    <w:rsid w:val="00D87551"/>
    <w:rsid w:val="00D87642"/>
    <w:rsid w:val="00D87F05"/>
    <w:rsid w:val="00D902D3"/>
    <w:rsid w:val="00D90627"/>
    <w:rsid w:val="00D909A4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D13"/>
    <w:rsid w:val="00DA47DE"/>
    <w:rsid w:val="00DA539C"/>
    <w:rsid w:val="00DA55D9"/>
    <w:rsid w:val="00DA593A"/>
    <w:rsid w:val="00DA5B58"/>
    <w:rsid w:val="00DA5D1B"/>
    <w:rsid w:val="00DA5F29"/>
    <w:rsid w:val="00DA64E8"/>
    <w:rsid w:val="00DA662E"/>
    <w:rsid w:val="00DA69E5"/>
    <w:rsid w:val="00DA6BD0"/>
    <w:rsid w:val="00DA6E27"/>
    <w:rsid w:val="00DB07CD"/>
    <w:rsid w:val="00DB1539"/>
    <w:rsid w:val="00DB246E"/>
    <w:rsid w:val="00DB3EB4"/>
    <w:rsid w:val="00DB4CC2"/>
    <w:rsid w:val="00DB5130"/>
    <w:rsid w:val="00DB5466"/>
    <w:rsid w:val="00DB595E"/>
    <w:rsid w:val="00DB5A65"/>
    <w:rsid w:val="00DB6033"/>
    <w:rsid w:val="00DB65E3"/>
    <w:rsid w:val="00DB6B4B"/>
    <w:rsid w:val="00DB6BD6"/>
    <w:rsid w:val="00DB703C"/>
    <w:rsid w:val="00DB74A6"/>
    <w:rsid w:val="00DB75DF"/>
    <w:rsid w:val="00DB7669"/>
    <w:rsid w:val="00DB777C"/>
    <w:rsid w:val="00DB7ABB"/>
    <w:rsid w:val="00DB7AD7"/>
    <w:rsid w:val="00DC0D38"/>
    <w:rsid w:val="00DC0D50"/>
    <w:rsid w:val="00DC1871"/>
    <w:rsid w:val="00DC1913"/>
    <w:rsid w:val="00DC1AB3"/>
    <w:rsid w:val="00DC1F5F"/>
    <w:rsid w:val="00DC20A1"/>
    <w:rsid w:val="00DC218B"/>
    <w:rsid w:val="00DC2D16"/>
    <w:rsid w:val="00DC4BCE"/>
    <w:rsid w:val="00DC5956"/>
    <w:rsid w:val="00DC6DB7"/>
    <w:rsid w:val="00DC6F2C"/>
    <w:rsid w:val="00DC784A"/>
    <w:rsid w:val="00DC79D0"/>
    <w:rsid w:val="00DD051E"/>
    <w:rsid w:val="00DD0B3B"/>
    <w:rsid w:val="00DD0C52"/>
    <w:rsid w:val="00DD0F9E"/>
    <w:rsid w:val="00DD1290"/>
    <w:rsid w:val="00DD1325"/>
    <w:rsid w:val="00DD1B20"/>
    <w:rsid w:val="00DD1C8E"/>
    <w:rsid w:val="00DD3215"/>
    <w:rsid w:val="00DD34E3"/>
    <w:rsid w:val="00DD3767"/>
    <w:rsid w:val="00DD3934"/>
    <w:rsid w:val="00DD4508"/>
    <w:rsid w:val="00DD4BC4"/>
    <w:rsid w:val="00DD504B"/>
    <w:rsid w:val="00DD534B"/>
    <w:rsid w:val="00DD59D7"/>
    <w:rsid w:val="00DD5AA2"/>
    <w:rsid w:val="00DD6086"/>
    <w:rsid w:val="00DD6389"/>
    <w:rsid w:val="00DD65E6"/>
    <w:rsid w:val="00DD681A"/>
    <w:rsid w:val="00DD6D7C"/>
    <w:rsid w:val="00DD6DAB"/>
    <w:rsid w:val="00DD6DF9"/>
    <w:rsid w:val="00DD6E44"/>
    <w:rsid w:val="00DD72C6"/>
    <w:rsid w:val="00DD76F7"/>
    <w:rsid w:val="00DD7B23"/>
    <w:rsid w:val="00DE0303"/>
    <w:rsid w:val="00DE092D"/>
    <w:rsid w:val="00DE0A06"/>
    <w:rsid w:val="00DE0BC3"/>
    <w:rsid w:val="00DE1229"/>
    <w:rsid w:val="00DE12A6"/>
    <w:rsid w:val="00DE143D"/>
    <w:rsid w:val="00DE155D"/>
    <w:rsid w:val="00DE1A77"/>
    <w:rsid w:val="00DE1DE7"/>
    <w:rsid w:val="00DE2C58"/>
    <w:rsid w:val="00DE2F23"/>
    <w:rsid w:val="00DE3E50"/>
    <w:rsid w:val="00DE403B"/>
    <w:rsid w:val="00DE4615"/>
    <w:rsid w:val="00DE59A4"/>
    <w:rsid w:val="00DE5CA8"/>
    <w:rsid w:val="00DE5D3C"/>
    <w:rsid w:val="00DE64CD"/>
    <w:rsid w:val="00DE684B"/>
    <w:rsid w:val="00DE6940"/>
    <w:rsid w:val="00DE6988"/>
    <w:rsid w:val="00DE732B"/>
    <w:rsid w:val="00DE7FB6"/>
    <w:rsid w:val="00DF01CA"/>
    <w:rsid w:val="00DF0580"/>
    <w:rsid w:val="00DF0983"/>
    <w:rsid w:val="00DF0DCF"/>
    <w:rsid w:val="00DF104E"/>
    <w:rsid w:val="00DF24BE"/>
    <w:rsid w:val="00DF2CE1"/>
    <w:rsid w:val="00DF31A4"/>
    <w:rsid w:val="00DF4754"/>
    <w:rsid w:val="00DF570D"/>
    <w:rsid w:val="00DF5AA7"/>
    <w:rsid w:val="00DF5E1C"/>
    <w:rsid w:val="00DF5F86"/>
    <w:rsid w:val="00DF67C0"/>
    <w:rsid w:val="00DF6A3E"/>
    <w:rsid w:val="00DF7411"/>
    <w:rsid w:val="00DF76A6"/>
    <w:rsid w:val="00DF7747"/>
    <w:rsid w:val="00E002B8"/>
    <w:rsid w:val="00E003CD"/>
    <w:rsid w:val="00E00878"/>
    <w:rsid w:val="00E008EA"/>
    <w:rsid w:val="00E00E36"/>
    <w:rsid w:val="00E0102A"/>
    <w:rsid w:val="00E018A9"/>
    <w:rsid w:val="00E0196B"/>
    <w:rsid w:val="00E02CAE"/>
    <w:rsid w:val="00E03094"/>
    <w:rsid w:val="00E0321F"/>
    <w:rsid w:val="00E038FF"/>
    <w:rsid w:val="00E03E70"/>
    <w:rsid w:val="00E048C7"/>
    <w:rsid w:val="00E04976"/>
    <w:rsid w:val="00E04F00"/>
    <w:rsid w:val="00E04F77"/>
    <w:rsid w:val="00E0508A"/>
    <w:rsid w:val="00E056C6"/>
    <w:rsid w:val="00E05909"/>
    <w:rsid w:val="00E05C2B"/>
    <w:rsid w:val="00E06163"/>
    <w:rsid w:val="00E063F1"/>
    <w:rsid w:val="00E06493"/>
    <w:rsid w:val="00E06D33"/>
    <w:rsid w:val="00E10891"/>
    <w:rsid w:val="00E10A39"/>
    <w:rsid w:val="00E111E4"/>
    <w:rsid w:val="00E11590"/>
    <w:rsid w:val="00E12136"/>
    <w:rsid w:val="00E12721"/>
    <w:rsid w:val="00E12A13"/>
    <w:rsid w:val="00E14318"/>
    <w:rsid w:val="00E15186"/>
    <w:rsid w:val="00E1526A"/>
    <w:rsid w:val="00E1566A"/>
    <w:rsid w:val="00E168EC"/>
    <w:rsid w:val="00E16A20"/>
    <w:rsid w:val="00E17343"/>
    <w:rsid w:val="00E1764D"/>
    <w:rsid w:val="00E17718"/>
    <w:rsid w:val="00E17D41"/>
    <w:rsid w:val="00E21505"/>
    <w:rsid w:val="00E219F1"/>
    <w:rsid w:val="00E21A61"/>
    <w:rsid w:val="00E21C45"/>
    <w:rsid w:val="00E22209"/>
    <w:rsid w:val="00E22EE7"/>
    <w:rsid w:val="00E22F63"/>
    <w:rsid w:val="00E23031"/>
    <w:rsid w:val="00E230DF"/>
    <w:rsid w:val="00E23363"/>
    <w:rsid w:val="00E238F8"/>
    <w:rsid w:val="00E23E97"/>
    <w:rsid w:val="00E23EE7"/>
    <w:rsid w:val="00E247F1"/>
    <w:rsid w:val="00E248E9"/>
    <w:rsid w:val="00E249C0"/>
    <w:rsid w:val="00E24C65"/>
    <w:rsid w:val="00E25812"/>
    <w:rsid w:val="00E25CCF"/>
    <w:rsid w:val="00E268E5"/>
    <w:rsid w:val="00E26E18"/>
    <w:rsid w:val="00E275BB"/>
    <w:rsid w:val="00E277BF"/>
    <w:rsid w:val="00E27A68"/>
    <w:rsid w:val="00E27FBA"/>
    <w:rsid w:val="00E3061D"/>
    <w:rsid w:val="00E3065F"/>
    <w:rsid w:val="00E30C17"/>
    <w:rsid w:val="00E30D07"/>
    <w:rsid w:val="00E30FF4"/>
    <w:rsid w:val="00E326CD"/>
    <w:rsid w:val="00E32CFA"/>
    <w:rsid w:val="00E32DC8"/>
    <w:rsid w:val="00E32E56"/>
    <w:rsid w:val="00E33000"/>
    <w:rsid w:val="00E33E3B"/>
    <w:rsid w:val="00E33FEB"/>
    <w:rsid w:val="00E34229"/>
    <w:rsid w:val="00E342E4"/>
    <w:rsid w:val="00E34344"/>
    <w:rsid w:val="00E36B38"/>
    <w:rsid w:val="00E36D01"/>
    <w:rsid w:val="00E37F8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539D"/>
    <w:rsid w:val="00E45578"/>
    <w:rsid w:val="00E4581B"/>
    <w:rsid w:val="00E46549"/>
    <w:rsid w:val="00E47966"/>
    <w:rsid w:val="00E47A2A"/>
    <w:rsid w:val="00E504FD"/>
    <w:rsid w:val="00E505FA"/>
    <w:rsid w:val="00E51966"/>
    <w:rsid w:val="00E51ED4"/>
    <w:rsid w:val="00E52B26"/>
    <w:rsid w:val="00E52DD3"/>
    <w:rsid w:val="00E532E5"/>
    <w:rsid w:val="00E53609"/>
    <w:rsid w:val="00E54424"/>
    <w:rsid w:val="00E545FB"/>
    <w:rsid w:val="00E547E8"/>
    <w:rsid w:val="00E55BE2"/>
    <w:rsid w:val="00E55ECF"/>
    <w:rsid w:val="00E56097"/>
    <w:rsid w:val="00E567A7"/>
    <w:rsid w:val="00E56A46"/>
    <w:rsid w:val="00E5703A"/>
    <w:rsid w:val="00E57EBD"/>
    <w:rsid w:val="00E609C0"/>
    <w:rsid w:val="00E60B0E"/>
    <w:rsid w:val="00E60D5B"/>
    <w:rsid w:val="00E61216"/>
    <w:rsid w:val="00E612F0"/>
    <w:rsid w:val="00E6214E"/>
    <w:rsid w:val="00E626B8"/>
    <w:rsid w:val="00E62A0C"/>
    <w:rsid w:val="00E62C35"/>
    <w:rsid w:val="00E6300E"/>
    <w:rsid w:val="00E632A8"/>
    <w:rsid w:val="00E64258"/>
    <w:rsid w:val="00E645EB"/>
    <w:rsid w:val="00E651C2"/>
    <w:rsid w:val="00E65573"/>
    <w:rsid w:val="00E6571D"/>
    <w:rsid w:val="00E66A30"/>
    <w:rsid w:val="00E66C2C"/>
    <w:rsid w:val="00E672FB"/>
    <w:rsid w:val="00E673F8"/>
    <w:rsid w:val="00E676DF"/>
    <w:rsid w:val="00E708B1"/>
    <w:rsid w:val="00E70EA0"/>
    <w:rsid w:val="00E70EFF"/>
    <w:rsid w:val="00E710B8"/>
    <w:rsid w:val="00E71D2F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64F6"/>
    <w:rsid w:val="00E766EC"/>
    <w:rsid w:val="00E76775"/>
    <w:rsid w:val="00E774E6"/>
    <w:rsid w:val="00E775A0"/>
    <w:rsid w:val="00E8158A"/>
    <w:rsid w:val="00E8195E"/>
    <w:rsid w:val="00E81EE4"/>
    <w:rsid w:val="00E82365"/>
    <w:rsid w:val="00E82DE4"/>
    <w:rsid w:val="00E838A9"/>
    <w:rsid w:val="00E839BB"/>
    <w:rsid w:val="00E83AEB"/>
    <w:rsid w:val="00E8431A"/>
    <w:rsid w:val="00E843D1"/>
    <w:rsid w:val="00E84973"/>
    <w:rsid w:val="00E84AC7"/>
    <w:rsid w:val="00E84F94"/>
    <w:rsid w:val="00E86068"/>
    <w:rsid w:val="00E861C1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84"/>
    <w:rsid w:val="00E96AAD"/>
    <w:rsid w:val="00E973B9"/>
    <w:rsid w:val="00E97822"/>
    <w:rsid w:val="00E97EE3"/>
    <w:rsid w:val="00EA01FE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404F"/>
    <w:rsid w:val="00EB427A"/>
    <w:rsid w:val="00EB4E7E"/>
    <w:rsid w:val="00EB5110"/>
    <w:rsid w:val="00EB5B1A"/>
    <w:rsid w:val="00EB64A2"/>
    <w:rsid w:val="00EB6931"/>
    <w:rsid w:val="00EB69C5"/>
    <w:rsid w:val="00EB7563"/>
    <w:rsid w:val="00EB7A62"/>
    <w:rsid w:val="00EB7AF9"/>
    <w:rsid w:val="00EB7F2C"/>
    <w:rsid w:val="00EC021E"/>
    <w:rsid w:val="00EC0515"/>
    <w:rsid w:val="00EC1D37"/>
    <w:rsid w:val="00EC2596"/>
    <w:rsid w:val="00EC2BA3"/>
    <w:rsid w:val="00EC47D7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E09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3F94"/>
    <w:rsid w:val="00ED3FE2"/>
    <w:rsid w:val="00ED4664"/>
    <w:rsid w:val="00ED4680"/>
    <w:rsid w:val="00ED46EE"/>
    <w:rsid w:val="00ED4B59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788"/>
    <w:rsid w:val="00EE09C0"/>
    <w:rsid w:val="00EE0A15"/>
    <w:rsid w:val="00EE0A6C"/>
    <w:rsid w:val="00EE0A8B"/>
    <w:rsid w:val="00EE16CA"/>
    <w:rsid w:val="00EE1B6E"/>
    <w:rsid w:val="00EE2AEA"/>
    <w:rsid w:val="00EE2ED8"/>
    <w:rsid w:val="00EE3A7D"/>
    <w:rsid w:val="00EE3AEE"/>
    <w:rsid w:val="00EE4C1A"/>
    <w:rsid w:val="00EE4F82"/>
    <w:rsid w:val="00EE5626"/>
    <w:rsid w:val="00EE565A"/>
    <w:rsid w:val="00EE5AD4"/>
    <w:rsid w:val="00EE686B"/>
    <w:rsid w:val="00EE6D10"/>
    <w:rsid w:val="00EF04E6"/>
    <w:rsid w:val="00EF05A9"/>
    <w:rsid w:val="00EF0B3B"/>
    <w:rsid w:val="00EF111F"/>
    <w:rsid w:val="00EF12B3"/>
    <w:rsid w:val="00EF1418"/>
    <w:rsid w:val="00EF1C49"/>
    <w:rsid w:val="00EF1E60"/>
    <w:rsid w:val="00EF221B"/>
    <w:rsid w:val="00EF249B"/>
    <w:rsid w:val="00EF4A2C"/>
    <w:rsid w:val="00EF4AE6"/>
    <w:rsid w:val="00EF6922"/>
    <w:rsid w:val="00EF7D34"/>
    <w:rsid w:val="00F00E25"/>
    <w:rsid w:val="00F012C7"/>
    <w:rsid w:val="00F0172B"/>
    <w:rsid w:val="00F02400"/>
    <w:rsid w:val="00F0284B"/>
    <w:rsid w:val="00F03734"/>
    <w:rsid w:val="00F03D29"/>
    <w:rsid w:val="00F0438B"/>
    <w:rsid w:val="00F0493A"/>
    <w:rsid w:val="00F061F9"/>
    <w:rsid w:val="00F06896"/>
    <w:rsid w:val="00F0701D"/>
    <w:rsid w:val="00F073AB"/>
    <w:rsid w:val="00F0767E"/>
    <w:rsid w:val="00F0787B"/>
    <w:rsid w:val="00F07AE3"/>
    <w:rsid w:val="00F11387"/>
    <w:rsid w:val="00F1150C"/>
    <w:rsid w:val="00F11A9F"/>
    <w:rsid w:val="00F11C61"/>
    <w:rsid w:val="00F11CC0"/>
    <w:rsid w:val="00F11D64"/>
    <w:rsid w:val="00F11FB4"/>
    <w:rsid w:val="00F12426"/>
    <w:rsid w:val="00F13825"/>
    <w:rsid w:val="00F14411"/>
    <w:rsid w:val="00F14EFE"/>
    <w:rsid w:val="00F1553A"/>
    <w:rsid w:val="00F15AD0"/>
    <w:rsid w:val="00F15CA8"/>
    <w:rsid w:val="00F172D1"/>
    <w:rsid w:val="00F20082"/>
    <w:rsid w:val="00F202C0"/>
    <w:rsid w:val="00F20A81"/>
    <w:rsid w:val="00F20D31"/>
    <w:rsid w:val="00F20F75"/>
    <w:rsid w:val="00F21926"/>
    <w:rsid w:val="00F222FB"/>
    <w:rsid w:val="00F22A2E"/>
    <w:rsid w:val="00F232FF"/>
    <w:rsid w:val="00F23DA9"/>
    <w:rsid w:val="00F24293"/>
    <w:rsid w:val="00F24A68"/>
    <w:rsid w:val="00F2616B"/>
    <w:rsid w:val="00F267E9"/>
    <w:rsid w:val="00F26E31"/>
    <w:rsid w:val="00F271CF"/>
    <w:rsid w:val="00F27EB8"/>
    <w:rsid w:val="00F27EF5"/>
    <w:rsid w:val="00F30AAB"/>
    <w:rsid w:val="00F310EC"/>
    <w:rsid w:val="00F311B3"/>
    <w:rsid w:val="00F31F18"/>
    <w:rsid w:val="00F32087"/>
    <w:rsid w:val="00F3225D"/>
    <w:rsid w:val="00F325C3"/>
    <w:rsid w:val="00F32CE4"/>
    <w:rsid w:val="00F32F43"/>
    <w:rsid w:val="00F331FF"/>
    <w:rsid w:val="00F33DF6"/>
    <w:rsid w:val="00F34786"/>
    <w:rsid w:val="00F35981"/>
    <w:rsid w:val="00F35FB8"/>
    <w:rsid w:val="00F36457"/>
    <w:rsid w:val="00F3675C"/>
    <w:rsid w:val="00F36778"/>
    <w:rsid w:val="00F36A24"/>
    <w:rsid w:val="00F36DF1"/>
    <w:rsid w:val="00F372A0"/>
    <w:rsid w:val="00F37A25"/>
    <w:rsid w:val="00F404F0"/>
    <w:rsid w:val="00F405B8"/>
    <w:rsid w:val="00F40602"/>
    <w:rsid w:val="00F407B2"/>
    <w:rsid w:val="00F411D5"/>
    <w:rsid w:val="00F41399"/>
    <w:rsid w:val="00F41B95"/>
    <w:rsid w:val="00F41BEB"/>
    <w:rsid w:val="00F42084"/>
    <w:rsid w:val="00F4279B"/>
    <w:rsid w:val="00F42FDB"/>
    <w:rsid w:val="00F4400B"/>
    <w:rsid w:val="00F4543F"/>
    <w:rsid w:val="00F45F80"/>
    <w:rsid w:val="00F46FBA"/>
    <w:rsid w:val="00F47793"/>
    <w:rsid w:val="00F47871"/>
    <w:rsid w:val="00F50706"/>
    <w:rsid w:val="00F50725"/>
    <w:rsid w:val="00F510DE"/>
    <w:rsid w:val="00F51295"/>
    <w:rsid w:val="00F513B0"/>
    <w:rsid w:val="00F51983"/>
    <w:rsid w:val="00F51FC9"/>
    <w:rsid w:val="00F52129"/>
    <w:rsid w:val="00F5269A"/>
    <w:rsid w:val="00F537B8"/>
    <w:rsid w:val="00F53DF1"/>
    <w:rsid w:val="00F54541"/>
    <w:rsid w:val="00F549BE"/>
    <w:rsid w:val="00F54C89"/>
    <w:rsid w:val="00F54CE3"/>
    <w:rsid w:val="00F55669"/>
    <w:rsid w:val="00F55BC7"/>
    <w:rsid w:val="00F55EB9"/>
    <w:rsid w:val="00F5637F"/>
    <w:rsid w:val="00F56BD9"/>
    <w:rsid w:val="00F5779A"/>
    <w:rsid w:val="00F5779C"/>
    <w:rsid w:val="00F5780A"/>
    <w:rsid w:val="00F578C0"/>
    <w:rsid w:val="00F579C8"/>
    <w:rsid w:val="00F57A1C"/>
    <w:rsid w:val="00F60098"/>
    <w:rsid w:val="00F60106"/>
    <w:rsid w:val="00F6175A"/>
    <w:rsid w:val="00F62164"/>
    <w:rsid w:val="00F623E2"/>
    <w:rsid w:val="00F627F2"/>
    <w:rsid w:val="00F6361D"/>
    <w:rsid w:val="00F63753"/>
    <w:rsid w:val="00F63F72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825"/>
    <w:rsid w:val="00F716DE"/>
    <w:rsid w:val="00F717A1"/>
    <w:rsid w:val="00F72788"/>
    <w:rsid w:val="00F729DD"/>
    <w:rsid w:val="00F72B62"/>
    <w:rsid w:val="00F73A6B"/>
    <w:rsid w:val="00F73C49"/>
    <w:rsid w:val="00F73DDA"/>
    <w:rsid w:val="00F74332"/>
    <w:rsid w:val="00F746B7"/>
    <w:rsid w:val="00F74DA0"/>
    <w:rsid w:val="00F74F59"/>
    <w:rsid w:val="00F7571E"/>
    <w:rsid w:val="00F75803"/>
    <w:rsid w:val="00F759A5"/>
    <w:rsid w:val="00F764EA"/>
    <w:rsid w:val="00F765AE"/>
    <w:rsid w:val="00F77473"/>
    <w:rsid w:val="00F777A2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535"/>
    <w:rsid w:val="00F82BEE"/>
    <w:rsid w:val="00F831C4"/>
    <w:rsid w:val="00F838E0"/>
    <w:rsid w:val="00F8490C"/>
    <w:rsid w:val="00F84A0B"/>
    <w:rsid w:val="00F852C8"/>
    <w:rsid w:val="00F8586B"/>
    <w:rsid w:val="00F85914"/>
    <w:rsid w:val="00F85A4B"/>
    <w:rsid w:val="00F860E7"/>
    <w:rsid w:val="00F8719F"/>
    <w:rsid w:val="00F873E2"/>
    <w:rsid w:val="00F87723"/>
    <w:rsid w:val="00F8774B"/>
    <w:rsid w:val="00F87E1E"/>
    <w:rsid w:val="00F87EF7"/>
    <w:rsid w:val="00F90405"/>
    <w:rsid w:val="00F9075E"/>
    <w:rsid w:val="00F90E00"/>
    <w:rsid w:val="00F90E8C"/>
    <w:rsid w:val="00F912E7"/>
    <w:rsid w:val="00F91892"/>
    <w:rsid w:val="00F91B90"/>
    <w:rsid w:val="00F9276A"/>
    <w:rsid w:val="00F928F1"/>
    <w:rsid w:val="00F92C9E"/>
    <w:rsid w:val="00F92EFC"/>
    <w:rsid w:val="00F9319E"/>
    <w:rsid w:val="00F932E6"/>
    <w:rsid w:val="00F93E32"/>
    <w:rsid w:val="00F944FA"/>
    <w:rsid w:val="00F94929"/>
    <w:rsid w:val="00F95359"/>
    <w:rsid w:val="00F95862"/>
    <w:rsid w:val="00F95E5A"/>
    <w:rsid w:val="00F96705"/>
    <w:rsid w:val="00F9694E"/>
    <w:rsid w:val="00F97135"/>
    <w:rsid w:val="00FA0969"/>
    <w:rsid w:val="00FA0B6A"/>
    <w:rsid w:val="00FA0FD1"/>
    <w:rsid w:val="00FA104E"/>
    <w:rsid w:val="00FA181C"/>
    <w:rsid w:val="00FA22AD"/>
    <w:rsid w:val="00FA27FB"/>
    <w:rsid w:val="00FA2986"/>
    <w:rsid w:val="00FA2AC2"/>
    <w:rsid w:val="00FA323E"/>
    <w:rsid w:val="00FA38F4"/>
    <w:rsid w:val="00FA3AA5"/>
    <w:rsid w:val="00FA42F1"/>
    <w:rsid w:val="00FA4952"/>
    <w:rsid w:val="00FA5636"/>
    <w:rsid w:val="00FA636A"/>
    <w:rsid w:val="00FA6C1B"/>
    <w:rsid w:val="00FA7154"/>
    <w:rsid w:val="00FA749A"/>
    <w:rsid w:val="00FA764C"/>
    <w:rsid w:val="00FB0619"/>
    <w:rsid w:val="00FB0C2E"/>
    <w:rsid w:val="00FB0D2E"/>
    <w:rsid w:val="00FB1C01"/>
    <w:rsid w:val="00FB1C55"/>
    <w:rsid w:val="00FB1DA0"/>
    <w:rsid w:val="00FB1F29"/>
    <w:rsid w:val="00FB2127"/>
    <w:rsid w:val="00FB344E"/>
    <w:rsid w:val="00FB3AC8"/>
    <w:rsid w:val="00FB4046"/>
    <w:rsid w:val="00FB4E39"/>
    <w:rsid w:val="00FB5CB9"/>
    <w:rsid w:val="00FB61F1"/>
    <w:rsid w:val="00FB75FC"/>
    <w:rsid w:val="00FC0AAF"/>
    <w:rsid w:val="00FC0B23"/>
    <w:rsid w:val="00FC0BA1"/>
    <w:rsid w:val="00FC109B"/>
    <w:rsid w:val="00FC13F4"/>
    <w:rsid w:val="00FC15AA"/>
    <w:rsid w:val="00FC1799"/>
    <w:rsid w:val="00FC25B4"/>
    <w:rsid w:val="00FC2920"/>
    <w:rsid w:val="00FC2A60"/>
    <w:rsid w:val="00FC3095"/>
    <w:rsid w:val="00FC32AE"/>
    <w:rsid w:val="00FC32B7"/>
    <w:rsid w:val="00FC3E84"/>
    <w:rsid w:val="00FC3F38"/>
    <w:rsid w:val="00FC40DB"/>
    <w:rsid w:val="00FC4338"/>
    <w:rsid w:val="00FC4EB8"/>
    <w:rsid w:val="00FC53A0"/>
    <w:rsid w:val="00FC5C76"/>
    <w:rsid w:val="00FC6242"/>
    <w:rsid w:val="00FC65D0"/>
    <w:rsid w:val="00FC697C"/>
    <w:rsid w:val="00FC76AE"/>
    <w:rsid w:val="00FC7FCA"/>
    <w:rsid w:val="00FD0482"/>
    <w:rsid w:val="00FD0FD5"/>
    <w:rsid w:val="00FD13BF"/>
    <w:rsid w:val="00FD146E"/>
    <w:rsid w:val="00FD147D"/>
    <w:rsid w:val="00FD14A9"/>
    <w:rsid w:val="00FD187F"/>
    <w:rsid w:val="00FD1D3C"/>
    <w:rsid w:val="00FD2532"/>
    <w:rsid w:val="00FD327F"/>
    <w:rsid w:val="00FD3D23"/>
    <w:rsid w:val="00FD3E4B"/>
    <w:rsid w:val="00FD585A"/>
    <w:rsid w:val="00FD62F8"/>
    <w:rsid w:val="00FD68E9"/>
    <w:rsid w:val="00FD6FA0"/>
    <w:rsid w:val="00FD6FF6"/>
    <w:rsid w:val="00FD72D8"/>
    <w:rsid w:val="00FD74F7"/>
    <w:rsid w:val="00FD7694"/>
    <w:rsid w:val="00FD7991"/>
    <w:rsid w:val="00FE0240"/>
    <w:rsid w:val="00FE0E09"/>
    <w:rsid w:val="00FE10DB"/>
    <w:rsid w:val="00FE164A"/>
    <w:rsid w:val="00FE171F"/>
    <w:rsid w:val="00FE1E30"/>
    <w:rsid w:val="00FE2094"/>
    <w:rsid w:val="00FE232B"/>
    <w:rsid w:val="00FE2DA0"/>
    <w:rsid w:val="00FE3CAF"/>
    <w:rsid w:val="00FE4158"/>
    <w:rsid w:val="00FE4B5D"/>
    <w:rsid w:val="00FE515C"/>
    <w:rsid w:val="00FF1B7C"/>
    <w:rsid w:val="00FF1F97"/>
    <w:rsid w:val="00FF32D1"/>
    <w:rsid w:val="00FF3498"/>
    <w:rsid w:val="00FF3880"/>
    <w:rsid w:val="00FF3AA2"/>
    <w:rsid w:val="00FF4B68"/>
    <w:rsid w:val="00FF5BFC"/>
    <w:rsid w:val="00FF6374"/>
    <w:rsid w:val="00FF667A"/>
    <w:rsid w:val="00FF675A"/>
    <w:rsid w:val="00FF69C6"/>
    <w:rsid w:val="00FF6D12"/>
    <w:rsid w:val="00FF7452"/>
    <w:rsid w:val="00FF7CE1"/>
    <w:rsid w:val="00FF7DF7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915589E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DFF023B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3D6E841C"/>
  <w15:docId w15:val="{FBB974D9-5733-4CFE-A4AA-FEE6736F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37C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</w:style>
  <w:style w:type="character" w:customStyle="1" w:styleId="eop">
    <w:name w:val="eop"/>
    <w:basedOn w:val="a2"/>
  </w:style>
  <w:style w:type="paragraph" w:styleId="affffffb">
    <w:name w:val="Revision"/>
    <w:hidden/>
    <w:uiPriority w:val="99"/>
    <w:semiHidden/>
    <w:rsid w:val="003230D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cid:image003.png@01DC427E.0B248ED0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4.png"/><Relationship Id="rId28" Type="http://schemas.microsoft.com/office/2011/relationships/people" Target="people.xml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9D6E4C2A-F99C-4C02-A468-7C5DF793D009}"/>
</file>

<file path=customXml/itemProps2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3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28</Pages>
  <Words>3475</Words>
  <Characters>19813</Characters>
  <Application>Microsoft Office Word</Application>
  <DocSecurity>0</DocSecurity>
  <Lines>165</Lines>
  <Paragraphs>46</Paragraphs>
  <ScaleCrop>false</ScaleCrop>
  <Company>sgmw</Company>
  <LinksUpToDate>false</LinksUpToDate>
  <CharactersWithSpaces>23242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产品/Product：</dc:title>
  <dc:creator>chun.xie</dc:creator>
  <cp:lastModifiedBy>Yang Zhen SGH CDAY223</cp:lastModifiedBy>
  <cp:revision>3</cp:revision>
  <cp:lastPrinted>2025-08-14T18:50:00Z</cp:lastPrinted>
  <dcterms:created xsi:type="dcterms:W3CDTF">2026-03-17T09:44:00Z</dcterms:created>
  <dcterms:modified xsi:type="dcterms:W3CDTF">2026-03-17T09:48:00Z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2052-11.8.2.8959</vt:lpwstr>
  </property>
  <property fmtid="{D5CDD505-2E9C-101B-9397-08002B2CF9AE}" pid="4" name="KSOTemplateDocerSaveRecord">
    <vt:lpwstr>eyJoZGlkIjoiZDMxYjI2M2YyMzQ2OWUxZTcxNmUwOGVkYTM3NjMxOTAiLCJ1c2VySWQiOiIxOTM0MTY4ODEifQ==</vt:lpwstr>
  </property>
  <property fmtid="{D5CDD505-2E9C-101B-9397-08002B2CF9AE}" pid="5" name="ICV">
    <vt:lpwstr>F16EBFAFFB6840A5BED0CFBB337DC8E1_12</vt:lpwstr>
  </property>
  <property fmtid="{D5CDD505-2E9C-101B-9397-08002B2CF9AE}" pid="6" name="ContentTypeId">
    <vt:lpwstr>0x010100F4ECDE3992A08C4AB27EAAF617A05967</vt:lpwstr>
  </property>
  <property fmtid="{D5CDD505-2E9C-101B-9397-08002B2CF9AE}" pid="7" name="ClassificationContentMarkingHeaderShapeIds">
    <vt:lpwstr>7a4e4c9b,2b278af1,4a7cd5c2</vt:lpwstr>
  </property>
  <property fmtid="{D5CDD505-2E9C-101B-9397-08002B2CF9AE}" pid="8" name="ClassificationContentMarkingHeaderFontProps">
    <vt:lpwstr>#000000,10,Calibri</vt:lpwstr>
  </property>
  <property fmtid="{D5CDD505-2E9C-101B-9397-08002B2CF9AE}" pid="9" name="ClassificationContentMarkingHeaderText">
    <vt:lpwstr>ZF Confidential</vt:lpwstr>
  </property>
  <property fmtid="{D5CDD505-2E9C-101B-9397-08002B2CF9AE}" pid="10" name="MSIP_Label_3989f05f-edc3-4af3-b0a2-5c6712921edb_Enabled">
    <vt:lpwstr>true</vt:lpwstr>
  </property>
  <property fmtid="{D5CDD505-2E9C-101B-9397-08002B2CF9AE}" pid="11" name="MSIP_Label_3989f05f-edc3-4af3-b0a2-5c6712921edb_SetDate">
    <vt:lpwstr>2025-08-13T07:13:28Z</vt:lpwstr>
  </property>
  <property fmtid="{D5CDD505-2E9C-101B-9397-08002B2CF9AE}" pid="12" name="MSIP_Label_3989f05f-edc3-4af3-b0a2-5c6712921edb_Method">
    <vt:lpwstr>Privileged</vt:lpwstr>
  </property>
  <property fmtid="{D5CDD505-2E9C-101B-9397-08002B2CF9AE}" pid="13" name="MSIP_Label_3989f05f-edc3-4af3-b0a2-5c6712921edb_Name">
    <vt:lpwstr>ZF Confidential Sub_2</vt:lpwstr>
  </property>
  <property fmtid="{D5CDD505-2E9C-101B-9397-08002B2CF9AE}" pid="14" name="MSIP_Label_3989f05f-edc3-4af3-b0a2-5c6712921edb_SiteId">
    <vt:lpwstr>eb70b763-b6d7-4486-8555-8831709a784e</vt:lpwstr>
  </property>
  <property fmtid="{D5CDD505-2E9C-101B-9397-08002B2CF9AE}" pid="15" name="MSIP_Label_3989f05f-edc3-4af3-b0a2-5c6712921edb_ActionId">
    <vt:lpwstr>9aeaf79e-9e95-454e-8dde-a11cdd623c8c</vt:lpwstr>
  </property>
  <property fmtid="{D5CDD505-2E9C-101B-9397-08002B2CF9AE}" pid="16" name="MSIP_Label_3989f05f-edc3-4af3-b0a2-5c6712921edb_ContentBits">
    <vt:lpwstr>1</vt:lpwstr>
  </property>
  <property fmtid="{D5CDD505-2E9C-101B-9397-08002B2CF9AE}" pid="17" name="MSIP_Label_3989f05f-edc3-4af3-b0a2-5c6712921edb_Tag">
    <vt:lpwstr>10, 0, 1, 1</vt:lpwstr>
  </property>
  <property fmtid="{D5CDD505-2E9C-101B-9397-08002B2CF9AE}" pid="18" name="MediaServiceImageTags">
    <vt:lpwstr/>
  </property>
</Properties>
</file>