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FA2AC2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2FE99FB3" w:rsidR="00FA2AC2" w:rsidRDefault="00FA2AC2" w:rsidP="00FA2AC2">
            <w:pPr>
              <w:ind w:firstLineChars="0" w:firstLine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V3.1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3FA6787E" w:rsidR="00FA2AC2" w:rsidRDefault="00FA2AC2" w:rsidP="00FA2AC2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</w:t>
            </w:r>
            <w:r>
              <w:rPr>
                <w:rFonts w:hint="eastAsia"/>
                <w:szCs w:val="21"/>
                <w:highlight w:val="yellow"/>
              </w:rPr>
              <w:t>13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4FC2F916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更新驱动接口控制方式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2D8AE9E9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4DD5794D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</w:t>
            </w:r>
            <w:r>
              <w:rPr>
                <w:rFonts w:hint="eastAsia"/>
                <w:szCs w:val="21"/>
                <w:highlight w:val="yellow"/>
              </w:rPr>
              <w:t>3</w:t>
            </w: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704CF14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7120EE68" w:rsidR="009E3A7B" w:rsidRPr="00F579C8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 w:rsidRPr="00F579C8">
        <w:rPr>
          <w:rFonts w:cstheme="minorBidi" w:hint="eastAsia"/>
          <w:sz w:val="22"/>
        </w:rPr>
        <w:t>为了保证</w:t>
      </w:r>
      <w:r w:rsidR="009311C2" w:rsidRPr="00F579C8">
        <w:rPr>
          <w:rFonts w:cstheme="minorBidi" w:hint="eastAsia"/>
          <w:sz w:val="22"/>
        </w:rPr>
        <w:t>电制动</w:t>
      </w:r>
      <w:r w:rsidR="00487002" w:rsidRPr="00F579C8">
        <w:rPr>
          <w:rFonts w:cstheme="minorBidi" w:hint="eastAsia"/>
          <w:sz w:val="22"/>
        </w:rPr>
        <w:t>能够平顺刹停车辆，</w:t>
      </w:r>
      <w:r w:rsidR="00D870D1" w:rsidRPr="00F579C8">
        <w:rPr>
          <w:rFonts w:cstheme="minorBidi" w:hint="eastAsia"/>
          <w:sz w:val="22"/>
        </w:rPr>
        <w:t>在</w:t>
      </w:r>
      <w:r w:rsidR="004077FA" w:rsidRPr="00F579C8">
        <w:rPr>
          <w:rFonts w:cstheme="minorBidi" w:hint="eastAsia"/>
          <w:sz w:val="22"/>
        </w:rPr>
        <w:t>CST</w:t>
      </w:r>
      <w:r w:rsidR="00D870D1" w:rsidRPr="00F579C8">
        <w:rPr>
          <w:rFonts w:cstheme="minorBidi" w:hint="eastAsia"/>
          <w:sz w:val="22"/>
        </w:rPr>
        <w:t>的最后阶段</w:t>
      </w:r>
      <w:r w:rsidR="004264F2" w:rsidRPr="00F579C8">
        <w:rPr>
          <w:rFonts w:cstheme="minorBidi" w:hint="eastAsia"/>
          <w:sz w:val="22"/>
        </w:rPr>
        <w:t>，舒适制动会</w:t>
      </w:r>
      <w:r w:rsidR="00B93BB8" w:rsidRPr="00F579C8">
        <w:rPr>
          <w:rFonts w:cstheme="minorBidi" w:hint="eastAsia"/>
          <w:sz w:val="22"/>
        </w:rPr>
        <w:t>通过转速接口</w:t>
      </w:r>
      <w:r w:rsidR="006401A3" w:rsidRPr="00F579C8">
        <w:rPr>
          <w:rFonts w:cstheme="minorBidi" w:hint="eastAsia"/>
          <w:sz w:val="22"/>
        </w:rPr>
        <w:t>来保证车辆</w:t>
      </w:r>
      <w:r w:rsidR="00DD7B23" w:rsidRPr="00F579C8">
        <w:rPr>
          <w:rFonts w:cstheme="minorBidi" w:hint="eastAsia"/>
          <w:sz w:val="22"/>
        </w:rPr>
        <w:t>静止</w:t>
      </w:r>
      <w:r w:rsidR="00A178C8" w:rsidRPr="00F579C8">
        <w:rPr>
          <w:rFonts w:cstheme="minorBidi" w:hint="eastAsia"/>
          <w:sz w:val="22"/>
        </w:rPr>
        <w:t>。</w:t>
      </w:r>
      <w:r w:rsidR="00487002" w:rsidRPr="00F579C8">
        <w:rPr>
          <w:rFonts w:cstheme="minorBidi" w:hint="eastAsia"/>
          <w:sz w:val="22"/>
        </w:rPr>
        <w:t xml:space="preserve"> </w:t>
      </w:r>
      <w:r w:rsidR="00FF6374" w:rsidRPr="00F579C8">
        <w:rPr>
          <w:rFonts w:cstheme="minorBidi" w:hint="eastAsia"/>
          <w:sz w:val="22"/>
        </w:rPr>
        <w:t>当车辆</w:t>
      </w:r>
      <w:r w:rsidR="00347D8E" w:rsidRPr="00F579C8">
        <w:rPr>
          <w:rFonts w:cstheme="minorBidi" w:hint="eastAsia"/>
          <w:sz w:val="22"/>
        </w:rPr>
        <w:t>确认静止后</w:t>
      </w:r>
      <w:r w:rsidR="00994FA1" w:rsidRPr="00F579C8">
        <w:rPr>
          <w:rFonts w:cstheme="minorBidi" w:hint="eastAsia"/>
          <w:sz w:val="22"/>
        </w:rPr>
        <w:t>（</w:t>
      </w:r>
      <w:r w:rsidR="00994FA1" w:rsidRPr="00F579C8">
        <w:rPr>
          <w:rFonts w:cstheme="minorBidi" w:hint="eastAsia"/>
          <w:sz w:val="22"/>
        </w:rPr>
        <w:t>standstill</w:t>
      </w:r>
      <w:r w:rsidR="00994FA1" w:rsidRPr="00F579C8">
        <w:rPr>
          <w:rFonts w:cstheme="minorBidi" w:hint="eastAsia"/>
          <w:sz w:val="22"/>
        </w:rPr>
        <w:t>状态确认）</w:t>
      </w:r>
      <w:r w:rsidR="00FF6374" w:rsidRPr="00F579C8">
        <w:rPr>
          <w:rFonts w:cstheme="minorBidi" w:hint="eastAsia"/>
          <w:sz w:val="22"/>
        </w:rPr>
        <w:t>，</w:t>
      </w:r>
      <w:r w:rsidR="00FF6374" w:rsidRPr="00F579C8">
        <w:rPr>
          <w:rFonts w:cstheme="minorBidi" w:hint="eastAsia"/>
          <w:sz w:val="22"/>
        </w:rPr>
        <w:t>CST</w:t>
      </w:r>
      <w:r w:rsidR="00FF6374" w:rsidRPr="00F579C8">
        <w:rPr>
          <w:rFonts w:cstheme="minorBidi" w:hint="eastAsia"/>
          <w:sz w:val="22"/>
        </w:rPr>
        <w:t>功能需要退出（“</w:t>
      </w:r>
      <w:proofErr w:type="spellStart"/>
      <w:r w:rsidR="00FF6374" w:rsidRPr="00F579C8">
        <w:rPr>
          <w:rFonts w:cstheme="minorBidi" w:hint="eastAsia"/>
          <w:sz w:val="22"/>
        </w:rPr>
        <w:t>CST_Status</w:t>
      </w:r>
      <w:proofErr w:type="spellEnd"/>
      <w:r w:rsidR="00FF6374" w:rsidRPr="00F579C8">
        <w:rPr>
          <w:rFonts w:cstheme="minorBidi" w:hint="eastAsia"/>
          <w:sz w:val="22"/>
        </w:rPr>
        <w:t>”</w:t>
      </w:r>
      <w:r w:rsidR="00FF6374" w:rsidRPr="00F579C8">
        <w:rPr>
          <w:rFonts w:cstheme="minorBidi" w:hint="eastAsia"/>
          <w:sz w:val="22"/>
        </w:rPr>
        <w:t>=Standby</w:t>
      </w:r>
      <w:r w:rsidR="00FF6374" w:rsidRPr="00F579C8">
        <w:rPr>
          <w:rFonts w:cstheme="minorBidi" w:hint="eastAsia"/>
          <w:sz w:val="22"/>
        </w:rPr>
        <w:t>），制动系统介入</w:t>
      </w:r>
      <w:r w:rsidR="005D6436" w:rsidRPr="00F579C8">
        <w:rPr>
          <w:rFonts w:cstheme="minorBidi" w:hint="eastAsia"/>
          <w:sz w:val="22"/>
        </w:rPr>
        <w:t>保证车辆维持在当前位置</w:t>
      </w:r>
      <w:r w:rsidR="00FF6374" w:rsidRPr="00F579C8">
        <w:rPr>
          <w:rFonts w:cstheme="minorBidi" w:hint="eastAsia"/>
          <w:sz w:val="22"/>
        </w:rPr>
        <w:t>，</w:t>
      </w:r>
      <w:r w:rsidR="00D01C8F" w:rsidRPr="00F579C8">
        <w:rPr>
          <w:rFonts w:cstheme="minorBidi" w:hint="eastAsia"/>
          <w:sz w:val="22"/>
        </w:rPr>
        <w:t>制动系统需要保证</w:t>
      </w:r>
      <w:r w:rsidR="003065EC" w:rsidRPr="00F579C8">
        <w:rPr>
          <w:rFonts w:cstheme="minorBidi" w:hint="eastAsia"/>
          <w:sz w:val="22"/>
        </w:rPr>
        <w:t>握手时的平顺性。</w:t>
      </w:r>
    </w:p>
    <w:p w14:paraId="306915E2" w14:textId="22AF4AD0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2C98D26D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69EBFB9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当检测到车辆</w:t>
      </w:r>
      <w:r w:rsidRPr="00433224">
        <w:rPr>
          <w:rFonts w:cstheme="minorBidi" w:hint="eastAsia"/>
          <w:strike/>
          <w:sz w:val="22"/>
        </w:rPr>
        <w:t>正在</w:t>
      </w:r>
      <w:commentRangeStart w:id="45"/>
      <w:commentRangeStart w:id="46"/>
      <w:commentRangeStart w:id="47"/>
      <w:r w:rsidRPr="00433224">
        <w:rPr>
          <w:rFonts w:cstheme="minorBidi" w:hint="eastAsia"/>
          <w:strike/>
          <w:sz w:val="22"/>
        </w:rPr>
        <w:t>恶劣工况</w:t>
      </w:r>
      <w:commentRangeEnd w:id="45"/>
      <w:r w:rsidR="00357270" w:rsidRPr="00433224">
        <w:rPr>
          <w:rStyle w:val="affff4"/>
          <w:strike/>
          <w:lang w:val="zh-CN"/>
        </w:rPr>
        <w:commentReference w:id="45"/>
      </w:r>
      <w:commentRangeEnd w:id="46"/>
      <w:r w:rsidR="00343D27" w:rsidRPr="00433224">
        <w:rPr>
          <w:rStyle w:val="affff4"/>
          <w:strike/>
          <w:lang w:val="zh-CN"/>
        </w:rPr>
        <w:commentReference w:id="46"/>
      </w:r>
      <w:commentRangeEnd w:id="47"/>
      <w:r w:rsidR="00562B37" w:rsidRPr="00433224">
        <w:rPr>
          <w:rStyle w:val="affff4"/>
          <w:strike/>
          <w:lang w:val="zh-CN"/>
        </w:rPr>
        <w:commentReference w:id="47"/>
      </w:r>
      <w:r w:rsidRPr="00433224">
        <w:rPr>
          <w:rFonts w:cstheme="minorBidi" w:hint="eastAsia"/>
          <w:strike/>
          <w:sz w:val="22"/>
        </w:rPr>
        <w:t>路面</w:t>
      </w:r>
      <w:r w:rsidR="00A83EFA" w:rsidRPr="00433224">
        <w:rPr>
          <w:rFonts w:cstheme="minorBidi" w:hint="eastAsia"/>
          <w:strike/>
          <w:sz w:val="22"/>
        </w:rPr>
        <w:t>（取决于</w:t>
      </w:r>
      <w:r w:rsidR="00A83EFA" w:rsidRPr="00433224">
        <w:rPr>
          <w:rFonts w:cstheme="minorBidi" w:hint="eastAsia"/>
          <w:strike/>
          <w:sz w:val="22"/>
        </w:rPr>
        <w:t xml:space="preserve">SGMW AI </w:t>
      </w:r>
      <w:r w:rsidR="00A83EFA" w:rsidRPr="00433224">
        <w:rPr>
          <w:rFonts w:cstheme="minorBidi" w:hint="eastAsia"/>
          <w:strike/>
          <w:sz w:val="22"/>
        </w:rPr>
        <w:t>地型识别信号）</w:t>
      </w:r>
      <w:r w:rsidRPr="00433224">
        <w:rPr>
          <w:rFonts w:cstheme="minorBidi" w:hint="eastAsia"/>
          <w:strike/>
          <w:sz w:val="22"/>
        </w:rPr>
        <w:t>或者</w:t>
      </w:r>
      <w:r>
        <w:rPr>
          <w:rFonts w:cstheme="minorBidi" w:hint="eastAsia"/>
          <w:sz w:val="22"/>
        </w:rPr>
        <w:t>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</w:t>
      </w:r>
      <w:r w:rsidRPr="000B7496">
        <w:rPr>
          <w:rFonts w:cstheme="minorBidi" w:hint="eastAsia"/>
          <w:sz w:val="22"/>
        </w:rPr>
        <w:t>动：</w:t>
      </w:r>
      <w:r w:rsidRPr="000B7496">
        <w:rPr>
          <w:rFonts w:cstheme="minorBidi" w:hint="eastAsia"/>
          <w:sz w:val="22"/>
        </w:rPr>
        <w:t xml:space="preserve"> ABS</w:t>
      </w:r>
      <w:r w:rsidRPr="000B7496">
        <w:rPr>
          <w:rFonts w:cstheme="minorBidi" w:hint="eastAsia"/>
          <w:color w:val="000000" w:themeColor="text1"/>
          <w:sz w:val="22"/>
        </w:rPr>
        <w:t xml:space="preserve">, EBD, TCS, </w:t>
      </w:r>
      <w:r w:rsidRPr="000B7496">
        <w:rPr>
          <w:rFonts w:cstheme="minorBidi" w:hint="eastAsia"/>
          <w:sz w:val="22"/>
        </w:rPr>
        <w:t>YSC, DTC</w:t>
      </w:r>
      <w:r w:rsidRPr="000B7496"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 w:rsidRPr="000B7496">
        <w:rPr>
          <w:rFonts w:cstheme="minorBidi" w:hint="eastAsia"/>
          <w:sz w:val="22"/>
          <w:lang w:val="de-DE"/>
        </w:rPr>
        <w:t>VMC</w:t>
      </w:r>
      <w:r w:rsidRPr="000B7496">
        <w:rPr>
          <w:rFonts w:cstheme="minorBidi" w:hint="eastAsia"/>
          <w:sz w:val="22"/>
          <w:lang w:val="de-DE"/>
        </w:rPr>
        <w:t>：</w:t>
      </w:r>
      <w:r w:rsidRPr="000B7496">
        <w:rPr>
          <w:rFonts w:cstheme="minorBidi" w:hint="eastAsia"/>
          <w:sz w:val="22"/>
          <w:lang w:val="de-DE"/>
        </w:rPr>
        <w:t xml:space="preserve"> </w:t>
      </w:r>
      <w:proofErr w:type="spellStart"/>
      <w:r w:rsidRPr="000B7496">
        <w:rPr>
          <w:rFonts w:cstheme="minorBidi" w:hint="eastAsia"/>
          <w:sz w:val="22"/>
          <w:lang w:val="de-DE"/>
        </w:rPr>
        <w:t>TankTurn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proofErr w:type="spellStart"/>
      <w:r w:rsidRPr="000B7496">
        <w:rPr>
          <w:rFonts w:cstheme="minorBidi" w:hint="eastAsia"/>
          <w:sz w:val="22"/>
          <w:lang w:val="de-DE"/>
        </w:rPr>
        <w:t>CompasTurn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r w:rsidR="002C14B6" w:rsidRPr="000B7496">
        <w:rPr>
          <w:rFonts w:cstheme="minorBidi" w:hint="eastAsia"/>
          <w:sz w:val="22"/>
          <w:lang w:val="de-DE"/>
        </w:rPr>
        <w:t>TBH</w:t>
      </w:r>
      <w:r w:rsidRPr="000B7496">
        <w:rPr>
          <w:rFonts w:cstheme="minorBidi" w:hint="eastAsia"/>
          <w:sz w:val="22"/>
          <w:lang w:val="de-DE"/>
        </w:rPr>
        <w:t xml:space="preserve"> </w:t>
      </w:r>
      <w:r w:rsidRPr="000B7496">
        <w:rPr>
          <w:rFonts w:cstheme="minorBidi" w:hint="eastAsia"/>
          <w:sz w:val="22"/>
          <w:lang w:val="de-DE"/>
        </w:rPr>
        <w:t>等</w:t>
      </w:r>
      <w:r w:rsidR="002C14B6" w:rsidRPr="000B7496">
        <w:rPr>
          <w:rFonts w:cstheme="minorBidi" w:hint="eastAsia"/>
          <w:sz w:val="22"/>
          <w:lang w:val="de-DE"/>
        </w:rPr>
        <w:t>纵向</w:t>
      </w:r>
      <w:proofErr w:type="gramStart"/>
      <w:r w:rsidR="002C14B6" w:rsidRPr="000B7496">
        <w:rPr>
          <w:rFonts w:cstheme="minorBidi" w:hint="eastAsia"/>
          <w:sz w:val="22"/>
          <w:lang w:val="de-DE"/>
        </w:rPr>
        <w:t>功能</w:t>
      </w:r>
      <w:r w:rsidRPr="000B7496">
        <w:rPr>
          <w:rFonts w:cstheme="minorBidi" w:hint="eastAsia"/>
          <w:sz w:val="22"/>
          <w:lang w:val="de-DE"/>
        </w:rPr>
        <w:t>功能</w:t>
      </w:r>
      <w:proofErr w:type="gramEnd"/>
      <w:r w:rsidRPr="000B7496">
        <w:rPr>
          <w:rFonts w:cstheme="minorBidi" w:hint="eastAsia"/>
          <w:sz w:val="22"/>
          <w:lang w:val="de-DE"/>
        </w:rPr>
        <w:t>激活</w:t>
      </w:r>
    </w:p>
    <w:p w14:paraId="2C946885" w14:textId="0960B7B1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7E85B45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Pr="001F54FD">
        <w:rPr>
          <w:rFonts w:cstheme="minorBidi"/>
          <w:sz w:val="22"/>
          <w:lang w:val="de-DE"/>
        </w:rPr>
        <w:t>CST_Status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B7AD166" w14:textId="3A3EB318" w:rsidR="009E3A7B" w:rsidRPr="000B7496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</w:rPr>
      </w:pPr>
      <w:r w:rsidRPr="000B7496">
        <w:rPr>
          <w:rFonts w:cstheme="minorBidi" w:hint="eastAsia"/>
          <w:sz w:val="22"/>
        </w:rPr>
        <w:t>如果驾驶员手动</w:t>
      </w:r>
      <w:r w:rsidR="00230A44" w:rsidRPr="000B7496">
        <w:rPr>
          <w:rFonts w:cstheme="minorBidi" w:hint="eastAsia"/>
          <w:sz w:val="22"/>
        </w:rPr>
        <w:t>按压</w:t>
      </w:r>
      <w:r w:rsidRPr="000B7496">
        <w:rPr>
          <w:rFonts w:cstheme="minorBidi" w:hint="eastAsia"/>
          <w:sz w:val="22"/>
        </w:rPr>
        <w:t>开关</w:t>
      </w:r>
      <w:r w:rsidR="008A5FEC" w:rsidRPr="000B7496">
        <w:rPr>
          <w:rFonts w:cstheme="minorBidi" w:hint="eastAsia"/>
          <w:sz w:val="22"/>
          <w:lang w:val="de-DE"/>
        </w:rPr>
        <w:t>，</w:t>
      </w:r>
      <w:r w:rsidR="00F932E6" w:rsidRPr="000B7496">
        <w:rPr>
          <w:rFonts w:cstheme="minorBidi"/>
          <w:sz w:val="22"/>
          <w:lang w:val="de-DE"/>
        </w:rPr>
        <w:t>HMI</w:t>
      </w:r>
      <w:r w:rsidR="008A5FEC" w:rsidRPr="000B7496">
        <w:rPr>
          <w:rFonts w:cstheme="minorBidi" w:hint="eastAsia"/>
          <w:sz w:val="22"/>
        </w:rPr>
        <w:t>会基于</w:t>
      </w:r>
      <w:r w:rsidR="009275F5" w:rsidRPr="000B7496">
        <w:rPr>
          <w:rFonts w:cstheme="minorBidi" w:hint="eastAsia"/>
          <w:sz w:val="22"/>
          <w:lang w:val="de-DE"/>
        </w:rPr>
        <w:t>VMC</w:t>
      </w:r>
      <w:r w:rsidR="009275F5" w:rsidRPr="000B7496">
        <w:rPr>
          <w:rFonts w:cstheme="minorBidi" w:hint="eastAsia"/>
          <w:sz w:val="22"/>
          <w:lang w:val="de-DE"/>
        </w:rPr>
        <w:t>发送的</w:t>
      </w:r>
      <w:r w:rsidR="00E86068" w:rsidRPr="000B7496">
        <w:rPr>
          <w:rFonts w:cstheme="minorBidi" w:hint="eastAsia"/>
          <w:sz w:val="22"/>
          <w:lang w:val="de-DE"/>
        </w:rPr>
        <w:t>状态（</w:t>
      </w:r>
      <w:proofErr w:type="spellStart"/>
      <w:r w:rsidR="005941C5" w:rsidRPr="000B7496">
        <w:rPr>
          <w:rFonts w:cstheme="minorBidi"/>
          <w:sz w:val="22"/>
          <w:lang w:val="de-DE"/>
        </w:rPr>
        <w:t>VMCSoftStopFlg</w:t>
      </w:r>
      <w:proofErr w:type="spellEnd"/>
      <w:r w:rsidR="00CB7D20" w:rsidRPr="000B7496">
        <w:rPr>
          <w:rFonts w:cstheme="minorBidi" w:hint="eastAsia"/>
          <w:sz w:val="22"/>
          <w:lang w:val="de-DE"/>
        </w:rPr>
        <w:t>：</w:t>
      </w:r>
      <w:r w:rsidR="00CB7D20" w:rsidRPr="000B7496">
        <w:rPr>
          <w:rFonts w:cstheme="minorBidi"/>
          <w:sz w:val="22"/>
          <w:lang w:val="de-DE"/>
        </w:rPr>
        <w:t xml:space="preserve">0x0: </w:t>
      </w:r>
      <w:r w:rsidR="00CB7D20" w:rsidRPr="000B7496">
        <w:rPr>
          <w:rFonts w:cstheme="minorBidi" w:hint="eastAsia"/>
          <w:sz w:val="22"/>
          <w:lang w:val="de-DE"/>
        </w:rPr>
        <w:t>Off</w:t>
      </w:r>
      <w:r w:rsidR="00CB7D20" w:rsidRPr="000B7496">
        <w:rPr>
          <w:rFonts w:cstheme="minorBidi"/>
          <w:sz w:val="22"/>
          <w:lang w:val="de-DE"/>
        </w:rPr>
        <w:t xml:space="preserve">   0x1: </w:t>
      </w:r>
      <w:r w:rsidR="00305696" w:rsidRPr="000B7496">
        <w:rPr>
          <w:rFonts w:cstheme="minorBidi" w:hint="eastAsia"/>
          <w:sz w:val="22"/>
          <w:lang w:val="de-DE"/>
        </w:rPr>
        <w:t xml:space="preserve">Standby  </w:t>
      </w:r>
      <w:r w:rsidR="00305696" w:rsidRPr="000B7496">
        <w:rPr>
          <w:rFonts w:cstheme="minorBidi"/>
          <w:sz w:val="22"/>
          <w:lang w:val="de-DE"/>
        </w:rPr>
        <w:t>0x</w:t>
      </w:r>
      <w:r w:rsidR="00305696" w:rsidRPr="000B7496">
        <w:rPr>
          <w:rFonts w:cstheme="minorBidi" w:hint="eastAsia"/>
          <w:sz w:val="22"/>
          <w:lang w:val="de-DE"/>
        </w:rPr>
        <w:t>2</w:t>
      </w:r>
      <w:r w:rsidR="00305696" w:rsidRPr="000B7496">
        <w:rPr>
          <w:rFonts w:cstheme="minorBidi"/>
          <w:sz w:val="22"/>
          <w:lang w:val="de-DE"/>
        </w:rPr>
        <w:t xml:space="preserve">: </w:t>
      </w:r>
      <w:proofErr w:type="spellStart"/>
      <w:r w:rsidR="00305696" w:rsidRPr="000B7496">
        <w:rPr>
          <w:rFonts w:cstheme="minorBidi" w:hint="eastAsia"/>
          <w:sz w:val="22"/>
          <w:lang w:val="de-DE"/>
        </w:rPr>
        <w:t>Active</w:t>
      </w:r>
      <w:proofErr w:type="spellEnd"/>
      <w:r w:rsidR="00305696" w:rsidRPr="000B7496">
        <w:rPr>
          <w:rFonts w:cstheme="minorBidi"/>
          <w:sz w:val="22"/>
          <w:lang w:val="de-DE"/>
        </w:rPr>
        <w:t xml:space="preserve">   0x</w:t>
      </w:r>
      <w:r w:rsidR="00305696" w:rsidRPr="000B7496">
        <w:rPr>
          <w:rFonts w:cstheme="minorBidi" w:hint="eastAsia"/>
          <w:sz w:val="22"/>
          <w:lang w:val="de-DE"/>
        </w:rPr>
        <w:t>3</w:t>
      </w:r>
      <w:r w:rsidR="00305696" w:rsidRPr="000B7496">
        <w:rPr>
          <w:rFonts w:cstheme="minorBidi"/>
          <w:sz w:val="22"/>
          <w:lang w:val="de-DE"/>
        </w:rPr>
        <w:t xml:space="preserve">: </w:t>
      </w:r>
      <w:proofErr w:type="spellStart"/>
      <w:r w:rsidR="00305696" w:rsidRPr="000B7496">
        <w:rPr>
          <w:rFonts w:cstheme="minorBidi" w:hint="eastAsia"/>
          <w:sz w:val="22"/>
          <w:lang w:val="de-DE"/>
        </w:rPr>
        <w:t>Failure</w:t>
      </w:r>
      <w:proofErr w:type="spellEnd"/>
      <w:r w:rsidR="00E86068" w:rsidRPr="000B7496">
        <w:rPr>
          <w:rFonts w:cstheme="minorBidi" w:hint="eastAsia"/>
          <w:sz w:val="22"/>
          <w:lang w:val="de-DE"/>
        </w:rPr>
        <w:t>）</w:t>
      </w:r>
      <w:r w:rsidR="00134691" w:rsidRPr="000B7496">
        <w:rPr>
          <w:rFonts w:cstheme="minorBidi" w:hint="eastAsia"/>
          <w:sz w:val="22"/>
          <w:lang w:val="de-DE"/>
        </w:rPr>
        <w:t>判定</w:t>
      </w:r>
      <w:r w:rsidR="003168B6" w:rsidRPr="000B7496">
        <w:rPr>
          <w:rFonts w:cstheme="minorBidi" w:hint="eastAsia"/>
          <w:sz w:val="22"/>
          <w:lang w:val="de-DE"/>
        </w:rPr>
        <w:t>驾驶员激活还是关闭</w:t>
      </w:r>
      <w:r w:rsidR="003168B6" w:rsidRPr="000B7496">
        <w:rPr>
          <w:rFonts w:cstheme="minorBidi" w:hint="eastAsia"/>
          <w:sz w:val="22"/>
          <w:lang w:val="de-DE"/>
        </w:rPr>
        <w:t>CST</w:t>
      </w:r>
      <w:r w:rsidR="003168B6" w:rsidRPr="000B7496">
        <w:rPr>
          <w:rFonts w:cstheme="minorBidi" w:hint="eastAsia"/>
          <w:sz w:val="22"/>
          <w:lang w:val="de-DE"/>
        </w:rPr>
        <w:t>功能。</w:t>
      </w:r>
      <w:r w:rsidR="00F932E6" w:rsidRPr="000B7496">
        <w:rPr>
          <w:rFonts w:cstheme="minorBidi"/>
          <w:sz w:val="22"/>
          <w:lang w:val="de-DE"/>
        </w:rPr>
        <w:t xml:space="preserve"> </w:t>
      </w:r>
      <w:r w:rsidR="00FD6FA0" w:rsidRPr="000B7496">
        <w:rPr>
          <w:rFonts w:cstheme="minorBidi" w:hint="eastAsia"/>
          <w:sz w:val="22"/>
          <w:lang w:val="de-DE"/>
        </w:rPr>
        <w:t>当</w:t>
      </w:r>
      <w:proofErr w:type="spellStart"/>
      <w:r w:rsidR="005B2786" w:rsidRPr="000B7496">
        <w:rPr>
          <w:rFonts w:cstheme="minorBidi"/>
          <w:sz w:val="22"/>
          <w:lang w:val="de-DE"/>
        </w:rPr>
        <w:t>VMCSoftStopFlg</w:t>
      </w:r>
      <w:proofErr w:type="spellEnd"/>
      <w:r w:rsidR="005B2786" w:rsidRPr="000B7496">
        <w:rPr>
          <w:rFonts w:cstheme="minorBidi" w:hint="eastAsia"/>
          <w:sz w:val="22"/>
          <w:lang w:val="de-DE"/>
        </w:rPr>
        <w:t xml:space="preserve">= </w:t>
      </w:r>
      <w:r w:rsidR="005B2786" w:rsidRPr="000B7496">
        <w:rPr>
          <w:rFonts w:cstheme="minorBidi"/>
          <w:sz w:val="22"/>
          <w:lang w:val="de-DE"/>
        </w:rPr>
        <w:t xml:space="preserve">0x0: </w:t>
      </w:r>
      <w:r w:rsidR="005B2786" w:rsidRPr="000B7496">
        <w:rPr>
          <w:rFonts w:cstheme="minorBidi" w:hint="eastAsia"/>
          <w:sz w:val="22"/>
          <w:lang w:val="de-DE"/>
        </w:rPr>
        <w:t>Off</w:t>
      </w:r>
      <w:r w:rsidR="005B2786" w:rsidRPr="000B7496">
        <w:rPr>
          <w:rFonts w:cstheme="minorBidi" w:hint="eastAsia"/>
          <w:sz w:val="22"/>
          <w:lang w:val="de-DE"/>
        </w:rPr>
        <w:t>时，</w:t>
      </w:r>
      <w:r w:rsidR="006329C2" w:rsidRPr="000B7496">
        <w:rPr>
          <w:rFonts w:cstheme="minorBidi" w:hint="eastAsia"/>
          <w:sz w:val="22"/>
          <w:lang w:val="de-DE"/>
        </w:rPr>
        <w:t>驾驶员</w:t>
      </w:r>
      <w:r w:rsidR="005B2786" w:rsidRPr="000B7496">
        <w:rPr>
          <w:rFonts w:cstheme="minorBidi" w:hint="eastAsia"/>
          <w:sz w:val="22"/>
          <w:lang w:val="de-DE"/>
        </w:rPr>
        <w:t>按压</w:t>
      </w:r>
      <w:r w:rsidR="00CD18BC" w:rsidRPr="000B7496">
        <w:rPr>
          <w:rFonts w:cstheme="minorBidi" w:hint="eastAsia"/>
          <w:sz w:val="22"/>
          <w:lang w:val="de-DE"/>
        </w:rPr>
        <w:t>开关，</w:t>
      </w:r>
      <w:r w:rsidR="00CD18BC" w:rsidRPr="000B7496">
        <w:rPr>
          <w:rFonts w:cstheme="minorBidi" w:hint="eastAsia"/>
          <w:sz w:val="22"/>
          <w:lang w:val="de-DE"/>
        </w:rPr>
        <w:t>HMI</w:t>
      </w:r>
      <w:r w:rsidR="00F932E6" w:rsidRPr="000B7496">
        <w:rPr>
          <w:rFonts w:cstheme="minorBidi" w:hint="eastAsia"/>
          <w:sz w:val="22"/>
        </w:rPr>
        <w:t>发送</w:t>
      </w:r>
      <w:proofErr w:type="spellStart"/>
      <w:r w:rsidR="007A0011" w:rsidRPr="000B7496">
        <w:rPr>
          <w:rFonts w:cstheme="minorBidi"/>
          <w:sz w:val="22"/>
          <w:lang w:val="de-DE"/>
        </w:rPr>
        <w:t>CSTSw</w:t>
      </w:r>
      <w:r w:rsidR="00AE52D3" w:rsidRPr="000B7496">
        <w:rPr>
          <w:rFonts w:cstheme="minorBidi" w:hint="eastAsia"/>
          <w:sz w:val="22"/>
          <w:lang w:val="de-DE"/>
        </w:rPr>
        <w:t>Rqst</w:t>
      </w:r>
      <w:proofErr w:type="spellEnd"/>
      <w:r w:rsidR="00CD18BC" w:rsidRPr="000B7496">
        <w:rPr>
          <w:rFonts w:cstheme="minorBidi" w:hint="eastAsia"/>
          <w:sz w:val="22"/>
          <w:lang w:val="de-DE"/>
        </w:rPr>
        <w:t>=</w:t>
      </w:r>
      <w:r w:rsidR="00807E75" w:rsidRPr="000B7496">
        <w:rPr>
          <w:rFonts w:cstheme="minorBidi"/>
          <w:sz w:val="22"/>
          <w:lang w:val="de-DE"/>
        </w:rPr>
        <w:t xml:space="preserve">0x1: </w:t>
      </w:r>
      <w:r w:rsidR="00BF337B" w:rsidRPr="000B7496">
        <w:rPr>
          <w:rFonts w:cstheme="minorBidi" w:hint="eastAsia"/>
          <w:sz w:val="22"/>
          <w:lang w:val="de-DE"/>
        </w:rPr>
        <w:t>激活</w:t>
      </w:r>
      <w:r w:rsidR="006329C2" w:rsidRPr="000B7496">
        <w:rPr>
          <w:rFonts w:cstheme="minorBidi" w:hint="eastAsia"/>
          <w:sz w:val="22"/>
          <w:lang w:val="de-DE"/>
        </w:rPr>
        <w:t>。</w:t>
      </w:r>
      <w:r w:rsidR="00807E75" w:rsidRPr="000B7496">
        <w:rPr>
          <w:rFonts w:cstheme="minorBidi"/>
          <w:sz w:val="22"/>
          <w:lang w:val="de-DE"/>
        </w:rPr>
        <w:t xml:space="preserve"> </w:t>
      </w:r>
      <w:r w:rsidR="006329C2" w:rsidRPr="000B7496">
        <w:rPr>
          <w:rFonts w:cstheme="minorBidi" w:hint="eastAsia"/>
          <w:sz w:val="22"/>
          <w:lang w:val="de-DE"/>
        </w:rPr>
        <w:t>当</w:t>
      </w:r>
      <w:proofErr w:type="spellStart"/>
      <w:r w:rsidR="006329C2" w:rsidRPr="000B7496">
        <w:rPr>
          <w:rFonts w:cstheme="minorBidi"/>
          <w:sz w:val="22"/>
          <w:lang w:val="de-DE"/>
        </w:rPr>
        <w:t>VMCSoftStopFlg</w:t>
      </w:r>
      <w:proofErr w:type="spellEnd"/>
      <w:r w:rsidR="006329C2" w:rsidRPr="000B7496">
        <w:rPr>
          <w:rFonts w:cstheme="minorBidi" w:hint="eastAsia"/>
          <w:sz w:val="22"/>
          <w:lang w:val="de-DE"/>
        </w:rPr>
        <w:t xml:space="preserve"> </w:t>
      </w:r>
      <w:r w:rsidR="006329C2" w:rsidRPr="000B7496">
        <w:rPr>
          <w:rFonts w:cstheme="minorBidi" w:hint="eastAsia"/>
          <w:sz w:val="22"/>
          <w:lang w:val="de-DE"/>
        </w:rPr>
        <w:t>！</w:t>
      </w:r>
      <w:r w:rsidR="006329C2" w:rsidRPr="000B7496">
        <w:rPr>
          <w:rFonts w:cstheme="minorBidi" w:hint="eastAsia"/>
          <w:sz w:val="22"/>
          <w:lang w:val="de-DE"/>
        </w:rPr>
        <w:t xml:space="preserve">= </w:t>
      </w:r>
      <w:r w:rsidR="006329C2" w:rsidRPr="000B7496">
        <w:rPr>
          <w:rFonts w:cstheme="minorBidi"/>
          <w:sz w:val="22"/>
          <w:lang w:val="de-DE"/>
        </w:rPr>
        <w:t xml:space="preserve">0x0: </w:t>
      </w:r>
      <w:r w:rsidR="006329C2" w:rsidRPr="000B7496">
        <w:rPr>
          <w:rFonts w:cstheme="minorBidi" w:hint="eastAsia"/>
          <w:sz w:val="22"/>
          <w:lang w:val="de-DE"/>
        </w:rPr>
        <w:t>Off</w:t>
      </w:r>
      <w:r w:rsidR="006329C2" w:rsidRPr="000B7496">
        <w:rPr>
          <w:rFonts w:cstheme="minorBidi" w:hint="eastAsia"/>
          <w:sz w:val="22"/>
          <w:lang w:val="de-DE"/>
        </w:rPr>
        <w:t>时，驾驶员按压开关，</w:t>
      </w:r>
      <w:r w:rsidR="006329C2" w:rsidRPr="000B7496">
        <w:rPr>
          <w:rFonts w:cstheme="minorBidi" w:hint="eastAsia"/>
          <w:sz w:val="22"/>
          <w:lang w:val="de-DE"/>
        </w:rPr>
        <w:t>HMI</w:t>
      </w:r>
      <w:r w:rsidR="006329C2" w:rsidRPr="000B7496">
        <w:rPr>
          <w:rFonts w:cstheme="minorBidi" w:hint="eastAsia"/>
          <w:sz w:val="22"/>
        </w:rPr>
        <w:t>发送</w:t>
      </w:r>
      <w:proofErr w:type="spellStart"/>
      <w:r w:rsidR="006329C2" w:rsidRPr="000B7496">
        <w:rPr>
          <w:rFonts w:cstheme="minorBidi"/>
          <w:sz w:val="22"/>
          <w:lang w:val="de-DE"/>
        </w:rPr>
        <w:t>CSTSw</w:t>
      </w:r>
      <w:r w:rsidR="006329C2" w:rsidRPr="000B7496">
        <w:rPr>
          <w:rFonts w:cstheme="minorBidi" w:hint="eastAsia"/>
          <w:sz w:val="22"/>
          <w:lang w:val="de-DE"/>
        </w:rPr>
        <w:t>Rqst</w:t>
      </w:r>
      <w:proofErr w:type="spellEnd"/>
      <w:r w:rsidR="006329C2" w:rsidRPr="000B7496">
        <w:rPr>
          <w:rFonts w:cstheme="minorBidi" w:hint="eastAsia"/>
          <w:sz w:val="22"/>
          <w:lang w:val="de-DE"/>
        </w:rPr>
        <w:t>=</w:t>
      </w:r>
      <w:r w:rsidR="006329C2" w:rsidRPr="000B7496">
        <w:rPr>
          <w:rFonts w:cstheme="minorBidi"/>
          <w:sz w:val="22"/>
          <w:lang w:val="de-DE"/>
        </w:rPr>
        <w:t xml:space="preserve">0x1: </w:t>
      </w:r>
      <w:r w:rsidR="000B7496" w:rsidRPr="000B7496">
        <w:rPr>
          <w:rFonts w:cstheme="minorBidi" w:hint="eastAsia"/>
          <w:sz w:val="22"/>
          <w:lang w:val="de-DE"/>
        </w:rPr>
        <w:t>关闭</w:t>
      </w:r>
      <w:r w:rsidR="006329C2" w:rsidRPr="000B7496">
        <w:rPr>
          <w:rFonts w:cstheme="minorBidi" w:hint="eastAsia"/>
          <w:sz w:val="22"/>
          <w:lang w:val="de-DE"/>
        </w:rPr>
        <w:t>。</w:t>
      </w:r>
      <w:r w:rsidR="006329C2" w:rsidRPr="000B7496">
        <w:rPr>
          <w:rFonts w:cstheme="minorBidi"/>
          <w:sz w:val="22"/>
          <w:lang w:val="de-DE"/>
        </w:rPr>
        <w:t xml:space="preserve"> </w:t>
      </w:r>
      <w:r w:rsidR="00230A44" w:rsidRPr="000B7496">
        <w:rPr>
          <w:rFonts w:cstheme="minorBidi"/>
          <w:strike/>
          <w:sz w:val="22"/>
          <w:highlight w:val="darkGray"/>
          <w:lang w:val="de-DE"/>
        </w:rPr>
        <w:t>5</w:t>
      </w:r>
      <w:r w:rsidR="00EF4AE6" w:rsidRPr="000B7496">
        <w:rPr>
          <w:rFonts w:cstheme="minorBidi" w:hint="eastAsia"/>
          <w:strike/>
          <w:sz w:val="22"/>
          <w:highlight w:val="darkGray"/>
        </w:rPr>
        <w:t>帧</w:t>
      </w:r>
      <w:r w:rsidR="00807E75" w:rsidRPr="000B7496">
        <w:rPr>
          <w:rFonts w:cstheme="minorBidi"/>
          <w:strike/>
          <w:sz w:val="22"/>
          <w:highlight w:val="darkGray"/>
          <w:lang w:val="de-DE"/>
        </w:rPr>
        <w:t>1</w:t>
      </w:r>
      <w:r w:rsidR="00EF4AE6" w:rsidRPr="000B7496">
        <w:rPr>
          <w:rFonts w:cstheme="minorBidi" w:hint="eastAsia"/>
          <w:strike/>
          <w:sz w:val="22"/>
          <w:highlight w:val="darkGray"/>
        </w:rPr>
        <w:t>有效</w:t>
      </w:r>
      <w:r w:rsidR="00EF4AE6" w:rsidRPr="000B7496">
        <w:rPr>
          <w:rFonts w:cstheme="minorBidi" w:hint="eastAsia"/>
          <w:strike/>
          <w:sz w:val="22"/>
          <w:highlight w:val="darkGray"/>
          <w:lang w:val="de-DE"/>
        </w:rPr>
        <w:t>？</w:t>
      </w:r>
      <w:proofErr w:type="gramStart"/>
      <w:r w:rsidR="00EF4AE6" w:rsidRPr="000B7496">
        <w:rPr>
          <w:rFonts w:cstheme="minorBidi"/>
          <w:sz w:val="22"/>
          <w:highlight w:val="darkGray"/>
          <w:lang w:val="de-DE"/>
        </w:rPr>
        <w:t>)</w:t>
      </w:r>
      <w:r w:rsidR="007A0011" w:rsidRPr="000B7496">
        <w:rPr>
          <w:rFonts w:cstheme="minorBidi"/>
          <w:sz w:val="22"/>
          <w:highlight w:val="darkGray"/>
          <w:lang w:val="de-DE"/>
        </w:rPr>
        <w:t xml:space="preserve"> </w:t>
      </w:r>
      <w:r w:rsidR="00816A4C" w:rsidRPr="000B7496">
        <w:rPr>
          <w:rFonts w:cstheme="minorBidi"/>
          <w:sz w:val="22"/>
          <w:highlight w:val="darkGray"/>
          <w:lang w:val="de-DE"/>
        </w:rPr>
        <w:t xml:space="preserve"> </w:t>
      </w:r>
      <w:r w:rsidR="00816A4C" w:rsidRPr="000B7496">
        <w:rPr>
          <w:rFonts w:cstheme="minorBidi"/>
          <w:strike/>
          <w:sz w:val="22"/>
          <w:highlight w:val="darkGray"/>
        </w:rPr>
        <w:t>Host</w:t>
      </w:r>
      <w:proofErr w:type="gramEnd"/>
      <w:r w:rsidR="00816A4C" w:rsidRPr="000B7496">
        <w:rPr>
          <w:rFonts w:cstheme="minorBidi"/>
          <w:strike/>
          <w:sz w:val="22"/>
          <w:highlight w:val="darkGray"/>
        </w:rPr>
        <w:t xml:space="preserve"> ECU </w:t>
      </w:r>
      <w:r w:rsidR="00816A4C" w:rsidRPr="000B7496">
        <w:rPr>
          <w:rFonts w:cstheme="minorBidi" w:hint="eastAsia"/>
          <w:strike/>
          <w:sz w:val="22"/>
          <w:highlight w:val="darkGray"/>
        </w:rPr>
        <w:t>负责检测信号的有效性</w:t>
      </w:r>
      <w:r w:rsidR="00F0493A" w:rsidRPr="000B7496">
        <w:rPr>
          <w:rFonts w:cstheme="minorBidi" w:hint="eastAsia"/>
          <w:strike/>
          <w:sz w:val="22"/>
          <w:highlight w:val="darkGray"/>
        </w:rPr>
        <w:t>（超过</w:t>
      </w:r>
      <w:r w:rsidR="00F0493A" w:rsidRPr="000B7496">
        <w:rPr>
          <w:rFonts w:cstheme="minorBidi"/>
          <w:strike/>
          <w:sz w:val="22"/>
          <w:highlight w:val="darkGray"/>
        </w:rPr>
        <w:t>5</w:t>
      </w:r>
      <w:r w:rsidR="00F0493A" w:rsidRPr="000B7496">
        <w:rPr>
          <w:rFonts w:cstheme="minorBidi" w:hint="eastAsia"/>
          <w:strike/>
          <w:sz w:val="22"/>
          <w:highlight w:val="darkGray"/>
        </w:rPr>
        <w:t>帧有效）</w:t>
      </w:r>
      <w:r w:rsidR="00426CB3" w:rsidRPr="000B7496">
        <w:rPr>
          <w:rFonts w:cstheme="minorBidi" w:hint="eastAsia"/>
          <w:strike/>
          <w:sz w:val="22"/>
          <w:highlight w:val="darkGray"/>
        </w:rPr>
        <w:t>，</w:t>
      </w:r>
      <w:r w:rsidR="00680083" w:rsidRPr="000B7496">
        <w:rPr>
          <w:rFonts w:cstheme="minorBidi" w:hint="eastAsia"/>
          <w:strike/>
          <w:sz w:val="22"/>
          <w:highlight w:val="darkGray"/>
        </w:rPr>
        <w:t>然后</w:t>
      </w:r>
      <w:r w:rsidR="002D12BE" w:rsidRPr="000B7496">
        <w:rPr>
          <w:rFonts w:cstheme="minorBidi"/>
          <w:strike/>
          <w:sz w:val="22"/>
          <w:highlight w:val="darkGray"/>
        </w:rPr>
        <w:t xml:space="preserve">Host ECU </w:t>
      </w:r>
      <w:r w:rsidR="002D12BE" w:rsidRPr="000B7496">
        <w:rPr>
          <w:rFonts w:cstheme="minorBidi" w:hint="eastAsia"/>
          <w:strike/>
          <w:sz w:val="22"/>
          <w:highlight w:val="darkGray"/>
        </w:rPr>
        <w:t>通过</w:t>
      </w:r>
      <w:r w:rsidR="002D12BE" w:rsidRPr="000B7496">
        <w:rPr>
          <w:rFonts w:cstheme="minorBidi"/>
          <w:strike/>
          <w:sz w:val="22"/>
          <w:highlight w:val="darkGray"/>
        </w:rPr>
        <w:t>RTE</w:t>
      </w:r>
      <w:r w:rsidR="002D12BE" w:rsidRPr="000B7496">
        <w:rPr>
          <w:rFonts w:cstheme="minorBidi" w:hint="eastAsia"/>
          <w:strike/>
          <w:sz w:val="22"/>
          <w:highlight w:val="darkGray"/>
        </w:rPr>
        <w:t>信号发送</w:t>
      </w:r>
      <w:r w:rsidR="00041FC9" w:rsidRPr="000B7496">
        <w:rPr>
          <w:rFonts w:cstheme="minorBidi" w:hint="eastAsia"/>
          <w:strike/>
          <w:sz w:val="22"/>
          <w:highlight w:val="darkGray"/>
        </w:rPr>
        <w:t>开关切换请求</w:t>
      </w:r>
      <w:r w:rsidR="008B3AE2" w:rsidRPr="000B7496">
        <w:rPr>
          <w:rFonts w:cstheme="minorBidi" w:hint="eastAsia"/>
          <w:strike/>
          <w:sz w:val="22"/>
          <w:highlight w:val="darkGray"/>
        </w:rPr>
        <w:t>（</w:t>
      </w:r>
      <w:r w:rsidR="00041FC9" w:rsidRPr="000B7496">
        <w:rPr>
          <w:rFonts w:cstheme="minorBidi" w:hint="eastAsia"/>
          <w:strike/>
          <w:sz w:val="22"/>
          <w:highlight w:val="darkGray"/>
        </w:rPr>
        <w:t>上升沿</w:t>
      </w:r>
      <w:r w:rsidR="00041FC9" w:rsidRPr="000B7496">
        <w:rPr>
          <w:rFonts w:cstheme="minorBidi"/>
          <w:strike/>
          <w:sz w:val="22"/>
          <w:highlight w:val="darkGray"/>
        </w:rPr>
        <w:t>/</w:t>
      </w:r>
      <w:r w:rsidR="00041FC9" w:rsidRPr="000B7496">
        <w:rPr>
          <w:rFonts w:cstheme="minorBidi" w:hint="eastAsia"/>
          <w:strike/>
          <w:sz w:val="22"/>
          <w:highlight w:val="darkGray"/>
        </w:rPr>
        <w:t>下降沿</w:t>
      </w:r>
      <w:r w:rsidRPr="000B7496">
        <w:rPr>
          <w:rFonts w:cstheme="minorBidi" w:hint="eastAsia"/>
          <w:strike/>
          <w:sz w:val="22"/>
          <w:highlight w:val="darkGray"/>
        </w:rPr>
        <w:t>）</w:t>
      </w:r>
      <w:r w:rsidR="00F0493A" w:rsidRPr="000B7496">
        <w:rPr>
          <w:rFonts w:cstheme="minorBidi" w:hint="eastAsia"/>
          <w:strike/>
          <w:sz w:val="22"/>
          <w:highlight w:val="darkGray"/>
        </w:rPr>
        <w:t>给</w:t>
      </w:r>
      <w:r w:rsidR="00F0493A" w:rsidRPr="000B7496">
        <w:rPr>
          <w:rFonts w:cstheme="minorBidi"/>
          <w:strike/>
          <w:sz w:val="22"/>
          <w:highlight w:val="darkGray"/>
        </w:rPr>
        <w:t>VMC</w:t>
      </w:r>
      <w:r w:rsidR="00F0493A" w:rsidRPr="000B7496">
        <w:rPr>
          <w:rFonts w:cstheme="minorBidi" w:hint="eastAsia"/>
          <w:strike/>
          <w:sz w:val="22"/>
          <w:highlight w:val="darkGray"/>
        </w:rPr>
        <w:t>。</w:t>
      </w:r>
      <w:r w:rsidRPr="000B7496">
        <w:rPr>
          <w:rFonts w:cstheme="minorBidi" w:hint="eastAsia"/>
          <w:strike/>
          <w:sz w:val="22"/>
          <w:highlight w:val="darkGray"/>
        </w:rPr>
        <w:t>或者发生故障降级（“</w:t>
      </w:r>
      <w:proofErr w:type="spellStart"/>
      <w:r w:rsidRPr="000B7496">
        <w:rPr>
          <w:rFonts w:cstheme="minorBidi"/>
          <w:strike/>
          <w:sz w:val="22"/>
          <w:highlight w:val="darkGray"/>
        </w:rPr>
        <w:t>CST_Status</w:t>
      </w:r>
      <w:proofErr w:type="spellEnd"/>
      <w:r w:rsidRPr="000B7496">
        <w:rPr>
          <w:rFonts w:cstheme="minorBidi" w:hint="eastAsia"/>
          <w:strike/>
          <w:sz w:val="22"/>
          <w:highlight w:val="darkGray"/>
        </w:rPr>
        <w:t>”</w:t>
      </w:r>
      <w:r w:rsidRPr="000B7496">
        <w:rPr>
          <w:rFonts w:cstheme="minorBidi"/>
          <w:strike/>
          <w:sz w:val="22"/>
          <w:highlight w:val="darkGray"/>
        </w:rPr>
        <w:t>=Failure</w:t>
      </w:r>
      <w:r w:rsidRPr="000B7496">
        <w:rPr>
          <w:rFonts w:cstheme="minorBidi" w:hint="eastAsia"/>
          <w:strike/>
          <w:sz w:val="22"/>
          <w:highlight w:val="darkGray"/>
        </w:rPr>
        <w:t>），</w:t>
      </w:r>
      <w:r w:rsidR="0092591E" w:rsidRPr="000B7496">
        <w:rPr>
          <w:rFonts w:cstheme="minorBidi"/>
          <w:strike/>
          <w:sz w:val="22"/>
          <w:highlight w:val="darkGray"/>
        </w:rPr>
        <w:t>VMC</w:t>
      </w:r>
      <w:r w:rsidR="0092591E" w:rsidRPr="000B7496">
        <w:rPr>
          <w:rFonts w:cstheme="minorBidi" w:hint="eastAsia"/>
          <w:strike/>
          <w:sz w:val="22"/>
          <w:highlight w:val="darkGray"/>
        </w:rPr>
        <w:t>需要</w:t>
      </w:r>
      <w:r w:rsidR="00B4100E" w:rsidRPr="000B7496">
        <w:rPr>
          <w:rFonts w:cstheme="minorBidi" w:hint="eastAsia"/>
          <w:strike/>
          <w:sz w:val="22"/>
          <w:highlight w:val="darkGray"/>
        </w:rPr>
        <w:t>判定开启条件是否满足</w:t>
      </w:r>
      <w:r w:rsidR="00D26EF8" w:rsidRPr="000B7496">
        <w:rPr>
          <w:rFonts w:cstheme="minorBidi" w:hint="eastAsia"/>
          <w:strike/>
          <w:sz w:val="22"/>
          <w:highlight w:val="darkGray"/>
        </w:rPr>
        <w:t>（故障，开关</w:t>
      </w:r>
      <w:r w:rsidR="00B4100E" w:rsidRPr="000B7496">
        <w:rPr>
          <w:rFonts w:cstheme="minorBidi" w:hint="eastAsia"/>
          <w:strike/>
          <w:sz w:val="22"/>
          <w:highlight w:val="darkGray"/>
        </w:rPr>
        <w:t>信号</w:t>
      </w:r>
      <w:r w:rsidR="003C52E2" w:rsidRPr="000B7496">
        <w:rPr>
          <w:rFonts w:cstheme="minorBidi"/>
          <w:strike/>
          <w:sz w:val="22"/>
          <w:highlight w:val="darkGray"/>
        </w:rPr>
        <w:t>Valid</w:t>
      </w:r>
      <w:r w:rsidR="003C52E2" w:rsidRPr="000B7496">
        <w:rPr>
          <w:rFonts w:cstheme="minorBidi" w:hint="eastAsia"/>
          <w:strike/>
          <w:sz w:val="22"/>
          <w:highlight w:val="darkGray"/>
        </w:rPr>
        <w:t>等</w:t>
      </w:r>
      <w:r w:rsidR="00D26EF8" w:rsidRPr="000B7496">
        <w:rPr>
          <w:rFonts w:cstheme="minorBidi" w:hint="eastAsia"/>
          <w:strike/>
          <w:sz w:val="22"/>
          <w:highlight w:val="darkGray"/>
        </w:rPr>
        <w:t>）</w:t>
      </w:r>
      <w:r w:rsidR="00D81320" w:rsidRPr="000B7496">
        <w:rPr>
          <w:rFonts w:cstheme="minorBidi" w:hint="eastAsia"/>
          <w:strike/>
          <w:sz w:val="22"/>
          <w:highlight w:val="darkGray"/>
        </w:rPr>
        <w:t>和开关切换请求</w:t>
      </w:r>
      <w:r w:rsidR="003267FB" w:rsidRPr="000B7496">
        <w:rPr>
          <w:rFonts w:cstheme="minorBidi" w:hint="eastAsia"/>
          <w:strike/>
          <w:sz w:val="22"/>
          <w:highlight w:val="darkGray"/>
        </w:rPr>
        <w:t>（上升</w:t>
      </w:r>
      <w:r w:rsidR="003267FB" w:rsidRPr="000B7496">
        <w:rPr>
          <w:rFonts w:cstheme="minorBidi"/>
          <w:strike/>
          <w:sz w:val="22"/>
          <w:highlight w:val="darkGray"/>
        </w:rPr>
        <w:t>/</w:t>
      </w:r>
      <w:r w:rsidR="003267FB" w:rsidRPr="000B7496">
        <w:rPr>
          <w:rFonts w:cstheme="minorBidi" w:hint="eastAsia"/>
          <w:strike/>
          <w:sz w:val="22"/>
          <w:highlight w:val="darkGray"/>
        </w:rPr>
        <w:t>下降沿）</w:t>
      </w:r>
      <w:r w:rsidR="00C74048" w:rsidRPr="000B7496">
        <w:rPr>
          <w:rFonts w:cstheme="minorBidi" w:hint="eastAsia"/>
          <w:strike/>
          <w:sz w:val="22"/>
          <w:highlight w:val="darkGray"/>
        </w:rPr>
        <w:t>，然后基于</w:t>
      </w:r>
      <w:r w:rsidR="00C74048" w:rsidRPr="000B7496">
        <w:rPr>
          <w:rFonts w:cstheme="minorBidi"/>
          <w:strike/>
          <w:sz w:val="22"/>
          <w:highlight w:val="darkGray"/>
        </w:rPr>
        <w:t>CST</w:t>
      </w:r>
      <w:r w:rsidR="00C74048" w:rsidRPr="000B7496">
        <w:rPr>
          <w:rFonts w:cstheme="minorBidi" w:hint="eastAsia"/>
          <w:strike/>
          <w:sz w:val="22"/>
          <w:highlight w:val="darkGray"/>
        </w:rPr>
        <w:t>本身的状态</w:t>
      </w:r>
      <w:r w:rsidR="0030401B" w:rsidRPr="000B7496">
        <w:rPr>
          <w:rFonts w:cstheme="minorBidi" w:hint="eastAsia"/>
          <w:strike/>
          <w:sz w:val="22"/>
          <w:highlight w:val="darkGray"/>
        </w:rPr>
        <w:t>切换到请求的状态（例如</w:t>
      </w:r>
      <w:r w:rsidR="0030401B" w:rsidRPr="000B7496">
        <w:rPr>
          <w:rFonts w:cstheme="minorBidi"/>
          <w:strike/>
          <w:sz w:val="22"/>
          <w:highlight w:val="darkGray"/>
        </w:rPr>
        <w:t xml:space="preserve"> off</w:t>
      </w:r>
      <w:r w:rsidR="001D52EC" w:rsidRPr="000B7496">
        <w:rPr>
          <w:rFonts w:cstheme="minorBidi"/>
          <w:strike/>
          <w:sz w:val="22"/>
          <w:highlight w:val="darkGray"/>
        </w:rPr>
        <w:t xml:space="preserve">-&gt; </w:t>
      </w:r>
      <w:proofErr w:type="spellStart"/>
      <w:r w:rsidR="001D52EC" w:rsidRPr="000B7496">
        <w:rPr>
          <w:rFonts w:cstheme="minorBidi"/>
          <w:strike/>
          <w:sz w:val="22"/>
          <w:highlight w:val="darkGray"/>
        </w:rPr>
        <w:t>standy</w:t>
      </w:r>
      <w:proofErr w:type="spellEnd"/>
      <w:r w:rsidR="001D52EC" w:rsidRPr="000B7496">
        <w:rPr>
          <w:rFonts w:cstheme="minorBidi"/>
          <w:strike/>
          <w:sz w:val="22"/>
          <w:highlight w:val="darkGray"/>
        </w:rPr>
        <w:t xml:space="preserve"> </w:t>
      </w:r>
      <w:r w:rsidR="001D52EC" w:rsidRPr="000B7496">
        <w:rPr>
          <w:rFonts w:cstheme="minorBidi" w:hint="eastAsia"/>
          <w:strike/>
          <w:sz w:val="22"/>
          <w:highlight w:val="darkGray"/>
        </w:rPr>
        <w:t>或者</w:t>
      </w:r>
      <w:r w:rsidR="001D52EC" w:rsidRPr="000B7496">
        <w:rPr>
          <w:rFonts w:cstheme="minorBidi"/>
          <w:strike/>
          <w:sz w:val="22"/>
          <w:highlight w:val="darkGray"/>
        </w:rPr>
        <w:t xml:space="preserve"> standby -&gt;off</w:t>
      </w:r>
      <w:r w:rsidR="0030401B" w:rsidRPr="000B7496">
        <w:rPr>
          <w:rFonts w:cstheme="minorBidi" w:hint="eastAsia"/>
          <w:strike/>
          <w:sz w:val="22"/>
          <w:highlight w:val="darkGray"/>
        </w:rPr>
        <w:t>）</w:t>
      </w:r>
      <w:r w:rsidR="003267FB" w:rsidRPr="000B7496">
        <w:rPr>
          <w:rFonts w:cstheme="minorBidi" w:hint="eastAsia"/>
          <w:strike/>
          <w:sz w:val="22"/>
          <w:highlight w:val="darkGray"/>
        </w:rPr>
        <w:t>。</w:t>
      </w:r>
      <w:r w:rsidRPr="000B7496">
        <w:rPr>
          <w:rFonts w:cstheme="minorBidi"/>
          <w:strike/>
          <w:sz w:val="22"/>
          <w:highlight w:val="darkGray"/>
        </w:rPr>
        <w:t>HMI</w:t>
      </w:r>
      <w:r w:rsidR="00CD4997" w:rsidRPr="000B7496">
        <w:rPr>
          <w:rFonts w:cstheme="minorBidi" w:hint="eastAsia"/>
          <w:strike/>
          <w:sz w:val="22"/>
          <w:highlight w:val="darkGray"/>
        </w:rPr>
        <w:t>需要</w:t>
      </w:r>
      <w:r w:rsidRPr="000B7496">
        <w:rPr>
          <w:rFonts w:cstheme="minorBidi" w:hint="eastAsia"/>
          <w:strike/>
          <w:sz w:val="22"/>
          <w:highlight w:val="darkGray"/>
        </w:rPr>
        <w:t>根据</w:t>
      </w:r>
      <w:r w:rsidRPr="000B7496">
        <w:rPr>
          <w:rFonts w:cstheme="minorBidi"/>
          <w:strike/>
          <w:sz w:val="22"/>
          <w:highlight w:val="darkGray"/>
        </w:rPr>
        <w:t>VMC</w:t>
      </w:r>
      <w:r w:rsidR="003C52E2" w:rsidRPr="000B7496">
        <w:rPr>
          <w:rFonts w:cstheme="minorBidi" w:hint="eastAsia"/>
          <w:strike/>
          <w:sz w:val="22"/>
          <w:highlight w:val="darkGray"/>
        </w:rPr>
        <w:t>反馈的</w:t>
      </w:r>
      <w:r w:rsidRPr="000B7496">
        <w:rPr>
          <w:rFonts w:cstheme="minorBidi"/>
          <w:strike/>
          <w:sz w:val="22"/>
          <w:highlight w:val="darkGray"/>
        </w:rPr>
        <w:t xml:space="preserve">CST </w:t>
      </w:r>
      <w:r w:rsidRPr="000B7496">
        <w:rPr>
          <w:rFonts w:cstheme="minorBidi" w:hint="eastAsia"/>
          <w:strike/>
          <w:sz w:val="22"/>
          <w:highlight w:val="darkGray"/>
        </w:rPr>
        <w:t>功能状态信号（“</w:t>
      </w:r>
      <w:proofErr w:type="spellStart"/>
      <w:r w:rsidRPr="000B7496">
        <w:rPr>
          <w:rFonts w:cstheme="minorBidi"/>
          <w:strike/>
          <w:sz w:val="22"/>
          <w:highlight w:val="darkGray"/>
        </w:rPr>
        <w:t>CST_Status</w:t>
      </w:r>
      <w:proofErr w:type="spellEnd"/>
      <w:r w:rsidRPr="000B7496">
        <w:rPr>
          <w:rFonts w:cstheme="minorBidi" w:hint="eastAsia"/>
          <w:strike/>
          <w:sz w:val="22"/>
          <w:highlight w:val="darkGray"/>
        </w:rPr>
        <w:t>”</w:t>
      </w:r>
      <w:r w:rsidRPr="000B7496">
        <w:rPr>
          <w:rFonts w:cstheme="minorBidi"/>
          <w:strike/>
          <w:sz w:val="22"/>
          <w:highlight w:val="darkGray"/>
        </w:rPr>
        <w:t>=Off/</w:t>
      </w:r>
      <w:r w:rsidR="00C3655C" w:rsidRPr="000B7496">
        <w:rPr>
          <w:rFonts w:cstheme="minorBidi" w:hint="eastAsia"/>
          <w:strike/>
          <w:sz w:val="22"/>
          <w:highlight w:val="darkGray"/>
        </w:rPr>
        <w:t>非</w:t>
      </w:r>
      <w:r w:rsidR="00C3655C" w:rsidRPr="000B7496">
        <w:rPr>
          <w:rFonts w:cstheme="minorBidi"/>
          <w:strike/>
          <w:sz w:val="22"/>
          <w:highlight w:val="darkGray"/>
        </w:rPr>
        <w:t>off</w:t>
      </w:r>
      <w:r w:rsidRPr="000B7496">
        <w:rPr>
          <w:rFonts w:cstheme="minorBidi" w:hint="eastAsia"/>
          <w:strike/>
          <w:sz w:val="22"/>
          <w:highlight w:val="darkGray"/>
        </w:rPr>
        <w:t>）切换</w:t>
      </w:r>
      <w:r w:rsidRPr="000B7496">
        <w:rPr>
          <w:rFonts w:cstheme="minorBidi"/>
          <w:strike/>
          <w:sz w:val="22"/>
          <w:highlight w:val="darkGray"/>
        </w:rPr>
        <w:t>HMI</w:t>
      </w:r>
      <w:r w:rsidRPr="000B7496">
        <w:rPr>
          <w:rFonts w:cstheme="minorBidi" w:hint="eastAsia"/>
          <w:strike/>
          <w:sz w:val="22"/>
          <w:highlight w:val="darkGray"/>
        </w:rPr>
        <w:t>上</w:t>
      </w:r>
      <w:r w:rsidR="00F9075E" w:rsidRPr="000B7496">
        <w:rPr>
          <w:rFonts w:cstheme="minorBidi"/>
          <w:strike/>
          <w:sz w:val="22"/>
          <w:highlight w:val="darkGray"/>
        </w:rPr>
        <w:t>CST</w:t>
      </w:r>
      <w:r w:rsidR="00F9075E" w:rsidRPr="000B7496">
        <w:rPr>
          <w:rFonts w:cstheme="minorBidi" w:hint="eastAsia"/>
          <w:strike/>
          <w:sz w:val="22"/>
          <w:highlight w:val="darkGray"/>
        </w:rPr>
        <w:t>功能灯的</w:t>
      </w:r>
      <w:r w:rsidRPr="000B7496">
        <w:rPr>
          <w:rFonts w:cstheme="minorBidi" w:hint="eastAsia"/>
          <w:strike/>
          <w:sz w:val="22"/>
          <w:highlight w:val="darkGray"/>
        </w:rPr>
        <w:t>开关状态。</w:t>
      </w:r>
      <w:r w:rsidRPr="000B7496">
        <w:rPr>
          <w:rFonts w:cstheme="minorBidi"/>
          <w:sz w:val="22"/>
        </w:rPr>
        <w:t xml:space="preserve"> </w:t>
      </w:r>
      <w:r w:rsidR="0015101B" w:rsidRPr="000B7496">
        <w:rPr>
          <w:rFonts w:cstheme="minorBidi" w:hint="eastAsia"/>
          <w:sz w:val="22"/>
        </w:rPr>
        <w:t xml:space="preserve"> </w:t>
      </w:r>
    </w:p>
    <w:p w14:paraId="4FD43347" w14:textId="52955E30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正常下电后，</w:t>
      </w:r>
      <w:r>
        <w:rPr>
          <w:rFonts w:cstheme="minorBidi" w:hint="eastAsia"/>
          <w:sz w:val="22"/>
          <w:highlight w:val="yellow"/>
        </w:rPr>
        <w:t>CST</w:t>
      </w:r>
      <w:r w:rsidR="00A26150">
        <w:rPr>
          <w:rFonts w:cstheme="minorBidi" w:hint="eastAsia"/>
          <w:sz w:val="22"/>
          <w:highlight w:val="yellow"/>
        </w:rPr>
        <w:t>开关</w:t>
      </w:r>
      <w:r>
        <w:rPr>
          <w:rFonts w:cstheme="minorBidi" w:hint="eastAsia"/>
          <w:sz w:val="22"/>
          <w:highlight w:val="yellow"/>
        </w:rPr>
        <w:t>状态需要保持记忆，</w:t>
      </w:r>
      <w:r w:rsidR="00F9075E">
        <w:rPr>
          <w:rFonts w:cstheme="minorBidi" w:hint="eastAsia"/>
          <w:sz w:val="22"/>
          <w:highlight w:val="yellow"/>
        </w:rPr>
        <w:t xml:space="preserve">VMC </w:t>
      </w:r>
      <w:r w:rsidR="00F9075E">
        <w:rPr>
          <w:rFonts w:cstheme="minorBidi" w:hint="eastAsia"/>
          <w:sz w:val="22"/>
          <w:highlight w:val="yellow"/>
        </w:rPr>
        <w:t>需要将下电前的</w:t>
      </w:r>
      <w:r w:rsidR="00F9075E">
        <w:rPr>
          <w:rFonts w:cstheme="minorBidi" w:hint="eastAsia"/>
          <w:sz w:val="22"/>
          <w:highlight w:val="yellow"/>
        </w:rPr>
        <w:t>CST</w:t>
      </w:r>
      <w:r w:rsidR="00F9075E">
        <w:rPr>
          <w:rFonts w:cstheme="minorBidi" w:hint="eastAsia"/>
          <w:sz w:val="22"/>
          <w:highlight w:val="yellow"/>
        </w:rPr>
        <w:t>状态</w:t>
      </w:r>
      <w:r w:rsidR="00FB61F1">
        <w:rPr>
          <w:rFonts w:cstheme="minorBidi" w:hint="eastAsia"/>
          <w:sz w:val="22"/>
          <w:highlight w:val="yellow"/>
        </w:rPr>
        <w:t>（</w:t>
      </w:r>
      <w:proofErr w:type="spellStart"/>
      <w:r w:rsidR="007269CF" w:rsidRPr="007269CF">
        <w:rPr>
          <w:rFonts w:cstheme="minorBidi"/>
          <w:sz w:val="22"/>
        </w:rPr>
        <w:t>VMCSoftStopFlg</w:t>
      </w:r>
      <w:proofErr w:type="spellEnd"/>
      <w:r w:rsidR="00FB61F1">
        <w:rPr>
          <w:rFonts w:cstheme="minorBidi" w:hint="eastAsia"/>
          <w:sz w:val="22"/>
          <w:highlight w:val="yellow"/>
        </w:rPr>
        <w:t>）</w:t>
      </w:r>
      <w:r w:rsidR="00F9075E">
        <w:rPr>
          <w:rFonts w:cstheme="minorBidi" w:hint="eastAsia"/>
          <w:sz w:val="22"/>
          <w:highlight w:val="yellow"/>
        </w:rPr>
        <w:t>通过</w:t>
      </w:r>
      <w:r w:rsidR="00F9075E">
        <w:rPr>
          <w:rFonts w:cstheme="minorBidi" w:hint="eastAsia"/>
          <w:sz w:val="22"/>
          <w:highlight w:val="yellow"/>
        </w:rPr>
        <w:t>RTE</w:t>
      </w:r>
      <w:r w:rsidR="00413A8E">
        <w:rPr>
          <w:rFonts w:cstheme="minorBidi" w:hint="eastAsia"/>
          <w:sz w:val="22"/>
          <w:highlight w:val="yellow"/>
        </w:rPr>
        <w:t xml:space="preserve"> </w:t>
      </w:r>
      <w:r w:rsidR="00413A8E">
        <w:rPr>
          <w:rFonts w:cstheme="minorBidi" w:hint="eastAsia"/>
          <w:sz w:val="22"/>
          <w:highlight w:val="yellow"/>
        </w:rPr>
        <w:t>发给</w:t>
      </w:r>
      <w:r w:rsidR="00413A8E">
        <w:rPr>
          <w:rFonts w:cstheme="minorBidi" w:hint="eastAsia"/>
          <w:sz w:val="22"/>
          <w:highlight w:val="yellow"/>
        </w:rPr>
        <w:t>Host ECU</w:t>
      </w:r>
      <w:r w:rsidR="00413A8E">
        <w:rPr>
          <w:rFonts w:cstheme="minorBidi" w:hint="eastAsia"/>
          <w:sz w:val="22"/>
          <w:highlight w:val="yellow"/>
        </w:rPr>
        <w:t>。</w:t>
      </w:r>
      <w:r w:rsidR="00A26150">
        <w:rPr>
          <w:rFonts w:cstheme="minorBidi" w:hint="eastAsia"/>
          <w:sz w:val="22"/>
          <w:highlight w:val="yellow"/>
        </w:rPr>
        <w:t>Host ECU(</w:t>
      </w:r>
      <w:r w:rsidR="00272416" w:rsidRPr="00272416">
        <w:rPr>
          <w:rFonts w:cstheme="minorBidi" w:hint="eastAsia"/>
          <w:sz w:val="22"/>
          <w:highlight w:val="yellow"/>
        </w:rPr>
        <w:t>联电</w:t>
      </w:r>
      <w:r w:rsidR="00A26150">
        <w:rPr>
          <w:rFonts w:cstheme="minorBidi" w:hint="eastAsia"/>
          <w:sz w:val="22"/>
          <w:highlight w:val="yellow"/>
        </w:rPr>
        <w:t xml:space="preserve">) </w:t>
      </w:r>
      <w:r w:rsidR="00A26150">
        <w:rPr>
          <w:rFonts w:cstheme="minorBidi" w:hint="eastAsia"/>
          <w:sz w:val="22"/>
          <w:highlight w:val="yellow"/>
        </w:rPr>
        <w:t>需要</w:t>
      </w:r>
      <w:r w:rsidR="00413A8E">
        <w:rPr>
          <w:rFonts w:cstheme="minorBidi" w:hint="eastAsia"/>
          <w:sz w:val="22"/>
          <w:highlight w:val="yellow"/>
        </w:rPr>
        <w:t>将这个开关状态信号</w:t>
      </w:r>
      <w:r w:rsidR="00F407B2">
        <w:rPr>
          <w:rFonts w:cstheme="minorBidi" w:hint="eastAsia"/>
          <w:sz w:val="22"/>
          <w:highlight w:val="yellow"/>
        </w:rPr>
        <w:t>通过</w:t>
      </w:r>
      <w:r w:rsidR="00F407B2">
        <w:rPr>
          <w:rFonts w:cstheme="minorBidi" w:hint="eastAsia"/>
          <w:sz w:val="22"/>
          <w:highlight w:val="yellow"/>
        </w:rPr>
        <w:t>NVRAM</w:t>
      </w:r>
      <w:r w:rsidR="00F72788">
        <w:rPr>
          <w:rFonts w:cstheme="minorBidi" w:hint="eastAsia"/>
          <w:sz w:val="22"/>
          <w:highlight w:val="yellow"/>
        </w:rPr>
        <w:t xml:space="preserve"> </w:t>
      </w:r>
      <w:r w:rsidR="00F72788">
        <w:rPr>
          <w:rFonts w:cstheme="minorBidi" w:hint="eastAsia"/>
          <w:sz w:val="22"/>
          <w:highlight w:val="yellow"/>
        </w:rPr>
        <w:t>存储</w:t>
      </w:r>
      <w:r w:rsidR="00413A8E">
        <w:rPr>
          <w:rFonts w:cstheme="minorBidi" w:hint="eastAsia"/>
          <w:sz w:val="22"/>
          <w:highlight w:val="yellow"/>
        </w:rPr>
        <w:t>。</w:t>
      </w:r>
      <w:r w:rsidR="00F72788">
        <w:rPr>
          <w:rFonts w:cstheme="minorBidi" w:hint="eastAsia"/>
          <w:sz w:val="22"/>
          <w:highlight w:val="yellow"/>
        </w:rPr>
        <w:t>再次上电时，需要发送</w:t>
      </w:r>
      <w:r w:rsidR="00DC1913">
        <w:rPr>
          <w:rFonts w:cstheme="minorBidi" w:hint="eastAsia"/>
          <w:sz w:val="22"/>
          <w:highlight w:val="yellow"/>
        </w:rPr>
        <w:t>记忆状态给</w:t>
      </w:r>
      <w:r w:rsidR="00DC1913">
        <w:rPr>
          <w:rFonts w:cstheme="minorBidi" w:hint="eastAsia"/>
          <w:sz w:val="22"/>
          <w:highlight w:val="yellow"/>
        </w:rPr>
        <w:t>VMC</w:t>
      </w:r>
      <w:r w:rsidR="00DC1913">
        <w:rPr>
          <w:rFonts w:cstheme="minorBidi" w:hint="eastAsia"/>
          <w:sz w:val="22"/>
          <w:highlight w:val="yellow"/>
        </w:rPr>
        <w:t>，</w:t>
      </w:r>
      <w:r w:rsidR="00CC6755">
        <w:rPr>
          <w:rFonts w:cstheme="minorBidi" w:hint="eastAsia"/>
          <w:sz w:val="22"/>
          <w:highlight w:val="yellow"/>
        </w:rPr>
        <w:t>VMC</w:t>
      </w:r>
      <w:r w:rsidR="00CC6755">
        <w:rPr>
          <w:rFonts w:cstheme="minorBidi" w:hint="eastAsia"/>
          <w:sz w:val="22"/>
          <w:highlight w:val="yellow"/>
        </w:rPr>
        <w:t>会更新记忆的状态</w:t>
      </w:r>
      <w:r w:rsidR="000B2B07">
        <w:rPr>
          <w:rFonts w:cstheme="minorBidi" w:hint="eastAsia"/>
          <w:sz w:val="22"/>
          <w:highlight w:val="yellow"/>
        </w:rPr>
        <w:t>（</w:t>
      </w:r>
      <w:proofErr w:type="spellStart"/>
      <w:r w:rsidR="000B2B07" w:rsidRPr="007269CF">
        <w:rPr>
          <w:rFonts w:cstheme="minorBidi"/>
          <w:sz w:val="22"/>
        </w:rPr>
        <w:t>VMCSoftStopFlg</w:t>
      </w:r>
      <w:proofErr w:type="spellEnd"/>
      <w:r w:rsidR="000B2B07">
        <w:rPr>
          <w:rFonts w:cstheme="minorBidi" w:hint="eastAsia"/>
          <w:sz w:val="22"/>
          <w:highlight w:val="yellow"/>
        </w:rPr>
        <w:t>）然后发给</w:t>
      </w:r>
      <w:r w:rsidR="000B2B07">
        <w:rPr>
          <w:rFonts w:cstheme="minorBidi" w:hint="eastAsia"/>
          <w:sz w:val="22"/>
          <w:highlight w:val="yellow"/>
        </w:rPr>
        <w:t>HMI</w:t>
      </w:r>
      <w:r w:rsidR="000B2B07">
        <w:rPr>
          <w:rFonts w:cstheme="minorBidi" w:hint="eastAsia"/>
          <w:sz w:val="22"/>
          <w:highlight w:val="yellow"/>
        </w:rPr>
        <w:t>。</w:t>
      </w:r>
      <w:r w:rsidR="00DC1913">
        <w:rPr>
          <w:rFonts w:cstheme="minorBidi" w:hint="eastAsia"/>
          <w:sz w:val="22"/>
          <w:highlight w:val="yellow"/>
        </w:rPr>
        <w:t xml:space="preserve"> HMI </w:t>
      </w:r>
      <w:r w:rsidR="00DC1913">
        <w:rPr>
          <w:rFonts w:cstheme="minorBidi" w:hint="eastAsia"/>
          <w:sz w:val="22"/>
          <w:highlight w:val="yellow"/>
        </w:rPr>
        <w:t>需要</w:t>
      </w:r>
      <w:r w:rsidR="00DF5E1C">
        <w:rPr>
          <w:rFonts w:cstheme="minorBidi" w:hint="eastAsia"/>
          <w:sz w:val="22"/>
          <w:highlight w:val="yellow"/>
        </w:rPr>
        <w:t>基于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反馈的状态，显示当前</w:t>
      </w:r>
      <w:r w:rsidR="00724B7D">
        <w:rPr>
          <w:rFonts w:cstheme="minorBidi" w:hint="eastAsia"/>
          <w:sz w:val="22"/>
          <w:highlight w:val="yellow"/>
        </w:rPr>
        <w:t>HMI</w:t>
      </w:r>
      <w:r w:rsidR="00724B7D">
        <w:rPr>
          <w:rFonts w:cstheme="minorBidi" w:hint="eastAsia"/>
          <w:sz w:val="22"/>
          <w:highlight w:val="yellow"/>
        </w:rPr>
        <w:t>上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lastRenderedPageBreak/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2E6D96EF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 w:rsidRPr="000B2B07">
        <w:rPr>
          <w:rFonts w:cstheme="minorBidi" w:hint="eastAsia"/>
          <w:sz w:val="22"/>
        </w:rPr>
        <w:t xml:space="preserve">CST </w:t>
      </w:r>
      <w:r w:rsidRPr="000B2B07">
        <w:rPr>
          <w:rFonts w:cstheme="minorBidi" w:hint="eastAsia"/>
          <w:sz w:val="22"/>
        </w:rPr>
        <w:t>功能激活</w:t>
      </w:r>
      <w:r w:rsidR="005862CA" w:rsidRPr="000B2B07">
        <w:rPr>
          <w:rFonts w:cstheme="minorBidi" w:hint="eastAsia"/>
          <w:sz w:val="22"/>
        </w:rPr>
        <w:t>的最后时刻</w:t>
      </w:r>
      <w:r w:rsidRPr="000B2B07">
        <w:rPr>
          <w:rFonts w:cstheme="minorBidi" w:hint="eastAsia"/>
          <w:sz w:val="22"/>
        </w:rPr>
        <w:t>，</w:t>
      </w:r>
      <w:r w:rsidR="005862CA" w:rsidRPr="000B2B07">
        <w:rPr>
          <w:rFonts w:cstheme="minorBidi" w:hint="eastAsia"/>
          <w:sz w:val="22"/>
        </w:rPr>
        <w:t>VMC</w:t>
      </w:r>
      <w:r w:rsidR="00645527" w:rsidRPr="000B2B07">
        <w:rPr>
          <w:rFonts w:cstheme="minorBidi" w:hint="eastAsia"/>
          <w:sz w:val="22"/>
        </w:rPr>
        <w:t>会将电制动请求缓慢降为</w:t>
      </w:r>
      <w:r w:rsidR="00645527" w:rsidRPr="000B2B07">
        <w:rPr>
          <w:rFonts w:cstheme="minorBidi" w:hint="eastAsia"/>
          <w:sz w:val="22"/>
        </w:rPr>
        <w:t>0</w:t>
      </w:r>
      <w:r w:rsidR="00645527" w:rsidRPr="000B2B07">
        <w:rPr>
          <w:rFonts w:cstheme="minorBidi" w:hint="eastAsia"/>
          <w:sz w:val="22"/>
        </w:rPr>
        <w:t>，</w:t>
      </w:r>
      <w:r w:rsidR="00645527" w:rsidRPr="000B2B07">
        <w:rPr>
          <w:rFonts w:cstheme="minorBidi" w:hint="eastAsia"/>
          <w:sz w:val="22"/>
        </w:rPr>
        <w:t xml:space="preserve"> </w:t>
      </w:r>
      <w:r w:rsidR="00530944" w:rsidRPr="000B2B07">
        <w:rPr>
          <w:rFonts w:cstheme="minorBidi" w:hint="eastAsia"/>
          <w:sz w:val="22"/>
        </w:rPr>
        <w:t>然后会把控制模式由扭矩模式转为转速模式，</w:t>
      </w:r>
      <w:r w:rsidR="00363F30" w:rsidRPr="000B2B07">
        <w:rPr>
          <w:rFonts w:cstheme="minorBidi" w:hint="eastAsia"/>
          <w:sz w:val="22"/>
        </w:rPr>
        <w:t>转速模式下会发送</w:t>
      </w:r>
      <w:r w:rsidR="007E17AA" w:rsidRPr="000B2B07">
        <w:rPr>
          <w:rFonts w:cstheme="minorBidi" w:hint="eastAsia"/>
          <w:sz w:val="22"/>
        </w:rPr>
        <w:t>目标转速</w:t>
      </w:r>
      <w:r w:rsidR="00C97521" w:rsidRPr="000B2B07">
        <w:rPr>
          <w:rFonts w:cstheme="minorBidi" w:hint="eastAsia"/>
          <w:sz w:val="22"/>
        </w:rPr>
        <w:t>（目标转速</w:t>
      </w:r>
      <w:r w:rsidR="00C97521" w:rsidRPr="000B2B07">
        <w:rPr>
          <w:rFonts w:cstheme="minorBidi" w:hint="eastAsia"/>
          <w:sz w:val="22"/>
        </w:rPr>
        <w:t>=0</w:t>
      </w:r>
      <w:r w:rsidR="00C97521" w:rsidRPr="000B2B07">
        <w:rPr>
          <w:rFonts w:cstheme="minorBidi" w:hint="eastAsia"/>
          <w:sz w:val="22"/>
        </w:rPr>
        <w:t>）</w:t>
      </w:r>
      <w:r w:rsidR="007E17AA" w:rsidRPr="000B2B07">
        <w:rPr>
          <w:rFonts w:cstheme="minorBidi" w:hint="eastAsia"/>
          <w:sz w:val="22"/>
        </w:rPr>
        <w:t>给前后电机</w:t>
      </w:r>
      <w:r w:rsidR="007F1376">
        <w:rPr>
          <w:rFonts w:cstheme="minorBidi" w:hint="eastAsia"/>
          <w:sz w:val="22"/>
        </w:rPr>
        <w:t>。</w:t>
      </w:r>
      <w:r w:rsidR="0080268C" w:rsidRPr="000B2B07">
        <w:rPr>
          <w:rFonts w:cstheme="minorBidi" w:hint="eastAsia"/>
          <w:sz w:val="22"/>
        </w:rPr>
        <w:t>从而需要电机保证此时</w:t>
      </w:r>
      <w:r w:rsidR="003C1F9A" w:rsidRPr="000B2B07">
        <w:rPr>
          <w:rFonts w:cstheme="minorBidi" w:hint="eastAsia"/>
          <w:sz w:val="22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00B2C99E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7B65AD17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功能会</w:t>
      </w:r>
      <w:r w:rsidR="007F1376">
        <w:rPr>
          <w:rFonts w:cstheme="minorBidi" w:hint="eastAsia"/>
          <w:sz w:val="22"/>
        </w:rPr>
        <w:t>基于</w:t>
      </w:r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799A2D83" w14:textId="334E8625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CST </w:t>
      </w:r>
      <w:r>
        <w:rPr>
          <w:rFonts w:cstheme="minorBidi" w:hint="eastAsia"/>
          <w:sz w:val="22"/>
        </w:rPr>
        <w:t>激活后，制动执行器需要将制动请求（</w:t>
      </w:r>
      <w:r w:rsidR="00E17718">
        <w:rPr>
          <w:rFonts w:cstheme="minorBidi" w:hint="eastAsia"/>
          <w:sz w:val="22"/>
        </w:rPr>
        <w:t>10kph</w:t>
      </w:r>
      <w:r w:rsidR="00E17718">
        <w:rPr>
          <w:rFonts w:cstheme="minorBidi" w:hint="eastAsia"/>
          <w:sz w:val="22"/>
        </w:rPr>
        <w:t>只有</w:t>
      </w:r>
      <w:r w:rsidR="00555BEB">
        <w:rPr>
          <w:rFonts w:cstheme="minorBidi" w:hint="eastAsia"/>
          <w:sz w:val="22"/>
        </w:rPr>
        <w:t>液压</w:t>
      </w:r>
      <w:r>
        <w:rPr>
          <w:rFonts w:cstheme="minorBidi" w:hint="eastAsia"/>
          <w:sz w:val="22"/>
        </w:rPr>
        <w:t>制动）</w:t>
      </w:r>
      <w:commentRangeStart w:id="51"/>
      <w:commentRangeStart w:id="52"/>
      <w:r>
        <w:rPr>
          <w:rFonts w:cstheme="minorBidi" w:hint="eastAsia"/>
          <w:sz w:val="22"/>
        </w:rPr>
        <w:t>降为</w:t>
      </w:r>
      <w:r>
        <w:rPr>
          <w:rFonts w:cstheme="minorBidi" w:hint="eastAsia"/>
          <w:sz w:val="22"/>
        </w:rPr>
        <w:t>0</w:t>
      </w:r>
      <w:commentRangeEnd w:id="51"/>
      <w:r w:rsidR="005A02CE">
        <w:rPr>
          <w:rStyle w:val="affff4"/>
          <w:lang w:val="zh-CN"/>
        </w:rPr>
        <w:commentReference w:id="51"/>
      </w:r>
      <w:commentRangeEnd w:id="52"/>
      <w:r w:rsidR="007665C3">
        <w:rPr>
          <w:rStyle w:val="affff4"/>
          <w:lang w:val="zh-CN"/>
        </w:rPr>
        <w:commentReference w:id="52"/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功能需要基于制动执行器退出时</w:t>
      </w:r>
      <w:r w:rsidR="00E06163">
        <w:rPr>
          <w:rFonts w:cstheme="minorBidi" w:hint="eastAsia"/>
          <w:sz w:val="22"/>
        </w:rPr>
        <w:t>残余</w:t>
      </w:r>
      <w:r w:rsidR="00E17718">
        <w:rPr>
          <w:rFonts w:cstheme="minorBidi" w:hint="eastAsia"/>
          <w:sz w:val="22"/>
        </w:rPr>
        <w:t>制动</w:t>
      </w:r>
      <w:r>
        <w:rPr>
          <w:rFonts w:cstheme="minorBidi" w:hint="eastAsia"/>
          <w:sz w:val="22"/>
        </w:rPr>
        <w:t>扭矩</w:t>
      </w:r>
      <w:r w:rsidR="00E17718">
        <w:rPr>
          <w:rFonts w:cstheme="minorBidi" w:hint="eastAsia"/>
          <w:sz w:val="22"/>
        </w:rPr>
        <w:t>，来</w:t>
      </w:r>
      <w:r w:rsidR="00E06163">
        <w:rPr>
          <w:rFonts w:cstheme="minorBidi" w:hint="eastAsia"/>
          <w:sz w:val="22"/>
        </w:rPr>
        <w:t>增加</w:t>
      </w:r>
      <w:r w:rsidR="00E17718">
        <w:rPr>
          <w:rFonts w:cstheme="minorBidi" w:hint="eastAsia"/>
          <w:sz w:val="22"/>
        </w:rPr>
        <w:t>CST</w:t>
      </w:r>
      <w:r w:rsidR="00E17718">
        <w:rPr>
          <w:rFonts w:cstheme="minorBidi" w:hint="eastAsia"/>
          <w:sz w:val="22"/>
        </w:rPr>
        <w:t>的</w:t>
      </w:r>
      <w:r w:rsidR="00E06163">
        <w:rPr>
          <w:rFonts w:cstheme="minorBidi" w:hint="eastAsia"/>
          <w:sz w:val="22"/>
        </w:rPr>
        <w:t>电制动</w:t>
      </w:r>
      <w:r>
        <w:rPr>
          <w:rFonts w:cstheme="minorBidi" w:hint="eastAsia"/>
          <w:sz w:val="22"/>
        </w:rPr>
        <w:t>请求值，保证车辆不出现闯动。</w:t>
      </w:r>
    </w:p>
    <w:p w14:paraId="2AD0F6D3" w14:textId="6FA3AF97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commentRangeStart w:id="53"/>
      <w:commentRangeStart w:id="54"/>
      <w:commentRangeStart w:id="55"/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V</w:t>
      </w:r>
      <w:r w:rsidR="005C054A">
        <w:rPr>
          <w:rFonts w:cstheme="minorBidi" w:hint="eastAsia"/>
          <w:sz w:val="22"/>
        </w:rPr>
        <w:t>MC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功能需要将制动请求（</w:t>
      </w:r>
      <w:r w:rsidR="00F777A2">
        <w:rPr>
          <w:rFonts w:cstheme="minorBidi" w:hint="eastAsia"/>
          <w:sz w:val="22"/>
        </w:rPr>
        <w:t>只有</w:t>
      </w:r>
      <w:r>
        <w:rPr>
          <w:rFonts w:cstheme="minorBidi" w:hint="eastAsia"/>
          <w:sz w:val="22"/>
        </w:rPr>
        <w:t>电制动）降为</w:t>
      </w:r>
      <w:r w:rsidR="007636D3">
        <w:rPr>
          <w:rFonts w:cstheme="minorBidi" w:hint="eastAsia"/>
          <w:sz w:val="22"/>
        </w:rPr>
        <w:t>某个目标值（</w:t>
      </w:r>
      <w:r w:rsidR="007636D3">
        <w:rPr>
          <w:rFonts w:cstheme="minorBidi" w:hint="eastAsia"/>
          <w:sz w:val="22"/>
        </w:rPr>
        <w:t>8kph</w:t>
      </w:r>
      <w:r w:rsidR="007636D3">
        <w:rPr>
          <w:rFonts w:cstheme="minorBidi" w:hint="eastAsia"/>
          <w:sz w:val="22"/>
        </w:rPr>
        <w:t>以上</w:t>
      </w:r>
      <w:r w:rsidR="003228E1">
        <w:rPr>
          <w:rFonts w:cstheme="minorBidi" w:hint="eastAsia"/>
          <w:sz w:val="22"/>
        </w:rPr>
        <w:t>=coasting torque</w:t>
      </w:r>
      <w:r w:rsidR="003228E1">
        <w:rPr>
          <w:rFonts w:cstheme="minorBidi" w:hint="eastAsia"/>
          <w:sz w:val="22"/>
        </w:rPr>
        <w:t>，</w:t>
      </w:r>
      <w:r w:rsidR="003228E1">
        <w:rPr>
          <w:rFonts w:cstheme="minorBidi" w:hint="eastAsia"/>
          <w:sz w:val="22"/>
        </w:rPr>
        <w:t xml:space="preserve"> 8kph</w:t>
      </w:r>
      <w:r w:rsidR="003228E1">
        <w:rPr>
          <w:rFonts w:cstheme="minorBidi" w:hint="eastAsia"/>
          <w:sz w:val="22"/>
        </w:rPr>
        <w:t>以下</w:t>
      </w:r>
      <w:r w:rsidR="003228E1">
        <w:rPr>
          <w:rFonts w:cstheme="minorBidi" w:hint="eastAsia"/>
          <w:sz w:val="22"/>
        </w:rPr>
        <w:t>=0</w:t>
      </w:r>
      <w:r w:rsidR="007636D3"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，制动执行器需要基于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退出时的</w:t>
      </w:r>
      <w:r w:rsidR="0043588D">
        <w:rPr>
          <w:rFonts w:cstheme="minorBidi" w:hint="eastAsia"/>
          <w:sz w:val="22"/>
        </w:rPr>
        <w:t>电</w:t>
      </w:r>
      <w:r w:rsidR="009C3EDC">
        <w:rPr>
          <w:rFonts w:cstheme="minorBidi" w:hint="eastAsia"/>
          <w:sz w:val="22"/>
        </w:rPr>
        <w:t>制动扭矩，</w:t>
      </w:r>
      <w:r>
        <w:rPr>
          <w:rFonts w:cstheme="minorBidi" w:hint="eastAsia"/>
          <w:sz w:val="22"/>
        </w:rPr>
        <w:t>调整制动功能的请求值，保证车辆不出现闯动。</w:t>
      </w:r>
      <w:commentRangeEnd w:id="53"/>
      <w:r w:rsidR="00B07DBB">
        <w:rPr>
          <w:rStyle w:val="affff4"/>
          <w:lang w:val="zh-CN"/>
        </w:rPr>
        <w:commentReference w:id="53"/>
      </w:r>
      <w:commentRangeEnd w:id="54"/>
      <w:r w:rsidR="005171BD">
        <w:rPr>
          <w:rStyle w:val="affff4"/>
          <w:lang w:val="zh-CN"/>
        </w:rPr>
        <w:commentReference w:id="54"/>
      </w:r>
      <w:commentRangeEnd w:id="55"/>
      <w:r w:rsidR="004A35AA">
        <w:rPr>
          <w:rStyle w:val="affff4"/>
          <w:lang w:val="zh-CN"/>
        </w:rPr>
        <w:commentReference w:id="55"/>
      </w:r>
      <w:r w:rsidR="00121E07">
        <w:rPr>
          <w:rFonts w:cstheme="minorBidi" w:hint="eastAsia"/>
          <w:sz w:val="22"/>
        </w:rPr>
        <w:t>制动系统需要保证握手时的平顺性</w:t>
      </w:r>
    </w:p>
    <w:p w14:paraId="2D99B66C" w14:textId="29970AB1" w:rsidR="009E3A7B" w:rsidRDefault="00D0237E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bookmarkStart w:id="56" w:name="_Hlk219386352"/>
      <w:r>
        <w:rPr>
          <w:rFonts w:cstheme="minorBidi" w:hint="eastAsia"/>
          <w:sz w:val="22"/>
        </w:rPr>
        <w:t>谁握手谁来保证控制平顺性的原则。</w:t>
      </w:r>
    </w:p>
    <w:bookmarkEnd w:id="56"/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6C33E600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7" w:name="_Toc207715813"/>
      <w:r>
        <w:rPr>
          <w:rFonts w:hint="eastAsia"/>
          <w:lang w:val="en-US"/>
        </w:rPr>
        <w:lastRenderedPageBreak/>
        <w:t>功能状态机</w:t>
      </w:r>
      <w:bookmarkEnd w:id="57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8" w:name="_Toc207715814"/>
      <w:r>
        <w:rPr>
          <w:rFonts w:hint="eastAsia"/>
        </w:rPr>
        <w:t>功能接口描述</w:t>
      </w:r>
      <w:bookmarkEnd w:id="58"/>
    </w:p>
    <w:p w14:paraId="11C43FB9" w14:textId="77777777" w:rsidR="009E3A7B" w:rsidRDefault="00FF6374">
      <w:pPr>
        <w:pStyle w:val="3"/>
      </w:pPr>
      <w:bookmarkStart w:id="59" w:name="_Toc207715815"/>
      <w:r>
        <w:rPr>
          <w:rFonts w:hint="eastAsia"/>
        </w:rPr>
        <w:t>总线信号</w:t>
      </w:r>
      <w:bookmarkEnd w:id="59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229D79FE" w:rsidR="009E3A7B" w:rsidRDefault="003074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074FD">
              <w:rPr>
                <w:rFonts w:ascii="Arial" w:eastAsiaTheme="minorEastAsia" w:hAnsi="Arial" w:cs="Arial"/>
                <w:sz w:val="16"/>
                <w:szCs w:val="16"/>
              </w:rPr>
              <w:t>CSTSwRqst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85F2A" w14:textId="77777777" w:rsidR="005B2537" w:rsidRPr="005B2537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$0=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无设置请求</w:t>
            </w:r>
          </w:p>
          <w:p w14:paraId="01578F60" w14:textId="77777777" w:rsidR="005B2537" w:rsidRPr="005B2537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$1=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激活</w:t>
            </w:r>
          </w:p>
          <w:p w14:paraId="11059CFF" w14:textId="1724036F" w:rsidR="009E3A7B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$2=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退出</w:t>
            </w:r>
          </w:p>
        </w:tc>
      </w:tr>
      <w:tr w:rsidR="009E3A7B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9E3A7B" w:rsidRPr="008D0995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5C2C531C" w:rsidR="009E3A7B" w:rsidRPr="008D0995" w:rsidRDefault="008D099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8D0995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VMCSoftStopFlg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9E3A7B" w:rsidRPr="008D0995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0x0: CST is </w:t>
            </w:r>
            <w:r w:rsidRPr="008D0995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Off</w:t>
            </w:r>
          </w:p>
          <w:p w14:paraId="484DB52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0x1: CST is Standby</w:t>
            </w:r>
          </w:p>
          <w:p w14:paraId="682B3BC8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0x2: CST is Active</w:t>
            </w:r>
          </w:p>
          <w:p w14:paraId="5DA164B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0x3: CST is Failure</w:t>
            </w:r>
          </w:p>
        </w:tc>
      </w:tr>
      <w:tr w:rsidR="009E3A7B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9E3A7B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9E3A7B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9E3A7B" w:rsidRDefault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9E3A7B" w:rsidRDefault="0000111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9E3A7B" w:rsidRDefault="009E3A7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9E3A7B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9E3A7B" w:rsidRDefault="00F15C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9E3A7B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9E3A7B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9E3A7B" w:rsidRDefault="00FF6374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15CA8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F15CA8" w:rsidRDefault="00F15CA8" w:rsidP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F15CA8" w:rsidRPr="004B4B77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F15CA8" w:rsidRDefault="00F15CA8" w:rsidP="00F15C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F15CA8" w:rsidRDefault="00F15CA8" w:rsidP="00F15CA8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360D13" w:rsidRDefault="00360D13" w:rsidP="00360D13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360D13" w:rsidRPr="005F4530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360D13" w:rsidRDefault="00360D13" w:rsidP="00360D13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360D13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360D13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360D13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850A5C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850A5C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850A5C" w:rsidRPr="007544DE" w:rsidRDefault="00850A5C" w:rsidP="007544DE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850A5C" w:rsidRPr="007544DE" w:rsidRDefault="00850A5C" w:rsidP="007544DE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0DF06EBD" w:rsidR="00850A5C" w:rsidRDefault="007544DE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4DE">
              <w:rPr>
                <w:rFonts w:ascii="Arial" w:eastAsiaTheme="minorEastAsia" w:hAnsi="Arial" w:cs="Arial"/>
                <w:sz w:val="16"/>
                <w:szCs w:val="16"/>
              </w:rPr>
              <w:t>DragTorgCntAtv_FD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641165DA" w:rsidR="00850A5C" w:rsidRDefault="00BD4D64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rFonts w:ascii="Microsoft YaHei" w:eastAsia="Microsoft YaHei" w:hAnsi="Microsoft YaHei" w:hint="eastAsia"/>
                <w:sz w:val="16"/>
                <w:szCs w:val="16"/>
              </w:rPr>
              <w:t>扭矩拖拽控制状态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6201F" w14:textId="77777777" w:rsidR="00BD4D64" w:rsidRPr="00BD4D64" w:rsidRDefault="00BD4D64" w:rsidP="00BD4D6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$0=Not Active.</w:t>
            </w:r>
          </w:p>
          <w:p w14:paraId="149C9293" w14:textId="79BAFF54" w:rsidR="00850A5C" w:rsidRDefault="00BD4D64" w:rsidP="00BD4D6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$1=Active</w:t>
            </w:r>
          </w:p>
        </w:tc>
      </w:tr>
      <w:tr w:rsidR="00DE1DE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DE1DE7" w:rsidRPr="00F838E0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驱动系统降级，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DE1DE7" w:rsidRPr="00F838E0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DE1DE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DE1DE7" w:rsidRPr="00F838E0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DE1DE7" w:rsidRPr="00F838E0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7850FB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7850FB" w:rsidRPr="00F838E0" w:rsidRDefault="00F3225D" w:rsidP="007850FB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</w:t>
            </w:r>
            <w:r w:rsidR="007850FB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</w:t>
            </w:r>
            <w:r w:rsidR="002911BA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电制动最小</w:t>
            </w:r>
            <w:r w:rsidR="00E6571D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能力</w:t>
            </w:r>
            <w:r w:rsidR="002911BA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值。</w:t>
            </w:r>
          </w:p>
          <w:p w14:paraId="16259306" w14:textId="7EF1B790" w:rsidR="007850FB" w:rsidRPr="00F838E0" w:rsidRDefault="002911BA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="007850FB"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="00E6571D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7850FB" w:rsidRPr="00F838E0" w:rsidRDefault="00920B82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37C21" w:rsidRPr="00F838E0" w:rsidRDefault="00C37C21" w:rsidP="00C37C21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后轴电制动最小能力值。</w:t>
            </w:r>
          </w:p>
          <w:p w14:paraId="0D049775" w14:textId="7A1954B6" w:rsidR="007850FB" w:rsidRPr="00F838E0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7850FB" w:rsidRPr="00F838E0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7850FB" w:rsidRPr="00F838E0" w:rsidRDefault="00C37C21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12531" w14:paraId="73A03346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812531" w:rsidRPr="00F838E0" w:rsidRDefault="00812531" w:rsidP="00812531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812531" w:rsidRPr="00F838E0" w:rsidRDefault="00812531" w:rsidP="0081253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7773165A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1A7792B" w14:textId="17FCE6AB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812531" w:rsidRPr="00F838E0" w:rsidRDefault="00812531" w:rsidP="0081253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3AB42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434DED4D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497064A2" w14:textId="4AE619A5" w:rsidR="00812531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4510CC4E" w14:textId="17DA6853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569029CB" w14:textId="1F957326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965012" w14:paraId="3C2EF23F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2FD66B" w14:textId="6AAF3FBC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3417C99" w14:textId="602CF02D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55B621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38C5F9" w14:textId="23C4A208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60FC993" w14:textId="5038DFCD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4BB9B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8E13C9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9BDD6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3FE6A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BD42BA3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359ABAE5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C00C341" w14:textId="420F5664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5414C74F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25A439E5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65A501" w14:textId="2F4CC692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7FD7D" w14:textId="2F6AA489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544946D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FF08A4" w14:textId="5BD68645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FB5CC2" w14:textId="237F21DE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6EDE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04262B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39328F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4327D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D718CC0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28316317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9B32BD2" w14:textId="6F0F77B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D558A38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58818F6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C4B0FA" w14:textId="79342700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C63606" w14:textId="60C916D2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13376E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0425A17" w14:textId="67D4F8FD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870A1C" w14:textId="2A5D54C9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第二驱动电机控制模式请求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A147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86D0C0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30312D1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EE36A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0687300E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0B4B34B3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5F315F90" w14:textId="5DBE6ED6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67F5B730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522C82D6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1B591C" w14:textId="783BFAD6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36437D" w14:textId="3012E2BF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C7F4B7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03F64E" w14:textId="749DC02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0D08C5" w14:textId="2E0D9651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3FC4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C98FFA4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434AF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100AF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F54148A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77A4B93D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5634177" w14:textId="6CD3D779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4B5EC07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4C10E6E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E6DB2F" w14:textId="1DC97952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73963B" w14:textId="553FF928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572E85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A0A365" w14:textId="090B6E7E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9A935EE" w14:textId="3E564899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6B5F0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9FEA728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5F83BF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20669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3F6CDC69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4E50820F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19A5218" w14:textId="5582DF62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04E048B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206881" w14:paraId="3E96866D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B12ED8D" w14:textId="24F90CB2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67DAE0C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VMC前轴目标扭矩</w:t>
            </w:r>
            <w:r w:rsidR="00364C24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206881" w:rsidRPr="00F838E0" w:rsidRDefault="00206881" w:rsidP="0020688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06881" w:rsidRPr="003A0ED6" w14:paraId="37F09E44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206881" w:rsidRPr="00F838E0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206881" w:rsidRPr="00F838E0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5535BFB" w14:textId="2A6DFE19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099F1ED0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VMC后轴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206881" w:rsidRPr="00F838E0" w:rsidRDefault="00206881" w:rsidP="0020688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284DCD52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00C10" w14:textId="22819F59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BBA731" w14:textId="61CAEA8D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909D36D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900C128" w14:textId="7B8F0111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FEFD17" w14:textId="02197A19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21DD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05FF235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DB8357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8143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29763BCD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B483B4" w14:textId="5CA7FD8D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2D3E66" w14:textId="33B700C3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0BF96C3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078A29" w14:textId="13B9498F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94C2022" w14:textId="51C5A958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99F01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D5BD5C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ECE3DA6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FF13C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1627421E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130CE59" w14:textId="457FFA4E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68EA00" w14:textId="59B26E4E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BE5C849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9415A89" w14:textId="4677CD61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3AEE39" w14:textId="24CC0BF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1B9E1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ED4B6EB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17A2877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47EE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512C041C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836456" w14:textId="0DA3800D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D0E4F" w14:textId="5474272C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0AC917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4D12968" w14:textId="409EC019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72E6182" w14:textId="63008145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F9330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E85E8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683FD95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10FA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BD53B0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045A435E" w:rsidR="00BD53B0" w:rsidRPr="00F838E0" w:rsidRDefault="00BD53B0" w:rsidP="00BD53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4F59961D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前轴目标电机转速(多电机)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BD53B0" w:rsidRPr="00F838E0" w:rsidRDefault="00BD53B0" w:rsidP="00BD53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BD53B0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789870F7" w:rsidR="00BD53B0" w:rsidRPr="00F838E0" w:rsidRDefault="00BD53B0" w:rsidP="00BD53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3AE0B7B8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后轴目标电机转速(多电机)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BD53B0" w:rsidRPr="00F838E0" w:rsidRDefault="00BD53B0" w:rsidP="00BD53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A91C19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94FF8A" w14:textId="0C0A7EF4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1C3829" w14:textId="09B505A0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34D5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0DBEC23" w14:textId="45A5E338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FEBE27" w14:textId="594B5AB6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1A3E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78AA49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D7E1D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7B94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91317CA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E406D4F" w14:textId="16EE3C5D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AE7A66" w14:textId="4C8E690B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9A477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B5553C" w14:textId="080AB45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93BBEE" w14:textId="3AE3D0C2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133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D80F0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C5F7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CA501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25871E0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01D267" w14:textId="5C567473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F18F4A" w14:textId="7BBE3F28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E12C38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0E2F97D" w14:textId="1DB5FF2C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8A1124" w14:textId="24DED4D1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左后电机目标转速(多电机)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07F0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D5E73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914013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A6AE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571E389F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229313" w14:textId="74E859A2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E7111BA" w14:textId="10C383C8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C1CD8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FF6C6C1" w14:textId="6A0AF4FA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33A69D" w14:textId="3E448A5E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右后电机目标转速(多电机)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BC05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5E5AE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FD29B4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A537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CDC激活请求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  <w:r w:rsidRPr="00F838E0">
              <w:rPr>
                <w:rFonts w:hint="eastAsia"/>
                <w:sz w:val="16"/>
                <w:szCs w:val="16"/>
              </w:rPr>
              <w:br/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Rqst_FR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Rqst_R</w:t>
            </w:r>
            <w:r w:rsidRPr="00F838E0"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$2=Controlled</w:t>
            </w:r>
            <w:r w:rsidRPr="00F838E0">
              <w:rPr>
                <w:rFonts w:hint="eastAsia"/>
                <w:sz w:val="16"/>
                <w:szCs w:val="16"/>
              </w:rPr>
              <w:br/>
              <w:t>$3=Error</w:t>
            </w:r>
            <w:r w:rsidRPr="00F838E0">
              <w:rPr>
                <w:rFonts w:hint="eastAsia"/>
                <w:sz w:val="16"/>
                <w:szCs w:val="16"/>
              </w:rPr>
              <w:br/>
              <w:t>$4=Reserved</w:t>
            </w:r>
            <w:r w:rsidRPr="00F838E0">
              <w:rPr>
                <w:rFonts w:hint="eastAsia"/>
                <w:sz w:val="16"/>
                <w:szCs w:val="16"/>
              </w:rPr>
              <w:br/>
              <w:t>$5=Reserved</w:t>
            </w:r>
            <w:r w:rsidRPr="00F838E0">
              <w:rPr>
                <w:rFonts w:hint="eastAsia"/>
                <w:sz w:val="16"/>
                <w:szCs w:val="16"/>
              </w:rPr>
              <w:br/>
              <w:t>$6=Reserved</w:t>
            </w:r>
            <w:r w:rsidRPr="00F838E0"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30706C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30706C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30706C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 Mode Damper Force Override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lastRenderedPageBreak/>
              <w:t>$3=Reserved</w:t>
            </w:r>
          </w:p>
          <w:p w14:paraId="6E79303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3A3B3FA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0E063181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6AD1DE62" w14:textId="5E874A64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30706C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$3=Mode Damper Force Overwrite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$4=Error</w:t>
            </w:r>
          </w:p>
          <w:p w14:paraId="56755AD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6F2B2F9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305D5D77" w14:textId="48086DE1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30706C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30706C" w14:paraId="170DBEE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5C01A2" w14:textId="06B2543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B77B5E" w14:textId="025581F9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504A4F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E3A173D" w14:textId="5ECE0F34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TarAirSuspMode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9A41C6" w14:textId="7F0AD54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空簧请求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A0EC2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33C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FD9D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6640B2F" w14:textId="23F875E2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Uint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8 Bit</w:t>
            </w:r>
            <w:r w:rsidRPr="00F838E0">
              <w:rPr>
                <w:rFonts w:hint="eastAsia"/>
                <w:sz w:val="16"/>
                <w:szCs w:val="16"/>
              </w:rPr>
              <w:t>位表示</w:t>
            </w:r>
          </w:p>
        </w:tc>
      </w:tr>
      <w:tr w:rsidR="0030706C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2D8A6A1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214349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C3285F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lastRenderedPageBreak/>
              <w:t>$3=Reserve</w:t>
            </w:r>
          </w:p>
        </w:tc>
      </w:tr>
      <w:tr w:rsidR="0030706C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319907C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56CB876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917344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D4C13D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AA1260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633C79A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EF502C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8785C3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7C7789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$2=Controlled</w:t>
            </w:r>
          </w:p>
          <w:p w14:paraId="349D670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$3=Error</w:t>
            </w:r>
          </w:p>
          <w:p w14:paraId="15873C3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001D98F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30706C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165ADB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4C640A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4AB84E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6F8D10A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11C5726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EC36E4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59E559C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4EB28D1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2DBD57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7ACDAC5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F58731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F45420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60" w:name="_Toc207715816"/>
      <w:bookmarkStart w:id="61" w:name="_Toc30566"/>
      <w:bookmarkStart w:id="62" w:name="_Toc29197258"/>
      <w:bookmarkStart w:id="63" w:name="_Toc300663647"/>
      <w:bookmarkStart w:id="64" w:name="_Toc300845538"/>
      <w:r>
        <w:rPr>
          <w:rFonts w:hint="eastAsia"/>
          <w:lang w:val="en-US"/>
        </w:rPr>
        <w:t>执行器需求</w:t>
      </w:r>
      <w:bookmarkEnd w:id="60"/>
      <w:bookmarkEnd w:id="61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0AA1BE2B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</w:t>
            </w:r>
            <w:r w:rsidR="00792D1E">
              <w:rPr>
                <w:rFonts w:ascii="Arial" w:eastAsiaTheme="minorEastAsia" w:hAnsi="Arial" w:cs="Arial" w:hint="eastAsia"/>
                <w:color w:val="000000"/>
                <w:sz w:val="22"/>
              </w:rPr>
              <w:t>左右</w:t>
            </w:r>
            <w:r w:rsidR="002A0D65">
              <w:rPr>
                <w:rFonts w:ascii="Arial" w:eastAsiaTheme="minorEastAsia" w:hAnsi="Arial" w:cs="Arial" w:hint="eastAsia"/>
                <w:color w:val="000000"/>
                <w:sz w:val="22"/>
              </w:rPr>
              <w:t>四电机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65" w:name="_Toc207715817"/>
      <w:r>
        <w:rPr>
          <w:rFonts w:hint="eastAsia"/>
          <w:lang w:val="en-US"/>
        </w:rPr>
        <w:t>执行器安全需求</w:t>
      </w:r>
      <w:bookmarkEnd w:id="65"/>
    </w:p>
    <w:bookmarkEnd w:id="62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6" w:name="_Toc207715818"/>
      <w:bookmarkStart w:id="67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66"/>
      <w:bookmarkEnd w:id="67"/>
    </w:p>
    <w:p w14:paraId="421CB0A1" w14:textId="77777777" w:rsidR="009E3A7B" w:rsidRDefault="00FF6374">
      <w:pPr>
        <w:pStyle w:val="2"/>
      </w:pPr>
      <w:bookmarkStart w:id="68" w:name="_Toc29197262"/>
      <w:bookmarkStart w:id="69" w:name="_Toc207715819"/>
      <w:r>
        <w:t>功能逻辑策略</w:t>
      </w:r>
      <w:bookmarkEnd w:id="68"/>
      <w:r>
        <w:rPr>
          <w:rFonts w:hint="eastAsia"/>
        </w:rPr>
        <w:t>概览</w:t>
      </w:r>
      <w:bookmarkEnd w:id="69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70" w:name="_Toc207715820"/>
      <w:r>
        <w:rPr>
          <w:rFonts w:hint="eastAsia"/>
          <w:lang w:val="en-US"/>
        </w:rPr>
        <w:t>功能激活和退出策略</w:t>
      </w:r>
      <w:bookmarkEnd w:id="70"/>
    </w:p>
    <w:p w14:paraId="59829C96" w14:textId="77777777" w:rsidR="009E3A7B" w:rsidRDefault="00FF6374">
      <w:pPr>
        <w:ind w:firstLine="420"/>
      </w:pPr>
      <w:r>
        <w:rPr>
          <w:noProof/>
        </w:rPr>
        <w:lastRenderedPageBreak/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 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 xml:space="preserve">ABS, TCS,YSC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4CB22063" w14:textId="77777777" w:rsidR="009E3A7B" w:rsidRPr="00AB4452" w:rsidRDefault="00FF6374">
      <w:pPr>
        <w:pStyle w:val="affff7"/>
        <w:numPr>
          <w:ilvl w:val="0"/>
          <w:numId w:val="13"/>
        </w:numPr>
        <w:ind w:firstLineChars="0"/>
        <w:rPr>
          <w:strike/>
          <w:highlight w:val="yellow"/>
        </w:rPr>
      </w:pPr>
      <w:r w:rsidRPr="00AB4452">
        <w:rPr>
          <w:rFonts w:hint="eastAsia"/>
          <w:strike/>
          <w:highlight w:val="yellow"/>
        </w:rPr>
        <w:t>路面条件良好</w:t>
      </w:r>
      <w:r w:rsidRPr="00AB4452">
        <w:rPr>
          <w:rFonts w:hint="eastAsia"/>
          <w:strike/>
          <w:highlight w:val="yellow"/>
        </w:rPr>
        <w:t xml:space="preserve"> </w:t>
      </w:r>
      <w:r w:rsidRPr="00AB4452">
        <w:rPr>
          <w:rFonts w:hint="eastAsia"/>
          <w:strike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71"/>
      <w:commentRangeStart w:id="72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1"/>
      <w:r w:rsidR="008A4FAD">
        <w:rPr>
          <w:rStyle w:val="affff4"/>
          <w:lang w:val="zh-CN"/>
        </w:rPr>
        <w:commentReference w:id="71"/>
      </w:r>
      <w:commentRangeEnd w:id="72"/>
      <w:r w:rsidR="005171BD">
        <w:rPr>
          <w:rStyle w:val="affff4"/>
          <w:lang w:val="zh-CN"/>
        </w:rPr>
        <w:commentReference w:id="72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7777777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07A92D84" w14:textId="77777777" w:rsidR="0034024D" w:rsidRPr="00AB4452" w:rsidRDefault="00FF6374">
      <w:pPr>
        <w:pStyle w:val="affff7"/>
        <w:numPr>
          <w:ilvl w:val="0"/>
          <w:numId w:val="14"/>
        </w:numPr>
        <w:ind w:firstLineChars="0"/>
        <w:rPr>
          <w:strike/>
        </w:rPr>
      </w:pPr>
      <w:r w:rsidRPr="00AB4452">
        <w:rPr>
          <w:rFonts w:hint="eastAsia"/>
          <w:strike/>
          <w:highlight w:val="yellow"/>
        </w:rPr>
        <w:lastRenderedPageBreak/>
        <w:t>路面条件不满足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73"/>
      <w:commentRangeStart w:id="74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3"/>
      <w:r w:rsidR="0046727E">
        <w:rPr>
          <w:rStyle w:val="affff4"/>
          <w:lang w:val="zh-CN"/>
        </w:rPr>
        <w:commentReference w:id="73"/>
      </w:r>
      <w:commentRangeEnd w:id="74"/>
      <w:r w:rsidR="003C038D">
        <w:rPr>
          <w:rStyle w:val="affff4"/>
          <w:lang w:val="zh-CN"/>
        </w:rPr>
        <w:commentReference w:id="74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296E3D4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开关信号无效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601C21" w14:textId="039941E5" w:rsidR="009E3A7B" w:rsidRPr="00FD2851" w:rsidRDefault="009E3A7B" w:rsidP="00FD2851">
      <w:pPr>
        <w:ind w:firstLineChars="0" w:firstLine="0"/>
        <w:rPr>
          <w:rFonts w:hint="eastAsia"/>
          <w:lang w:val="zh-CN"/>
        </w:rPr>
      </w:pP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75" w:name="_Toc207715821"/>
      <w:r>
        <w:rPr>
          <w:rFonts w:hint="eastAsia"/>
        </w:rPr>
        <w:t>控制逻辑</w:t>
      </w:r>
      <w:bookmarkEnd w:id="75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5503AD21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t>驾驶模式</w:t>
      </w:r>
      <w:r w:rsidR="00BB38ED" w:rsidRPr="00A814C1">
        <w:rPr>
          <w:rFonts w:hint="eastAsia"/>
          <w:highlight w:val="yellow"/>
        </w:rPr>
        <w:t>选择：</w:t>
      </w:r>
      <w:r w:rsidR="00326D4A">
        <w:rPr>
          <w:rFonts w:hint="eastAsia"/>
          <w:highlight w:val="yellow"/>
        </w:rPr>
        <w:t>不区分驾驶模式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76"/>
      <w:commentRangeStart w:id="77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76"/>
      <w:r w:rsidR="004F5948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76"/>
      </w:r>
      <w:commentRangeEnd w:id="77"/>
      <w:r w:rsidR="00C91304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77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D124D33" w:rsidR="009E3A7B" w:rsidRPr="00BD52F3" w:rsidRDefault="00FF6374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 w:rsidR="00E30C17"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5B7A493C" w14:textId="24EFD2F7" w:rsidR="009E3A7B" w:rsidRDefault="0094363E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</w:t>
      </w:r>
      <w:r w:rsidR="004D7A6C">
        <w:rPr>
          <w:rFonts w:hint="eastAsia"/>
          <w:color w:val="0000FF"/>
        </w:rPr>
        <w:t>请求的</w:t>
      </w:r>
      <w:r w:rsidR="007518DD">
        <w:rPr>
          <w:rFonts w:hint="eastAsia"/>
          <w:color w:val="0000FF"/>
        </w:rPr>
        <w:t>控制模式：</w:t>
      </w:r>
      <w:r w:rsidR="00897A81">
        <w:rPr>
          <w:color w:val="0000FF"/>
        </w:rPr>
        <w:t xml:space="preserve"> </w:t>
      </w:r>
    </w:p>
    <w:p w14:paraId="7961402D" w14:textId="7A739F08" w:rsidR="0094363E" w:rsidRDefault="00447B67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2EAB4E43" w14:textId="70CD4A51" w:rsidR="00897A81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5388404" w14:textId="7C655455" w:rsidR="00917D7A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 xml:space="preserve">0x1 </w:t>
      </w:r>
      <w:r w:rsidR="00950C9E" w:rsidRPr="005169F3">
        <w:rPr>
          <w:rFonts w:hint="eastAsia"/>
          <w:color w:val="0000FF"/>
          <w:sz w:val="16"/>
          <w:szCs w:val="18"/>
        </w:rPr>
        <w:t>Speed Control</w:t>
      </w:r>
    </w:p>
    <w:p w14:paraId="6D6C248B" w14:textId="49860CE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5A6216F9" w14:textId="0711BC0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DCBC5B1" w14:textId="7FADFFDA" w:rsidR="00447B67" w:rsidRDefault="006A6AD8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6B04BD24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2FD9031E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33596540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Drive Torque Control</w:t>
      </w:r>
    </w:p>
    <w:p w14:paraId="1C60F3D5" w14:textId="078E0971" w:rsidR="005169F3" w:rsidRPr="005169F3" w:rsidRDefault="005169F3" w:rsidP="005169F3">
      <w:pPr>
        <w:ind w:left="2200" w:firstLineChars="0" w:firstLine="0"/>
        <w:rPr>
          <w:color w:val="0000FF"/>
        </w:rPr>
      </w:pPr>
      <w:r w:rsidRPr="005169F3">
        <w:rPr>
          <w:color w:val="0000FF"/>
          <w:sz w:val="15"/>
          <w:szCs w:val="16"/>
        </w:rPr>
        <w:t>0x3 Regen Torque Control</w:t>
      </w:r>
    </w:p>
    <w:p w14:paraId="5209F315" w14:textId="00B833A2" w:rsidR="00BA2039" w:rsidRDefault="00216B24" w:rsidP="00822B12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</w:t>
      </w:r>
      <w:r w:rsidR="0046179A">
        <w:rPr>
          <w:rFonts w:hint="eastAsia"/>
          <w:color w:val="0000FF"/>
        </w:rPr>
        <w:t>共用驱动请求扭矩信号</w:t>
      </w:r>
      <w:r>
        <w:rPr>
          <w:rFonts w:hint="eastAsia"/>
          <w:color w:val="0000FF"/>
        </w:rPr>
        <w:t>）：</w:t>
      </w:r>
    </w:p>
    <w:p w14:paraId="5B362578" w14:textId="7BF5BFA6" w:rsidR="006006EC" w:rsidRDefault="000425DB" w:rsidP="006006EC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 w:rsidR="006006EC">
        <w:rPr>
          <w:rFonts w:hint="eastAsia"/>
          <w:color w:val="0000FF"/>
        </w:rPr>
        <w:t>：当</w:t>
      </w:r>
      <w:proofErr w:type="spellStart"/>
      <w:r w:rsidR="006006EC" w:rsidRPr="007518DD">
        <w:rPr>
          <w:color w:val="0000FF"/>
        </w:rPr>
        <w:t>FrntAxleTarDrvModeRqst</w:t>
      </w:r>
      <w:proofErr w:type="spellEnd"/>
      <w:r w:rsidR="006006EC">
        <w:rPr>
          <w:rFonts w:hint="eastAsia"/>
          <w:color w:val="0000FF"/>
        </w:rPr>
        <w:t xml:space="preserve"> = 0x03</w:t>
      </w:r>
      <w:r w:rsidR="006006EC">
        <w:rPr>
          <w:rFonts w:hint="eastAsia"/>
          <w:color w:val="0000FF"/>
        </w:rPr>
        <w:t>（</w:t>
      </w:r>
      <w:r w:rsidR="006006EC">
        <w:rPr>
          <w:rFonts w:hint="eastAsia"/>
          <w:color w:val="0000FF"/>
        </w:rPr>
        <w:t xml:space="preserve">Regen </w:t>
      </w:r>
      <w:r w:rsidR="003B51FA">
        <w:rPr>
          <w:rFonts w:hint="eastAsia"/>
          <w:color w:val="0000FF"/>
        </w:rPr>
        <w:t xml:space="preserve">Torque </w:t>
      </w:r>
      <w:r w:rsidR="006006EC">
        <w:rPr>
          <w:rFonts w:hint="eastAsia"/>
          <w:color w:val="0000FF"/>
        </w:rPr>
        <w:t>Control</w:t>
      </w:r>
      <w:r w:rsidR="006006EC">
        <w:rPr>
          <w:rFonts w:hint="eastAsia"/>
          <w:color w:val="0000FF"/>
        </w:rPr>
        <w:t>）时，</w:t>
      </w:r>
      <w:proofErr w:type="spellStart"/>
      <w:r w:rsidR="00B83F6B" w:rsidRPr="000425DB">
        <w:rPr>
          <w:color w:val="0000FF"/>
        </w:rPr>
        <w:t>VMCTarDrvTqFrnt</w:t>
      </w:r>
      <w:proofErr w:type="spellEnd"/>
      <w:r w:rsidR="00B83F6B">
        <w:rPr>
          <w:rFonts w:hint="eastAsia"/>
          <w:color w:val="0000FF"/>
        </w:rPr>
        <w:t>请求的值只会是</w:t>
      </w:r>
      <w:proofErr w:type="gramStart"/>
      <w:r w:rsidR="00F14EFE">
        <w:rPr>
          <w:rFonts w:hint="eastAsia"/>
          <w:color w:val="0000FF"/>
        </w:rPr>
        <w:t>前轴</w:t>
      </w:r>
      <w:r w:rsidR="00B60BDC">
        <w:rPr>
          <w:rFonts w:hint="eastAsia"/>
          <w:color w:val="0000FF"/>
        </w:rPr>
        <w:t>主减前</w:t>
      </w:r>
      <w:proofErr w:type="gramEnd"/>
      <w:r w:rsidR="00B60BDC">
        <w:rPr>
          <w:rFonts w:hint="eastAsia"/>
          <w:color w:val="0000FF"/>
        </w:rPr>
        <w:t>的</w:t>
      </w:r>
      <w:r w:rsidR="00DD59D7">
        <w:rPr>
          <w:rFonts w:hint="eastAsia"/>
          <w:color w:val="0000FF"/>
        </w:rPr>
        <w:t>电制动</w:t>
      </w:r>
      <w:r w:rsidR="00167E23">
        <w:rPr>
          <w:rFonts w:hint="eastAsia"/>
          <w:color w:val="0000FF"/>
        </w:rPr>
        <w:t>regen</w:t>
      </w:r>
      <w:r w:rsidR="00DD59D7">
        <w:rPr>
          <w:rFonts w:hint="eastAsia"/>
          <w:color w:val="0000FF"/>
        </w:rPr>
        <w:t>请求，</w:t>
      </w:r>
      <w:r w:rsidR="00C85458">
        <w:rPr>
          <w:rFonts w:hint="eastAsia"/>
          <w:color w:val="0000FF"/>
        </w:rPr>
        <w:t>VCU</w:t>
      </w:r>
      <w:r w:rsidR="00C85458">
        <w:rPr>
          <w:rFonts w:hint="eastAsia"/>
          <w:color w:val="0000FF"/>
        </w:rPr>
        <w:t>无需根据请求</w:t>
      </w:r>
      <w:proofErr w:type="gramStart"/>
      <w:r w:rsidR="00C85458">
        <w:rPr>
          <w:rFonts w:hint="eastAsia"/>
          <w:color w:val="0000FF"/>
        </w:rPr>
        <w:t>扭矩值</w:t>
      </w:r>
      <w:proofErr w:type="gramEnd"/>
      <w:r w:rsidR="00C85458">
        <w:rPr>
          <w:rFonts w:hint="eastAsia"/>
          <w:color w:val="0000FF"/>
        </w:rPr>
        <w:t>的符号来做</w:t>
      </w:r>
      <w:r w:rsidR="000325C5">
        <w:rPr>
          <w:rFonts w:hint="eastAsia"/>
          <w:color w:val="0000FF"/>
        </w:rPr>
        <w:t>任何判定</w:t>
      </w:r>
      <w:r w:rsidR="00C85458">
        <w:rPr>
          <w:rFonts w:hint="eastAsia"/>
          <w:color w:val="0000FF"/>
        </w:rPr>
        <w:t>。</w:t>
      </w:r>
      <w:r w:rsidR="000325C5">
        <w:rPr>
          <w:rFonts w:hint="eastAsia"/>
          <w:color w:val="0000FF"/>
        </w:rPr>
        <w:t>VCU</w:t>
      </w:r>
      <w:r w:rsidR="000325C5">
        <w:rPr>
          <w:rFonts w:hint="eastAsia"/>
          <w:color w:val="0000FF"/>
        </w:rPr>
        <w:t>需要保证</w:t>
      </w:r>
      <w:r w:rsidR="005F4F59">
        <w:rPr>
          <w:rFonts w:hint="eastAsia"/>
          <w:color w:val="0000FF"/>
        </w:rPr>
        <w:t>电机处于电制动请求状态（轮</w:t>
      </w:r>
      <w:r w:rsidR="005F4F59">
        <w:rPr>
          <w:rFonts w:hint="eastAsia"/>
          <w:color w:val="0000FF"/>
        </w:rPr>
        <w:lastRenderedPageBreak/>
        <w:t>速和</w:t>
      </w:r>
      <w:r w:rsidR="00381F6D">
        <w:rPr>
          <w:rFonts w:hint="eastAsia"/>
          <w:color w:val="0000FF"/>
        </w:rPr>
        <w:t>扭矩方向相反</w:t>
      </w:r>
      <w:r w:rsidR="005F4F59">
        <w:rPr>
          <w:rFonts w:hint="eastAsia"/>
          <w:color w:val="0000FF"/>
        </w:rPr>
        <w:t>）</w:t>
      </w:r>
    </w:p>
    <w:p w14:paraId="257C939E" w14:textId="3D5ECF8F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</w:t>
      </w:r>
      <w:r w:rsidR="00F14EFE">
        <w:rPr>
          <w:rFonts w:hint="eastAsia"/>
          <w:color w:val="0000FF"/>
        </w:rPr>
        <w:t>电制动</w:t>
      </w:r>
      <w:r>
        <w:rPr>
          <w:rFonts w:hint="eastAsia"/>
          <w:color w:val="0000FF"/>
        </w:rPr>
        <w:t>扭矩</w:t>
      </w:r>
      <w:r w:rsidR="00F14EFE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F14EFE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3737D4B0" w14:textId="3AAE52D9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</w:t>
      </w:r>
      <w:r w:rsidR="00535C6D">
        <w:rPr>
          <w:rFonts w:hint="eastAsia"/>
          <w:color w:val="0000FF"/>
        </w:rPr>
        <w:t>电制动</w:t>
      </w:r>
      <w:r w:rsidR="00F14EFE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</w:t>
      </w:r>
      <w:r w:rsidR="009C2AD5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</w:t>
      </w:r>
      <w:r w:rsidR="00BF42F4">
        <w:rPr>
          <w:rFonts w:hint="eastAsia"/>
          <w:color w:val="0000FF"/>
        </w:rPr>
        <w:t>电制动扭矩</w:t>
      </w:r>
      <w:r>
        <w:rPr>
          <w:rFonts w:hint="eastAsia"/>
          <w:color w:val="0000FF"/>
        </w:rPr>
        <w:t>。</w:t>
      </w:r>
    </w:p>
    <w:p w14:paraId="5F323DE0" w14:textId="24B0B3D0" w:rsidR="00B60BDC" w:rsidRDefault="00535C6D" w:rsidP="00535C6D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29EEF2A1" wp14:editId="4EDEC994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B1C" w14:textId="47484515" w:rsidR="00216B24" w:rsidRDefault="00216B24" w:rsidP="00B60BDC">
      <w:pPr>
        <w:pStyle w:val="affff7"/>
        <w:ind w:left="2200" w:firstLineChars="0" w:firstLine="0"/>
        <w:rPr>
          <w:color w:val="0000FF"/>
        </w:rPr>
      </w:pPr>
    </w:p>
    <w:p w14:paraId="4D560D56" w14:textId="2C6C9893" w:rsidR="00AE38F2" w:rsidRDefault="00AE38F2" w:rsidP="00216B24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：当</w:t>
      </w:r>
      <w:proofErr w:type="spellStart"/>
      <w:r w:rsidR="00DD72C6" w:rsidRPr="006A6AD8">
        <w:rPr>
          <w:color w:val="0000FF"/>
        </w:rPr>
        <w:t>ReAxleTarDrvModeRqst</w:t>
      </w:r>
      <w:proofErr w:type="spellEnd"/>
      <w:r w:rsidR="00DD72C6">
        <w:rPr>
          <w:rFonts w:hint="eastAsia"/>
          <w:color w:val="0000FF"/>
        </w:rPr>
        <w:t xml:space="preserve"> </w:t>
      </w:r>
      <w:r w:rsidR="00381F6D">
        <w:rPr>
          <w:rFonts w:hint="eastAsia"/>
          <w:color w:val="0000FF"/>
        </w:rPr>
        <w:t>= 0x03</w:t>
      </w:r>
      <w:r w:rsidR="00381F6D">
        <w:rPr>
          <w:rFonts w:hint="eastAsia"/>
          <w:color w:val="0000FF"/>
        </w:rPr>
        <w:t>（</w:t>
      </w:r>
      <w:r w:rsidR="00381F6D">
        <w:rPr>
          <w:rFonts w:hint="eastAsia"/>
          <w:color w:val="0000FF"/>
        </w:rPr>
        <w:t>Regen Control</w:t>
      </w:r>
      <w:r w:rsidR="00381F6D">
        <w:rPr>
          <w:rFonts w:hint="eastAsia"/>
          <w:color w:val="0000FF"/>
        </w:rPr>
        <w:t>）时，</w:t>
      </w:r>
      <w:proofErr w:type="spellStart"/>
      <w:r w:rsidR="00DD72C6"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请求的值只会是</w:t>
      </w:r>
      <w:proofErr w:type="gramStart"/>
      <w:r w:rsidR="00F82535">
        <w:rPr>
          <w:rFonts w:hint="eastAsia"/>
          <w:color w:val="0000FF"/>
        </w:rPr>
        <w:t>后轴主减前</w:t>
      </w:r>
      <w:proofErr w:type="gramEnd"/>
      <w:r w:rsidR="00F82535">
        <w:rPr>
          <w:rFonts w:hint="eastAsia"/>
          <w:color w:val="0000FF"/>
        </w:rPr>
        <w:t>的</w:t>
      </w:r>
      <w:r w:rsidR="00381F6D">
        <w:rPr>
          <w:rFonts w:hint="eastAsia"/>
          <w:color w:val="0000FF"/>
        </w:rPr>
        <w:t>电制动</w:t>
      </w:r>
      <w:r w:rsidR="00381F6D">
        <w:rPr>
          <w:rFonts w:hint="eastAsia"/>
          <w:color w:val="0000FF"/>
        </w:rPr>
        <w:t>regen</w:t>
      </w:r>
      <w:r w:rsidR="00381F6D">
        <w:rPr>
          <w:rFonts w:hint="eastAsia"/>
          <w:color w:val="0000FF"/>
        </w:rPr>
        <w:t>请求，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无需根据请求</w:t>
      </w:r>
      <w:proofErr w:type="gramStart"/>
      <w:r w:rsidR="00381F6D">
        <w:rPr>
          <w:rFonts w:hint="eastAsia"/>
          <w:color w:val="0000FF"/>
        </w:rPr>
        <w:t>扭矩值</w:t>
      </w:r>
      <w:proofErr w:type="gramEnd"/>
      <w:r w:rsidR="00381F6D">
        <w:rPr>
          <w:rFonts w:hint="eastAsia"/>
          <w:color w:val="0000FF"/>
        </w:rPr>
        <w:t>的符号来做任何判定。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需要保证电机处于电制动请求状态（轮速和扭矩方向相反）</w:t>
      </w:r>
      <w:r w:rsidR="00DD72C6">
        <w:rPr>
          <w:rFonts w:hint="eastAsia"/>
          <w:color w:val="0000FF"/>
        </w:rPr>
        <w:t>。</w:t>
      </w:r>
    </w:p>
    <w:p w14:paraId="4874E056" w14:textId="03E56BAA" w:rsidR="00941E60" w:rsidRDefault="00941E60" w:rsidP="00941E60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2FF92ED" w14:textId="77777777" w:rsidR="003B51FA" w:rsidRPr="003B51FA" w:rsidRDefault="003B51FA" w:rsidP="003B51FA">
      <w:pPr>
        <w:pStyle w:val="affff7"/>
        <w:rPr>
          <w:color w:val="0000FF"/>
        </w:rPr>
      </w:pPr>
    </w:p>
    <w:p w14:paraId="04115153" w14:textId="29E1E754" w:rsidR="003B51FA" w:rsidRDefault="003B51FA" w:rsidP="003B51FA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24BB0127" w14:textId="2AC16D3B" w:rsidR="0059430D" w:rsidRDefault="002E2023" w:rsidP="007922AD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：</w:t>
      </w:r>
      <w:r w:rsidR="00206F13">
        <w:rPr>
          <w:rFonts w:hint="eastAsia"/>
          <w:color w:val="0000FF"/>
        </w:rPr>
        <w:t xml:space="preserve"> </w:t>
      </w:r>
      <w:r w:rsidR="00206F13">
        <w:rPr>
          <w:rFonts w:hint="eastAsia"/>
          <w:color w:val="0000FF"/>
        </w:rPr>
        <w:t>当</w:t>
      </w:r>
      <w:proofErr w:type="spellStart"/>
      <w:r w:rsidR="00206F13" w:rsidRPr="007518DD">
        <w:rPr>
          <w:color w:val="0000FF"/>
        </w:rPr>
        <w:t>FrntAxleTarDrvModeRqst</w:t>
      </w:r>
      <w:proofErr w:type="spellEnd"/>
      <w:r w:rsidR="00206F13">
        <w:rPr>
          <w:rFonts w:hint="eastAsia"/>
          <w:color w:val="0000FF"/>
        </w:rPr>
        <w:t xml:space="preserve"> = 0x01</w:t>
      </w:r>
      <w:r w:rsidR="00206F13">
        <w:rPr>
          <w:rFonts w:hint="eastAsia"/>
          <w:color w:val="0000FF"/>
        </w:rPr>
        <w:t>（</w:t>
      </w:r>
      <w:r w:rsidR="00206F13">
        <w:rPr>
          <w:rFonts w:hint="eastAsia"/>
          <w:color w:val="0000FF"/>
        </w:rPr>
        <w:t>Speed Control</w:t>
      </w:r>
      <w:r w:rsidR="00206F13">
        <w:rPr>
          <w:rFonts w:hint="eastAsia"/>
          <w:color w:val="0000FF"/>
        </w:rPr>
        <w:t>）时，</w:t>
      </w:r>
      <w:proofErr w:type="spellStart"/>
      <w:r w:rsidR="00325659"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请求</w:t>
      </w:r>
      <w:proofErr w:type="gramStart"/>
      <w:r w:rsidR="00920361">
        <w:rPr>
          <w:rFonts w:hint="eastAsia"/>
          <w:color w:val="0000FF"/>
        </w:rPr>
        <w:t>前轴</w:t>
      </w:r>
      <w:r w:rsidR="00924D65">
        <w:rPr>
          <w:rFonts w:hint="eastAsia"/>
          <w:color w:val="0000FF"/>
        </w:rPr>
        <w:t>主减</w:t>
      </w:r>
      <w:r w:rsidR="003F2C79">
        <w:rPr>
          <w:rFonts w:hint="eastAsia"/>
          <w:color w:val="0000FF"/>
        </w:rPr>
        <w:t>前</w:t>
      </w:r>
      <w:proofErr w:type="gramEnd"/>
      <w:r w:rsidR="003F2C79">
        <w:rPr>
          <w:rFonts w:hint="eastAsia"/>
          <w:color w:val="0000FF"/>
        </w:rPr>
        <w:t>的</w:t>
      </w:r>
      <w:r w:rsidR="00546D32">
        <w:rPr>
          <w:rFonts w:hint="eastAsia"/>
          <w:color w:val="0000FF"/>
        </w:rPr>
        <w:t>目标</w:t>
      </w:r>
      <w:r w:rsidR="00EE0788">
        <w:rPr>
          <w:rFonts w:hint="eastAsia"/>
          <w:color w:val="0000FF"/>
        </w:rPr>
        <w:t>速度</w:t>
      </w:r>
      <w:r w:rsidR="009C27A5">
        <w:rPr>
          <w:rFonts w:hint="eastAsia"/>
          <w:color w:val="0000FF"/>
        </w:rPr>
        <w:t>（为了</w:t>
      </w:r>
      <w:r w:rsidR="0005034E">
        <w:rPr>
          <w:rFonts w:hint="eastAsia"/>
          <w:color w:val="0000FF"/>
        </w:rPr>
        <w:t>和扭矩请求定义统一</w:t>
      </w:r>
      <w:r w:rsidR="009C27A5">
        <w:rPr>
          <w:rFonts w:hint="eastAsia"/>
          <w:color w:val="0000FF"/>
        </w:rPr>
        <w:t>）</w:t>
      </w:r>
      <w:r w:rsidR="00206F13">
        <w:rPr>
          <w:rFonts w:hint="eastAsia"/>
          <w:color w:val="0000FF"/>
        </w:rPr>
        <w:t>。</w:t>
      </w:r>
    </w:p>
    <w:p w14:paraId="70780B7F" w14:textId="1E50A92D" w:rsidR="00EE0788" w:rsidRDefault="00EE0788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 w:rsidR="00745361">
        <w:rPr>
          <w:rFonts w:hint="eastAsia"/>
          <w:color w:val="0000FF"/>
        </w:rPr>
        <w:t>端速度</w:t>
      </w:r>
      <w:proofErr w:type="gramEnd"/>
      <w:r w:rsidR="00745361">
        <w:rPr>
          <w:rFonts w:hint="eastAsia"/>
          <w:color w:val="0000FF"/>
        </w:rPr>
        <w:t>应</w:t>
      </w:r>
      <w:r w:rsidR="003871F6">
        <w:rPr>
          <w:rFonts w:hint="eastAsia"/>
          <w:color w:val="0000FF"/>
        </w:rPr>
        <w:t>是</w:t>
      </w:r>
      <w:r w:rsidR="00745361">
        <w:rPr>
          <w:rFonts w:hint="eastAsia"/>
          <w:color w:val="0000FF"/>
        </w:rPr>
        <w:t>一致</w:t>
      </w:r>
      <w:r w:rsidR="003871F6">
        <w:rPr>
          <w:rFonts w:hint="eastAsia"/>
          <w:color w:val="0000FF"/>
        </w:rPr>
        <w:t>的</w:t>
      </w:r>
      <w:r w:rsidR="00745361">
        <w:rPr>
          <w:rFonts w:hint="eastAsia"/>
          <w:color w:val="0000FF"/>
        </w:rPr>
        <w:t>。</w:t>
      </w:r>
    </w:p>
    <w:p w14:paraId="5F296B20" w14:textId="7E72A2E7" w:rsidR="003B51FA" w:rsidRDefault="00745361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</w:t>
      </w:r>
      <w:r w:rsidR="00A71101">
        <w:rPr>
          <w:rFonts w:hint="eastAsia"/>
          <w:color w:val="0000FF"/>
        </w:rPr>
        <w:t>对应下图中的</w:t>
      </w:r>
      <w:r w:rsidR="00A71101">
        <w:rPr>
          <w:rFonts w:hint="eastAsia"/>
          <w:color w:val="0000FF"/>
        </w:rPr>
        <w:t>Z3</w:t>
      </w:r>
      <w:r w:rsidR="00A71101">
        <w:rPr>
          <w:rFonts w:hint="eastAsia"/>
          <w:color w:val="0000FF"/>
        </w:rPr>
        <w:t>的速度</w:t>
      </w:r>
      <w:r w:rsidR="000A3763">
        <w:rPr>
          <w:rFonts w:hint="eastAsia"/>
          <w:color w:val="0000FF"/>
        </w:rPr>
        <w:t>，</w:t>
      </w:r>
      <w:r w:rsidR="000A3763">
        <w:rPr>
          <w:rFonts w:hint="eastAsia"/>
          <w:color w:val="0000FF"/>
        </w:rPr>
        <w:t>VCU</w:t>
      </w:r>
      <w:r w:rsidR="000A3763">
        <w:rPr>
          <w:rFonts w:hint="eastAsia"/>
          <w:color w:val="0000FF"/>
        </w:rPr>
        <w:t>需要考虑</w:t>
      </w:r>
      <w:r w:rsidR="000A3763">
        <w:rPr>
          <w:rFonts w:hint="eastAsia"/>
          <w:color w:val="0000FF"/>
        </w:rPr>
        <w:t>Z2/Z1</w:t>
      </w:r>
      <w:r w:rsidR="000A3763">
        <w:rPr>
          <w:rFonts w:hint="eastAsia"/>
          <w:color w:val="0000FF"/>
        </w:rPr>
        <w:t>的传动比</w:t>
      </w:r>
      <w:r w:rsidR="00640E69">
        <w:rPr>
          <w:rFonts w:hint="eastAsia"/>
          <w:color w:val="0000FF"/>
        </w:rPr>
        <w:t>保证电机端的目标速度。</w:t>
      </w:r>
    </w:p>
    <w:p w14:paraId="4ECF52B8" w14:textId="654B0469" w:rsidR="00DB5466" w:rsidRDefault="00DB5466" w:rsidP="002244B6">
      <w:pPr>
        <w:pStyle w:val="affff7"/>
        <w:ind w:left="220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347D42BB" wp14:editId="71EDC36E">
            <wp:extent cx="2367915" cy="1823085"/>
            <wp:effectExtent l="0" t="0" r="13335" b="5715"/>
            <wp:docPr id="21173687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2DC" w14:textId="77777777" w:rsidR="00537491" w:rsidRDefault="00920361" w:rsidP="00D34E15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920361">
        <w:rPr>
          <w:color w:val="0000FF"/>
        </w:rPr>
        <w:lastRenderedPageBreak/>
        <w:t>VMCTarSpdRe</w:t>
      </w:r>
      <w:proofErr w:type="spellEnd"/>
      <w:r w:rsidR="00D34E15">
        <w:rPr>
          <w:rFonts w:hint="eastAsia"/>
          <w:color w:val="0000FF"/>
        </w:rPr>
        <w:t>：</w:t>
      </w:r>
      <w:r w:rsidR="00D34E15"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= 0x01</w:t>
      </w:r>
      <w:r w:rsidR="00D34E15">
        <w:rPr>
          <w:rFonts w:hint="eastAsia"/>
          <w:color w:val="0000FF"/>
        </w:rPr>
        <w:t>（</w:t>
      </w:r>
      <w:r w:rsidR="00D34E15">
        <w:rPr>
          <w:rFonts w:hint="eastAsia"/>
          <w:color w:val="0000FF"/>
        </w:rPr>
        <w:t>Speed Control</w:t>
      </w:r>
      <w:r w:rsidR="00D34E15">
        <w:rPr>
          <w:rFonts w:hint="eastAsia"/>
          <w:color w:val="0000FF"/>
        </w:rPr>
        <w:t>）时，</w:t>
      </w: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请求</w:t>
      </w:r>
      <w:proofErr w:type="gramStart"/>
      <w:r>
        <w:rPr>
          <w:rFonts w:hint="eastAsia"/>
          <w:color w:val="0000FF"/>
        </w:rPr>
        <w:t>后轴</w:t>
      </w:r>
      <w:r w:rsidR="00D34E15">
        <w:rPr>
          <w:rFonts w:hint="eastAsia"/>
          <w:color w:val="0000FF"/>
        </w:rPr>
        <w:t>主减前</w:t>
      </w:r>
      <w:proofErr w:type="gramEnd"/>
      <w:r w:rsidR="00D34E15">
        <w:rPr>
          <w:rFonts w:hint="eastAsia"/>
          <w:color w:val="0000FF"/>
        </w:rPr>
        <w:t>的目标</w:t>
      </w:r>
      <w:r w:rsidR="00FC32AE">
        <w:rPr>
          <w:rFonts w:hint="eastAsia"/>
          <w:color w:val="0000FF"/>
        </w:rPr>
        <w:t>速度</w:t>
      </w:r>
      <w:r w:rsidR="00D34E15">
        <w:rPr>
          <w:rFonts w:hint="eastAsia"/>
          <w:color w:val="0000FF"/>
        </w:rPr>
        <w:t>（为了和扭矩请求定义统一）</w:t>
      </w:r>
      <w:r>
        <w:rPr>
          <w:rFonts w:hint="eastAsia"/>
          <w:color w:val="0000FF"/>
        </w:rPr>
        <w:t>，</w:t>
      </w:r>
    </w:p>
    <w:p w14:paraId="419C2B49" w14:textId="40604A51" w:rsidR="00D34E15" w:rsidRDefault="00FC32AE" w:rsidP="00537491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</w:t>
      </w:r>
      <w:r w:rsidR="00AD352F">
        <w:rPr>
          <w:rFonts w:hint="eastAsia"/>
          <w:color w:val="0000FF"/>
        </w:rPr>
        <w:t>轴间四驱车型，</w:t>
      </w:r>
      <w:proofErr w:type="gramStart"/>
      <w:r w:rsidR="00932BBA">
        <w:rPr>
          <w:rFonts w:hint="eastAsia"/>
          <w:color w:val="0000FF"/>
        </w:rPr>
        <w:t>后轴主减前</w:t>
      </w:r>
      <w:proofErr w:type="gramEnd"/>
      <w:r w:rsidR="00932BBA">
        <w:rPr>
          <w:rFonts w:hint="eastAsia"/>
          <w:color w:val="0000FF"/>
        </w:rPr>
        <w:t>的目标速度</w:t>
      </w:r>
      <w:r w:rsidR="006A1E77">
        <w:rPr>
          <w:rFonts w:hint="eastAsia"/>
          <w:color w:val="0000FF"/>
        </w:rPr>
        <w:t>和电机端的速度</w:t>
      </w:r>
      <w:r w:rsidR="009A58C9">
        <w:rPr>
          <w:rFonts w:hint="eastAsia"/>
          <w:color w:val="0000FF"/>
        </w:rPr>
        <w:t>是</w:t>
      </w:r>
      <w:r w:rsidR="006A1E77"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 w:rsidR="00D34E15">
        <w:rPr>
          <w:rFonts w:hint="eastAsia"/>
          <w:color w:val="0000FF"/>
        </w:rPr>
        <w:t>。</w:t>
      </w:r>
    </w:p>
    <w:p w14:paraId="261A9914" w14:textId="77777777" w:rsidR="003F2C79" w:rsidRPr="00822B12" w:rsidRDefault="003F2C79" w:rsidP="00C22771">
      <w:pPr>
        <w:pStyle w:val="affff7"/>
        <w:ind w:left="2200" w:firstLineChars="0" w:firstLine="0"/>
        <w:rPr>
          <w:color w:val="0000FF"/>
        </w:rPr>
      </w:pP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31A685DC" w:rsidR="009E3A7B" w:rsidRPr="00BD52F3" w:rsidRDefault="00FF6374">
      <w:pPr>
        <w:ind w:firstLine="422"/>
        <w:rPr>
          <w:b/>
          <w:bCs/>
          <w:lang w:val="zh-CN"/>
        </w:rPr>
      </w:pPr>
      <w:r w:rsidRPr="00BD52F3">
        <w:rPr>
          <w:rFonts w:hint="eastAsia"/>
          <w:b/>
          <w:bCs/>
          <w:lang w:val="zh-CN"/>
        </w:rPr>
        <w:t>分布式四驱：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</w:t>
      </w:r>
      <w:r w:rsidR="005F1C7D">
        <w:rPr>
          <w:rFonts w:hint="eastAsia"/>
          <w:b/>
          <w:bCs/>
          <w:lang w:val="zh-CN"/>
        </w:rPr>
        <w:t>四个</w:t>
      </w:r>
      <w:r w:rsidR="00BD1244">
        <w:rPr>
          <w:rFonts w:hint="eastAsia"/>
          <w:b/>
          <w:bCs/>
          <w:lang w:val="zh-CN"/>
        </w:rPr>
        <w:t>电机侧</w:t>
      </w:r>
      <w:proofErr w:type="gramStart"/>
      <w:r w:rsidR="005F1C7D">
        <w:rPr>
          <w:rFonts w:hint="eastAsia"/>
          <w:b/>
          <w:bCs/>
          <w:lang w:val="zh-CN"/>
        </w:rPr>
        <w:t>的主减前</w:t>
      </w:r>
      <w:proofErr w:type="gramEnd"/>
      <w:r w:rsidR="005F1C7D">
        <w:rPr>
          <w:rFonts w:hint="eastAsia"/>
          <w:b/>
          <w:bCs/>
          <w:lang w:val="zh-CN"/>
        </w:rPr>
        <w:t>的</w:t>
      </w:r>
      <w:r w:rsidRPr="00BD52F3">
        <w:rPr>
          <w:rFonts w:hint="eastAsia"/>
          <w:b/>
          <w:bCs/>
          <w:lang w:val="zh-CN"/>
        </w:rPr>
        <w:t>电制动扭矩</w:t>
      </w:r>
      <w:r w:rsidR="00963E96">
        <w:rPr>
          <w:rFonts w:hint="eastAsia"/>
          <w:b/>
          <w:bCs/>
          <w:lang w:val="zh-CN"/>
        </w:rPr>
        <w:t xml:space="preserve">to 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rFonts w:hint="eastAsia"/>
          <w:b/>
          <w:bCs/>
          <w:lang w:val="zh-CN"/>
        </w:rPr>
        <w:t>。</w:t>
      </w:r>
    </w:p>
    <w:p w14:paraId="51ACAFBE" w14:textId="0FAB1853" w:rsidR="00963E96" w:rsidRDefault="00E21A61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电机请求的控制模式：</w:t>
      </w:r>
      <w:r w:rsidR="00963E96">
        <w:rPr>
          <w:color w:val="0000FF"/>
        </w:rPr>
        <w:t xml:space="preserve"> </w:t>
      </w:r>
    </w:p>
    <w:p w14:paraId="68DEE88F" w14:textId="70BA0F13" w:rsidR="00963E96" w:rsidRDefault="00E21A61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E21A61">
        <w:rPr>
          <w:color w:val="0000FF"/>
        </w:rPr>
        <w:t>TarDrvModeFrntLe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4A8C9C4D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F551476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4DFEA837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3D882C68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2DB288B" w14:textId="77777777" w:rsidR="004621F5" w:rsidRDefault="004621F5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4621F5">
        <w:rPr>
          <w:color w:val="0000FF"/>
        </w:rPr>
        <w:t>TarDrvModeFrntRi</w:t>
      </w:r>
      <w:proofErr w:type="spellEnd"/>
    </w:p>
    <w:p w14:paraId="0A3A1D2D" w14:textId="77777777" w:rsidR="00BD2EEF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TarDrvModeReLe</w:t>
      </w:r>
      <w:proofErr w:type="spellEnd"/>
    </w:p>
    <w:p w14:paraId="2C1C773C" w14:textId="03270BD3" w:rsidR="00963E96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TarDrvModeReRi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61E1C7A2" w14:textId="77777777" w:rsidR="004621F5" w:rsidRPr="005169F3" w:rsidRDefault="004621F5" w:rsidP="004621F5">
      <w:pPr>
        <w:ind w:left="535" w:firstLineChars="0"/>
        <w:rPr>
          <w:color w:val="0000FF"/>
        </w:rPr>
      </w:pPr>
    </w:p>
    <w:p w14:paraId="6DB0DDB3" w14:textId="2124FB7E" w:rsidR="00963E96" w:rsidRDefault="00BD2EEF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电制动请求扭矩</w:t>
      </w:r>
      <w:r w:rsidR="00963E9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（共用驱动请求扭矩信号）：</w:t>
      </w:r>
    </w:p>
    <w:p w14:paraId="0D152CC2" w14:textId="77777777" w:rsidR="0081748D" w:rsidRDefault="00EE09C0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 w:rsidR="00CA76F6">
        <w:rPr>
          <w:rFonts w:hint="eastAsia"/>
          <w:color w:val="0000FF"/>
        </w:rPr>
        <w:t xml:space="preserve"> / </w:t>
      </w:r>
      <w:r w:rsidR="00CA76F6" w:rsidRPr="00CA76F6">
        <w:rPr>
          <w:color w:val="0000FF"/>
        </w:rPr>
        <w:t>VMCTarDrvTqFR_2nd</w:t>
      </w:r>
      <w:r w:rsidR="00CA76F6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VMCTarDrvTqRL_3rd</w:t>
      </w:r>
      <w:r w:rsidR="0081748D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VMCTarDrvTqRR_4th</w:t>
      </w:r>
      <w:r w:rsidR="00CA76F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：</w:t>
      </w:r>
      <w:r w:rsidR="0081748D">
        <w:rPr>
          <w:rFonts w:hint="eastAsia"/>
          <w:color w:val="0000FF"/>
        </w:rPr>
        <w:t xml:space="preserve"> </w:t>
      </w:r>
    </w:p>
    <w:p w14:paraId="353612B7" w14:textId="527C63C0" w:rsidR="00963E96" w:rsidRPr="0027431E" w:rsidRDefault="00963E96" w:rsidP="0027431E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="0027431E" w:rsidRPr="0027431E">
        <w:rPr>
          <w:color w:val="0000FF"/>
        </w:rPr>
        <w:t>TarDrvModeFrntLe</w:t>
      </w:r>
      <w:proofErr w:type="spellEnd"/>
      <w:r w:rsidR="002804E6">
        <w:rPr>
          <w:rFonts w:hint="eastAsia"/>
          <w:color w:val="0000FF"/>
        </w:rPr>
        <w:t>/</w:t>
      </w:r>
      <w:r w:rsidRPr="0027431E">
        <w:rPr>
          <w:rFonts w:hint="eastAsia"/>
          <w:color w:val="0000FF"/>
        </w:rPr>
        <w:t xml:space="preserve"> </w:t>
      </w:r>
      <w:proofErr w:type="spellStart"/>
      <w:r w:rsidR="002804E6" w:rsidRPr="004621F5">
        <w:rPr>
          <w:color w:val="0000FF"/>
        </w:rPr>
        <w:t>FrntRi</w:t>
      </w:r>
      <w:proofErr w:type="spellEnd"/>
      <w:r w:rsidR="002804E6">
        <w:rPr>
          <w:rFonts w:hint="eastAsia"/>
          <w:color w:val="0000FF"/>
        </w:rPr>
        <w:t xml:space="preserve">/ </w:t>
      </w:r>
      <w:r w:rsidR="002804E6" w:rsidRPr="00BD2EEF">
        <w:rPr>
          <w:color w:val="0000FF"/>
        </w:rPr>
        <w:t>ReLe</w:t>
      </w:r>
      <w:r w:rsidR="002804E6">
        <w:rPr>
          <w:rFonts w:hint="eastAsia"/>
          <w:color w:val="0000FF"/>
        </w:rPr>
        <w:t xml:space="preserve"> /</w:t>
      </w:r>
      <w:proofErr w:type="spellStart"/>
      <w:r w:rsidR="002804E6" w:rsidRPr="00BD2EEF">
        <w:rPr>
          <w:color w:val="0000FF"/>
        </w:rPr>
        <w:t>ReRi</w:t>
      </w:r>
      <w:proofErr w:type="spellEnd"/>
      <w:r w:rsidRPr="0027431E">
        <w:rPr>
          <w:rFonts w:hint="eastAsia"/>
          <w:color w:val="0000FF"/>
        </w:rPr>
        <w:t>= 0x03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Regen Torque Control</w:t>
      </w:r>
      <w:r w:rsidRPr="0027431E">
        <w:rPr>
          <w:rFonts w:hint="eastAsia"/>
          <w:color w:val="0000FF"/>
        </w:rPr>
        <w:t>）时，</w:t>
      </w:r>
      <w:r w:rsidR="00454C28"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请求的值只会是</w:t>
      </w:r>
      <w:r w:rsidR="004F713D">
        <w:rPr>
          <w:rFonts w:hint="eastAsia"/>
          <w:color w:val="0000FF"/>
        </w:rPr>
        <w:t>四个</w:t>
      </w:r>
      <w:proofErr w:type="gramStart"/>
      <w:r w:rsidR="004F713D"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无需根据请求</w:t>
      </w:r>
      <w:proofErr w:type="gramStart"/>
      <w:r w:rsidRPr="0027431E">
        <w:rPr>
          <w:rFonts w:hint="eastAsia"/>
          <w:color w:val="0000FF"/>
        </w:rPr>
        <w:t>扭矩值</w:t>
      </w:r>
      <w:proofErr w:type="gramEnd"/>
      <w:r w:rsidRPr="0027431E">
        <w:rPr>
          <w:rFonts w:hint="eastAsia"/>
          <w:color w:val="0000FF"/>
        </w:rPr>
        <w:t>的符号来做任何判定。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需要保证电机处于电制动请求状态（轮速和扭矩方向相反）</w:t>
      </w:r>
    </w:p>
    <w:p w14:paraId="7678C587" w14:textId="52E15A42" w:rsidR="00963E96" w:rsidRDefault="00963E96" w:rsidP="00963E96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2B28B2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B1198C0" w14:textId="77777777" w:rsidR="00963E96" w:rsidRPr="00B9424D" w:rsidRDefault="00963E96" w:rsidP="00B9424D">
      <w:pPr>
        <w:ind w:firstLineChars="0" w:firstLine="0"/>
        <w:rPr>
          <w:color w:val="0000FF"/>
        </w:rPr>
      </w:pPr>
    </w:p>
    <w:p w14:paraId="7D1DD317" w14:textId="77777777" w:rsidR="00963E96" w:rsidRDefault="00963E96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7C381549" w14:textId="021C74AD" w:rsidR="00963E96" w:rsidRDefault="00CF067E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CF067E">
        <w:rPr>
          <w:color w:val="0000FF"/>
        </w:rPr>
        <w:t>VMCTarSpdFL_1st</w:t>
      </w:r>
      <w:r>
        <w:rPr>
          <w:rFonts w:hint="eastAsia"/>
          <w:color w:val="0000FF"/>
        </w:rPr>
        <w:t xml:space="preserve">/ </w:t>
      </w:r>
      <w:r w:rsidR="00AF30DA" w:rsidRPr="00AF30DA">
        <w:rPr>
          <w:color w:val="0000FF"/>
        </w:rPr>
        <w:t>VMCTarSpdFR_2nd</w:t>
      </w:r>
      <w:r w:rsidR="00AF30DA">
        <w:rPr>
          <w:rFonts w:hint="eastAsia"/>
          <w:color w:val="0000FF"/>
        </w:rPr>
        <w:t xml:space="preserve"> /</w:t>
      </w:r>
      <w:r w:rsidR="00AF30DA" w:rsidRPr="00AF30DA">
        <w:t xml:space="preserve"> </w:t>
      </w:r>
      <w:r w:rsidR="00AF30DA" w:rsidRPr="00AF30DA">
        <w:rPr>
          <w:color w:val="0000FF"/>
        </w:rPr>
        <w:t>VMCTarSpdRL_3rd</w:t>
      </w:r>
      <w:r w:rsidR="00AF30DA">
        <w:rPr>
          <w:rFonts w:hint="eastAsia"/>
          <w:color w:val="0000FF"/>
        </w:rPr>
        <w:t>/</w:t>
      </w:r>
      <w:r w:rsidR="00AF30DA" w:rsidRPr="00AF30DA">
        <w:t xml:space="preserve"> </w:t>
      </w:r>
      <w:r w:rsidR="00AF30DA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：</w:t>
      </w:r>
      <w:r w:rsidR="00963E96">
        <w:rPr>
          <w:rFonts w:hint="eastAsia"/>
          <w:color w:val="0000FF"/>
        </w:rPr>
        <w:t xml:space="preserve"> </w:t>
      </w:r>
      <w:r w:rsidR="00B01D58" w:rsidRPr="0027431E">
        <w:rPr>
          <w:rFonts w:hint="eastAsia"/>
          <w:color w:val="0000FF"/>
        </w:rPr>
        <w:t>当</w:t>
      </w:r>
      <w:proofErr w:type="spellStart"/>
      <w:r w:rsidR="00B01D58" w:rsidRPr="0027431E">
        <w:rPr>
          <w:color w:val="0000FF"/>
        </w:rPr>
        <w:t>TarDrvModeFrntLe</w:t>
      </w:r>
      <w:proofErr w:type="spellEnd"/>
      <w:r w:rsidR="00B01D58">
        <w:rPr>
          <w:rFonts w:hint="eastAsia"/>
          <w:color w:val="0000FF"/>
        </w:rPr>
        <w:t>/</w:t>
      </w:r>
      <w:r w:rsidR="00B01D58" w:rsidRPr="0027431E">
        <w:rPr>
          <w:rFonts w:hint="eastAsia"/>
          <w:color w:val="0000FF"/>
        </w:rPr>
        <w:t xml:space="preserve"> </w:t>
      </w:r>
      <w:proofErr w:type="spellStart"/>
      <w:r w:rsidR="00B01D58" w:rsidRPr="004621F5">
        <w:rPr>
          <w:color w:val="0000FF"/>
        </w:rPr>
        <w:t>FrntRi</w:t>
      </w:r>
      <w:proofErr w:type="spellEnd"/>
      <w:r w:rsidR="00B01D58">
        <w:rPr>
          <w:rFonts w:hint="eastAsia"/>
          <w:color w:val="0000FF"/>
        </w:rPr>
        <w:t xml:space="preserve">/ </w:t>
      </w:r>
      <w:r w:rsidR="00B01D58" w:rsidRPr="00BD2EEF">
        <w:rPr>
          <w:color w:val="0000FF"/>
        </w:rPr>
        <w:t>ReLe</w:t>
      </w:r>
      <w:r w:rsidR="00B01D58">
        <w:rPr>
          <w:rFonts w:hint="eastAsia"/>
          <w:color w:val="0000FF"/>
        </w:rPr>
        <w:t xml:space="preserve"> /</w:t>
      </w:r>
      <w:proofErr w:type="spellStart"/>
      <w:r w:rsidR="00B01D58" w:rsidRPr="00BD2EEF">
        <w:rPr>
          <w:color w:val="0000FF"/>
        </w:rPr>
        <w:t>ReRi</w:t>
      </w:r>
      <w:proofErr w:type="spellEnd"/>
      <w:r w:rsidR="00B01D58" w:rsidRPr="0027431E">
        <w:rPr>
          <w:rFonts w:hint="eastAsia"/>
          <w:color w:val="0000FF"/>
        </w:rPr>
        <w:t>= 0x0</w:t>
      </w:r>
      <w:r w:rsidR="00B01D58">
        <w:rPr>
          <w:rFonts w:hint="eastAsia"/>
          <w:color w:val="0000FF"/>
        </w:rPr>
        <w:t>1</w:t>
      </w:r>
      <w:r w:rsidR="00B01D58" w:rsidRPr="0027431E">
        <w:rPr>
          <w:rFonts w:hint="eastAsia"/>
          <w:color w:val="0000FF"/>
        </w:rPr>
        <w:t>（</w:t>
      </w:r>
      <w:r w:rsidR="00B01D58">
        <w:rPr>
          <w:rFonts w:hint="eastAsia"/>
          <w:color w:val="0000FF"/>
        </w:rPr>
        <w:t>Speed</w:t>
      </w:r>
      <w:r w:rsidR="00B01D58" w:rsidRPr="0027431E">
        <w:rPr>
          <w:rFonts w:hint="eastAsia"/>
          <w:color w:val="0000FF"/>
        </w:rPr>
        <w:t xml:space="preserve"> Control</w:t>
      </w:r>
      <w:r w:rsidR="00B01D58" w:rsidRPr="0027431E">
        <w:rPr>
          <w:rFonts w:hint="eastAsia"/>
          <w:color w:val="0000FF"/>
        </w:rPr>
        <w:t>）</w:t>
      </w:r>
      <w:r w:rsidR="00963E96">
        <w:rPr>
          <w:rFonts w:hint="eastAsia"/>
          <w:color w:val="0000FF"/>
        </w:rPr>
        <w:t>时，</w:t>
      </w:r>
      <w:r w:rsidR="00B01D58" w:rsidRPr="00CF067E">
        <w:rPr>
          <w:color w:val="0000FF"/>
        </w:rPr>
        <w:t>VMCTarSpdFL_1st</w:t>
      </w:r>
      <w:r w:rsidR="00B01D58">
        <w:rPr>
          <w:rFonts w:hint="eastAsia"/>
          <w:color w:val="0000FF"/>
        </w:rPr>
        <w:t xml:space="preserve">/ </w:t>
      </w:r>
      <w:r w:rsidR="00B01D58" w:rsidRPr="00AF30DA">
        <w:rPr>
          <w:color w:val="0000FF"/>
        </w:rPr>
        <w:t>VMCTarSpdFR_2nd</w:t>
      </w:r>
      <w:r w:rsidR="00B01D58">
        <w:rPr>
          <w:rFonts w:hint="eastAsia"/>
          <w:color w:val="0000FF"/>
        </w:rPr>
        <w:t xml:space="preserve"> /</w:t>
      </w:r>
      <w:r w:rsidR="00B01D58" w:rsidRPr="00AF30DA">
        <w:t xml:space="preserve"> </w:t>
      </w:r>
      <w:r w:rsidR="00B01D58" w:rsidRPr="00AF30DA">
        <w:rPr>
          <w:color w:val="0000FF"/>
        </w:rPr>
        <w:t>VMCTarSpdRL_3rd</w:t>
      </w:r>
      <w:r w:rsidR="00B01D58">
        <w:rPr>
          <w:rFonts w:hint="eastAsia"/>
          <w:color w:val="0000FF"/>
        </w:rPr>
        <w:t>/</w:t>
      </w:r>
      <w:r w:rsidR="00B01D58" w:rsidRPr="00AF30DA">
        <w:t xml:space="preserve"> </w:t>
      </w:r>
      <w:r w:rsidR="00B01D58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请求</w:t>
      </w:r>
      <w:r w:rsidR="009A58C9">
        <w:rPr>
          <w:rFonts w:hint="eastAsia"/>
          <w:color w:val="0000FF"/>
        </w:rPr>
        <w:t>的</w:t>
      </w:r>
      <w:proofErr w:type="gramStart"/>
      <w:r w:rsidR="009A58C9">
        <w:rPr>
          <w:rFonts w:hint="eastAsia"/>
          <w:color w:val="0000FF"/>
        </w:rPr>
        <w:t>是</w:t>
      </w:r>
      <w:r w:rsidR="00963E96">
        <w:rPr>
          <w:rFonts w:hint="eastAsia"/>
          <w:color w:val="0000FF"/>
        </w:rPr>
        <w:t>主减前</w:t>
      </w:r>
      <w:proofErr w:type="gramEnd"/>
      <w:r w:rsidR="00963E96">
        <w:rPr>
          <w:rFonts w:hint="eastAsia"/>
          <w:color w:val="0000FF"/>
        </w:rPr>
        <w:t>的目标速度。</w:t>
      </w:r>
    </w:p>
    <w:p w14:paraId="14AE2A48" w14:textId="4F1913D1" w:rsidR="00963E96" w:rsidRPr="009A58C9" w:rsidRDefault="00963E96" w:rsidP="009A58C9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9A58C9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>
        <w:rPr>
          <w:rFonts w:hint="eastAsia"/>
          <w:color w:val="0000FF"/>
        </w:rPr>
        <w:t>端速度</w:t>
      </w:r>
      <w:proofErr w:type="gramEnd"/>
      <w:r w:rsidR="009A58C9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6FA28E12" w:rsidR="00E839BB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 w:rsidR="00AB09FA"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5DC68988" w14:textId="2F096D70" w:rsidR="00AB09FA" w:rsidRPr="009D5E47" w:rsidRDefault="00AB09FA" w:rsidP="00E839BB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</w:t>
      </w:r>
      <w:r w:rsidR="006A39DA">
        <w:rPr>
          <w:rFonts w:hint="eastAsia"/>
          <w:b/>
          <w:bCs/>
          <w:lang w:val="zh-CN"/>
        </w:rPr>
        <w:t>电制动能力的大小：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3D5591B6" w:rsidR="00E839BB" w:rsidRPr="00AC7D0D" w:rsidRDefault="00785DDD" w:rsidP="00E839BB">
      <w:pPr>
        <w:ind w:left="1760" w:firstLineChars="0" w:firstLine="0"/>
        <w:rPr>
          <w:b/>
          <w:bCs/>
          <w:sz w:val="20"/>
          <w:szCs w:val="21"/>
        </w:rPr>
      </w:pPr>
      <w:bookmarkStart w:id="78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="00E839BB"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</w:t>
      </w:r>
      <w:r w:rsidR="00A66BD1" w:rsidRPr="00AC7D0D">
        <w:rPr>
          <w:rFonts w:hint="eastAsia"/>
          <w:b/>
          <w:bCs/>
          <w:sz w:val="20"/>
          <w:szCs w:val="21"/>
        </w:rPr>
        <w:t>主减前</w:t>
      </w:r>
      <w:proofErr w:type="gramEnd"/>
      <w:r w:rsidR="00A66BD1" w:rsidRPr="00AC7D0D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  <w:r w:rsidR="00B10A9E" w:rsidRPr="00AC7D0D">
        <w:rPr>
          <w:rFonts w:hint="eastAsia"/>
          <w:b/>
          <w:bCs/>
          <w:sz w:val="20"/>
          <w:szCs w:val="21"/>
        </w:rPr>
        <w:t>（</w:t>
      </w:r>
      <w:r w:rsidR="00B10A9E" w:rsidRPr="00AC7D0D">
        <w:rPr>
          <w:rFonts w:hint="eastAsia"/>
          <w:b/>
          <w:bCs/>
          <w:sz w:val="20"/>
          <w:szCs w:val="21"/>
          <w:highlight w:val="yellow"/>
        </w:rPr>
        <w:t>PHEV</w:t>
      </w:r>
      <w:r w:rsidR="00B10A9E" w:rsidRPr="00AC7D0D">
        <w:rPr>
          <w:rFonts w:hint="eastAsia"/>
          <w:b/>
          <w:bCs/>
          <w:sz w:val="20"/>
          <w:szCs w:val="21"/>
          <w:highlight w:val="yellow"/>
        </w:rPr>
        <w:t>前轴是否有电制动能力？</w:t>
      </w:r>
      <w:r w:rsidR="00B10A9E" w:rsidRPr="00AC7D0D">
        <w:rPr>
          <w:rFonts w:hint="eastAsia"/>
          <w:b/>
          <w:bCs/>
          <w:sz w:val="20"/>
          <w:szCs w:val="21"/>
        </w:rPr>
        <w:t>）</w:t>
      </w:r>
    </w:p>
    <w:p w14:paraId="0060BD1F" w14:textId="7BDC581E" w:rsidR="00025336" w:rsidRPr="00BA0F90" w:rsidRDefault="00025336" w:rsidP="00BA0F90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lastRenderedPageBreak/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BA0F90" w:rsidRPr="00BA0F90">
        <w:rPr>
          <w:rFonts w:hint="eastAsia"/>
          <w:sz w:val="20"/>
          <w:szCs w:val="21"/>
        </w:rPr>
        <w:t>前轴主减前</w:t>
      </w:r>
      <w:proofErr w:type="gramEnd"/>
      <w:r w:rsidR="00BA0F90" w:rsidRPr="00BA0F90">
        <w:rPr>
          <w:rFonts w:hint="eastAsia"/>
          <w:sz w:val="20"/>
          <w:szCs w:val="21"/>
        </w:rPr>
        <w:t>的</w:t>
      </w:r>
      <w:r w:rsidR="00A66BD1">
        <w:rPr>
          <w:rFonts w:hint="eastAsia"/>
          <w:sz w:val="20"/>
          <w:szCs w:val="21"/>
        </w:rPr>
        <w:t>电制动能力</w:t>
      </w:r>
      <w:r w:rsidR="00BA0F90" w:rsidRPr="00BA0F90">
        <w:rPr>
          <w:rFonts w:hint="eastAsia"/>
          <w:sz w:val="20"/>
          <w:szCs w:val="21"/>
        </w:rPr>
        <w:t>和电机端</w:t>
      </w:r>
      <w:r w:rsidR="00FA38F4">
        <w:rPr>
          <w:rFonts w:hint="eastAsia"/>
          <w:sz w:val="20"/>
          <w:szCs w:val="21"/>
        </w:rPr>
        <w:t>的电制动</w:t>
      </w:r>
      <w:r w:rsidR="00822A8F">
        <w:rPr>
          <w:rFonts w:hint="eastAsia"/>
          <w:sz w:val="20"/>
          <w:szCs w:val="21"/>
        </w:rPr>
        <w:t>能力是</w:t>
      </w:r>
      <w:r w:rsidR="00BA0F90" w:rsidRPr="00BA0F90">
        <w:rPr>
          <w:rFonts w:hint="eastAsia"/>
          <w:sz w:val="20"/>
          <w:szCs w:val="21"/>
        </w:rPr>
        <w:t>一致</w:t>
      </w:r>
      <w:r w:rsidR="00822A8F">
        <w:rPr>
          <w:rFonts w:hint="eastAsia"/>
          <w:sz w:val="20"/>
          <w:szCs w:val="21"/>
        </w:rPr>
        <w:t>的，</w:t>
      </w:r>
      <w:r w:rsidR="00822A8F">
        <w:rPr>
          <w:rFonts w:hint="eastAsia"/>
          <w:sz w:val="20"/>
          <w:szCs w:val="21"/>
        </w:rPr>
        <w:t>VCU</w:t>
      </w:r>
      <w:r w:rsidR="00822A8F">
        <w:rPr>
          <w:rFonts w:hint="eastAsia"/>
          <w:sz w:val="20"/>
          <w:szCs w:val="21"/>
        </w:rPr>
        <w:t>无需额外处理，</w:t>
      </w:r>
      <w:r w:rsidR="00822A8F">
        <w:rPr>
          <w:rFonts w:hint="eastAsia"/>
          <w:sz w:val="20"/>
          <w:szCs w:val="21"/>
        </w:rPr>
        <w:t>VMC</w:t>
      </w:r>
      <w:r w:rsidR="00822A8F">
        <w:rPr>
          <w:rFonts w:hint="eastAsia"/>
          <w:sz w:val="20"/>
          <w:szCs w:val="21"/>
        </w:rPr>
        <w:t>内部会</w:t>
      </w:r>
      <w:r w:rsidR="00A31F70">
        <w:rPr>
          <w:rFonts w:hint="eastAsia"/>
          <w:sz w:val="20"/>
          <w:szCs w:val="21"/>
        </w:rPr>
        <w:t>考虑</w:t>
      </w:r>
      <w:proofErr w:type="gramStart"/>
      <w:r w:rsidR="00A31F70">
        <w:rPr>
          <w:rFonts w:hint="eastAsia"/>
          <w:sz w:val="20"/>
          <w:szCs w:val="21"/>
        </w:rPr>
        <w:t>主减比</w:t>
      </w:r>
      <w:proofErr w:type="gramEnd"/>
      <w:r w:rsidR="00A31F70">
        <w:rPr>
          <w:rFonts w:hint="eastAsia"/>
          <w:sz w:val="20"/>
          <w:szCs w:val="21"/>
        </w:rPr>
        <w:t>转换</w:t>
      </w:r>
      <w:proofErr w:type="gramStart"/>
      <w:r w:rsidR="00A31F70">
        <w:rPr>
          <w:rFonts w:hint="eastAsia"/>
          <w:sz w:val="20"/>
          <w:szCs w:val="21"/>
        </w:rPr>
        <w:t>为轮端电制动</w:t>
      </w:r>
      <w:proofErr w:type="gramEnd"/>
      <w:r w:rsidR="00A31F70">
        <w:rPr>
          <w:rFonts w:hint="eastAsia"/>
          <w:sz w:val="20"/>
          <w:szCs w:val="21"/>
        </w:rPr>
        <w:t>能力使用。</w:t>
      </w:r>
    </w:p>
    <w:p w14:paraId="465749E6" w14:textId="1AC2AB21" w:rsidR="003C30C4" w:rsidRDefault="005A4D0C" w:rsidP="005A4D0C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 w:rsidR="00390FD9">
        <w:rPr>
          <w:rFonts w:hint="eastAsia"/>
          <w:sz w:val="20"/>
          <w:szCs w:val="21"/>
        </w:rPr>
        <w:t>车型：</w:t>
      </w:r>
      <w:r w:rsidR="00D60622">
        <w:rPr>
          <w:rFonts w:hint="eastAsia"/>
          <w:sz w:val="20"/>
          <w:szCs w:val="21"/>
        </w:rPr>
        <w:t>从</w:t>
      </w:r>
      <w:r w:rsidR="00D60622">
        <w:rPr>
          <w:rFonts w:hint="eastAsia"/>
          <w:sz w:val="20"/>
          <w:szCs w:val="21"/>
        </w:rPr>
        <w:t>VCU</w:t>
      </w:r>
      <w:r w:rsidR="00D60622">
        <w:rPr>
          <w:rFonts w:hint="eastAsia"/>
          <w:sz w:val="20"/>
          <w:szCs w:val="21"/>
        </w:rPr>
        <w:t>收到的</w:t>
      </w:r>
      <w:r w:rsidR="00AA4202">
        <w:rPr>
          <w:rFonts w:hint="eastAsia"/>
          <w:sz w:val="20"/>
          <w:szCs w:val="21"/>
        </w:rPr>
        <w:t>前轴</w:t>
      </w:r>
      <w:r w:rsidR="006D679B">
        <w:rPr>
          <w:rFonts w:hint="eastAsia"/>
          <w:sz w:val="20"/>
          <w:szCs w:val="21"/>
        </w:rPr>
        <w:t>电</w:t>
      </w:r>
      <w:r w:rsidR="00AA4202">
        <w:rPr>
          <w:rFonts w:hint="eastAsia"/>
          <w:sz w:val="20"/>
          <w:szCs w:val="21"/>
        </w:rPr>
        <w:t>制动</w:t>
      </w:r>
      <w:r w:rsidR="006D679B">
        <w:rPr>
          <w:rFonts w:hint="eastAsia"/>
          <w:sz w:val="20"/>
          <w:szCs w:val="21"/>
        </w:rPr>
        <w:t>能力</w:t>
      </w:r>
      <w:proofErr w:type="gramStart"/>
      <w:r w:rsidR="00D60622">
        <w:rPr>
          <w:rFonts w:hint="eastAsia"/>
          <w:sz w:val="20"/>
          <w:szCs w:val="21"/>
        </w:rPr>
        <w:t>也是主减前</w:t>
      </w:r>
      <w:proofErr w:type="gramEnd"/>
      <w:r w:rsidR="00D60622">
        <w:rPr>
          <w:rFonts w:hint="eastAsia"/>
          <w:sz w:val="20"/>
          <w:szCs w:val="21"/>
        </w:rPr>
        <w:t>的</w:t>
      </w:r>
      <w:r w:rsidR="00025336">
        <w:rPr>
          <w:rFonts w:hint="eastAsia"/>
          <w:sz w:val="20"/>
          <w:szCs w:val="21"/>
        </w:rPr>
        <w:t>扭矩</w:t>
      </w:r>
      <w:r w:rsidR="00020BD7">
        <w:rPr>
          <w:rFonts w:hint="eastAsia"/>
          <w:sz w:val="20"/>
          <w:szCs w:val="21"/>
        </w:rPr>
        <w:t>（</w:t>
      </w:r>
      <w:r w:rsidR="00020BD7">
        <w:rPr>
          <w:rFonts w:hint="eastAsia"/>
          <w:color w:val="0000FF"/>
        </w:rPr>
        <w:t>对应下图中的</w:t>
      </w:r>
      <w:r w:rsidR="00020BD7">
        <w:rPr>
          <w:rFonts w:hint="eastAsia"/>
          <w:color w:val="0000FF"/>
        </w:rPr>
        <w:t>Z3</w:t>
      </w:r>
      <w:r w:rsidR="00020BD7">
        <w:rPr>
          <w:rFonts w:hint="eastAsia"/>
          <w:color w:val="0000FF"/>
        </w:rPr>
        <w:t>）</w:t>
      </w:r>
      <w:r w:rsidR="00D60622">
        <w:rPr>
          <w:rFonts w:hint="eastAsia"/>
          <w:sz w:val="20"/>
          <w:szCs w:val="21"/>
        </w:rPr>
        <w:t>，</w:t>
      </w:r>
      <w:r w:rsidR="005A1E55">
        <w:rPr>
          <w:rFonts w:hint="eastAsia"/>
          <w:sz w:val="20"/>
          <w:szCs w:val="21"/>
        </w:rPr>
        <w:t>所以</w:t>
      </w:r>
      <w:r w:rsidR="005A1E55">
        <w:rPr>
          <w:rFonts w:hint="eastAsia"/>
          <w:sz w:val="20"/>
          <w:szCs w:val="21"/>
        </w:rPr>
        <w:t>VCU</w:t>
      </w:r>
      <w:r w:rsidR="005A1E55">
        <w:rPr>
          <w:rFonts w:hint="eastAsia"/>
          <w:sz w:val="20"/>
          <w:szCs w:val="21"/>
        </w:rPr>
        <w:t>需要将电机</w:t>
      </w:r>
      <w:r w:rsidR="00830843">
        <w:rPr>
          <w:rFonts w:hint="eastAsia"/>
          <w:sz w:val="20"/>
          <w:szCs w:val="21"/>
        </w:rPr>
        <w:t>端的</w:t>
      </w:r>
      <w:r w:rsidR="005A1E55">
        <w:rPr>
          <w:rFonts w:hint="eastAsia"/>
          <w:sz w:val="20"/>
          <w:szCs w:val="21"/>
        </w:rPr>
        <w:t>电制动能力信号</w:t>
      </w:r>
      <w:r w:rsidR="00BD472E">
        <w:rPr>
          <w:rFonts w:hint="eastAsia"/>
          <w:sz w:val="20"/>
          <w:szCs w:val="21"/>
        </w:rPr>
        <w:t xml:space="preserve">x (Z2/Z1) </w:t>
      </w:r>
      <w:r w:rsidR="001720C2">
        <w:rPr>
          <w:rFonts w:hint="eastAsia"/>
          <w:sz w:val="20"/>
          <w:szCs w:val="21"/>
        </w:rPr>
        <w:t>发给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，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内部会考虑</w:t>
      </w:r>
      <w:proofErr w:type="gramStart"/>
      <w:r w:rsidR="001720C2">
        <w:rPr>
          <w:rFonts w:hint="eastAsia"/>
          <w:sz w:val="20"/>
          <w:szCs w:val="21"/>
        </w:rPr>
        <w:t>主减比</w:t>
      </w:r>
      <w:proofErr w:type="gramEnd"/>
      <w:r w:rsidR="001720C2">
        <w:rPr>
          <w:rFonts w:hint="eastAsia"/>
          <w:sz w:val="20"/>
          <w:szCs w:val="21"/>
        </w:rPr>
        <w:t>（</w:t>
      </w:r>
      <w:r w:rsidR="001720C2">
        <w:rPr>
          <w:rFonts w:hint="eastAsia"/>
          <w:sz w:val="20"/>
          <w:szCs w:val="21"/>
        </w:rPr>
        <w:t>Z</w:t>
      </w:r>
      <w:r w:rsidR="00E03E70">
        <w:rPr>
          <w:rFonts w:hint="eastAsia"/>
          <w:sz w:val="20"/>
          <w:szCs w:val="21"/>
        </w:rPr>
        <w:t>4/Z3</w:t>
      </w:r>
      <w:r w:rsidR="001720C2">
        <w:rPr>
          <w:rFonts w:hint="eastAsia"/>
          <w:sz w:val="20"/>
          <w:szCs w:val="21"/>
        </w:rPr>
        <w:t>）</w:t>
      </w:r>
      <w:r w:rsidR="00E03E70">
        <w:rPr>
          <w:rFonts w:hint="eastAsia"/>
          <w:sz w:val="20"/>
          <w:szCs w:val="21"/>
        </w:rPr>
        <w:t>转换</w:t>
      </w:r>
      <w:proofErr w:type="gramStart"/>
      <w:r w:rsidR="00E03E70">
        <w:rPr>
          <w:rFonts w:hint="eastAsia"/>
          <w:sz w:val="20"/>
          <w:szCs w:val="21"/>
        </w:rPr>
        <w:t>为轮端</w:t>
      </w:r>
      <w:r w:rsidR="00025336">
        <w:rPr>
          <w:rFonts w:hint="eastAsia"/>
          <w:sz w:val="20"/>
          <w:szCs w:val="21"/>
        </w:rPr>
        <w:t>电制动</w:t>
      </w:r>
      <w:proofErr w:type="gramEnd"/>
      <w:r w:rsidR="00025336">
        <w:rPr>
          <w:rFonts w:hint="eastAsia"/>
          <w:sz w:val="20"/>
          <w:szCs w:val="21"/>
        </w:rPr>
        <w:t>能力使用。</w:t>
      </w:r>
    </w:p>
    <w:p w14:paraId="40D3709F" w14:textId="54E14804" w:rsidR="00232C84" w:rsidRPr="000E2B2A" w:rsidRDefault="00020BD7" w:rsidP="000E2B2A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drawing>
          <wp:inline distT="0" distB="0" distL="0" distR="0" wp14:anchorId="1C248976" wp14:editId="40BA2240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0EF" w14:textId="56D272B7" w:rsidR="00232C84" w:rsidRDefault="00232C84" w:rsidP="00232C84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 w:rsidR="00ED3F94">
        <w:rPr>
          <w:rFonts w:hint="eastAsia"/>
          <w:b/>
          <w:bCs/>
          <w:sz w:val="20"/>
          <w:szCs w:val="21"/>
        </w:rPr>
        <w:t>主减前</w:t>
      </w:r>
      <w:proofErr w:type="gramEnd"/>
      <w:r w:rsidR="00ED3F94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5AC200F7" w14:textId="7699A33D" w:rsidR="00AC7D0D" w:rsidRPr="00BA0F90" w:rsidRDefault="00AC7D0D" w:rsidP="00AC7D0D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 w:rsidR="000F0660"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 w:rsidR="00ED3F94">
        <w:rPr>
          <w:rFonts w:hint="eastAsia"/>
          <w:sz w:val="20"/>
          <w:szCs w:val="21"/>
        </w:rPr>
        <w:t>左</w:t>
      </w:r>
      <w:proofErr w:type="gramStart"/>
      <w:r w:rsidR="00ED3F94"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DCC0501" w14:textId="77777777" w:rsidR="00AC7D0D" w:rsidRPr="00AC7D0D" w:rsidRDefault="00AC7D0D" w:rsidP="00232C84">
      <w:pPr>
        <w:ind w:left="1760" w:firstLineChars="0" w:firstLine="0"/>
        <w:rPr>
          <w:b/>
          <w:bCs/>
          <w:sz w:val="20"/>
          <w:szCs w:val="21"/>
        </w:rPr>
      </w:pPr>
    </w:p>
    <w:bookmarkEnd w:id="78"/>
    <w:p w14:paraId="372A01E6" w14:textId="77777777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</w:p>
    <w:p w14:paraId="619792D2" w14:textId="723699E3" w:rsidR="00E839BB" w:rsidRPr="00CE646A" w:rsidRDefault="00B10A9E" w:rsidP="00E839BB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</w:t>
      </w:r>
      <w:r w:rsidR="004D1A37" w:rsidRPr="00CE646A">
        <w:rPr>
          <w:rFonts w:hint="eastAsia"/>
          <w:b/>
          <w:bCs/>
        </w:rPr>
        <w:t>主减前</w:t>
      </w:r>
      <w:proofErr w:type="gramEnd"/>
      <w:r w:rsidR="004D1A37" w:rsidRPr="00CE646A">
        <w:rPr>
          <w:rFonts w:hint="eastAsia"/>
          <w:b/>
          <w:bCs/>
        </w:rPr>
        <w:t>的</w:t>
      </w:r>
      <w:r w:rsidRPr="00CE646A">
        <w:rPr>
          <w:rFonts w:hint="eastAsia"/>
          <w:b/>
          <w:bCs/>
        </w:rPr>
        <w:t>电制动能力</w:t>
      </w:r>
      <w:r w:rsidR="00CE646A" w:rsidRPr="00CE646A">
        <w:rPr>
          <w:b/>
          <w:bCs/>
        </w:rPr>
        <w:t xml:space="preserve"> </w:t>
      </w:r>
    </w:p>
    <w:p w14:paraId="2B380E81" w14:textId="4770B08E" w:rsidR="00832295" w:rsidRPr="00BA0F90" w:rsidRDefault="00832295" w:rsidP="00832295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 w:rsidR="00C02612"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 w:rsidR="00C02612"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5B4DD6A7" w14:textId="71469380" w:rsidR="00832295" w:rsidRPr="00832295" w:rsidRDefault="00CE646A" w:rsidP="00E839BB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36158A1E" w14:textId="1BC3F282" w:rsidR="003055BB" w:rsidRPr="00BA0F90" w:rsidRDefault="003055BB" w:rsidP="003055BB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C02612">
        <w:rPr>
          <w:rFonts w:hint="eastAsia"/>
          <w:sz w:val="20"/>
          <w:szCs w:val="21"/>
        </w:rPr>
        <w:t>右</w:t>
      </w:r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624A2B" w14:textId="77777777" w:rsidR="004D1A37" w:rsidRPr="003055BB" w:rsidRDefault="004D1A37" w:rsidP="00E839BB">
      <w:pPr>
        <w:ind w:left="1760" w:firstLineChars="0" w:firstLine="0"/>
      </w:pP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20A52CC" w:rsidR="00E839BB" w:rsidRDefault="00C02612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02612">
        <w:rPr>
          <w:rFonts w:hint="eastAsia"/>
          <w:b/>
          <w:bCs/>
        </w:rPr>
        <w:t>电机</w:t>
      </w:r>
      <w:r w:rsidR="00E839BB" w:rsidRPr="00C02612">
        <w:rPr>
          <w:b/>
          <w:bCs/>
        </w:rPr>
        <w:t xml:space="preserve">: </w:t>
      </w:r>
      <w:r w:rsidR="00B10A9E" w:rsidRPr="00C02612">
        <w:rPr>
          <w:rFonts w:hint="eastAsia"/>
          <w:b/>
          <w:bCs/>
        </w:rPr>
        <w:t>左后电机电制动能力</w:t>
      </w:r>
      <w:r w:rsidR="00E839BB" w:rsidRPr="00C02612">
        <w:rPr>
          <w:rFonts w:hint="eastAsia"/>
          <w:b/>
          <w:bCs/>
        </w:rPr>
        <w:t xml:space="preserve"> </w:t>
      </w:r>
    </w:p>
    <w:p w14:paraId="7DB4E798" w14:textId="5B3BC8F0" w:rsidR="00FF7DF7" w:rsidRPr="00BA0F90" w:rsidRDefault="00FF7DF7" w:rsidP="00FF7DF7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1D91B6F" w14:textId="77777777" w:rsidR="00C02612" w:rsidRPr="00FF7DF7" w:rsidRDefault="00C02612" w:rsidP="00E839BB">
      <w:pPr>
        <w:ind w:left="1760" w:firstLineChars="0" w:firstLine="0"/>
        <w:rPr>
          <w:b/>
          <w:bCs/>
        </w:rPr>
      </w:pP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7754A09C" w:rsidR="00E839BB" w:rsidRDefault="00CE5CCE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E5CCE">
        <w:rPr>
          <w:rFonts w:hint="eastAsia"/>
          <w:b/>
          <w:bCs/>
        </w:rPr>
        <w:t>电机</w:t>
      </w:r>
      <w:r w:rsidR="00B10A9E" w:rsidRPr="00CE5CCE">
        <w:rPr>
          <w:b/>
          <w:bCs/>
        </w:rPr>
        <w:t xml:space="preserve">: </w:t>
      </w:r>
      <w:r w:rsidR="00B10A9E" w:rsidRPr="00CE5CCE">
        <w:rPr>
          <w:rFonts w:hint="eastAsia"/>
          <w:b/>
          <w:bCs/>
        </w:rPr>
        <w:t>右后电机电制动能力</w:t>
      </w:r>
    </w:p>
    <w:p w14:paraId="3ECDA6BF" w14:textId="1F988CF6" w:rsidR="00CE5CCE" w:rsidRPr="00BA0F90" w:rsidRDefault="00CE5CCE" w:rsidP="00CE5CCE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756D8A4" w14:textId="77777777" w:rsidR="00CE5CCE" w:rsidRPr="00CE5CCE" w:rsidRDefault="00CE5CCE" w:rsidP="00E839BB">
      <w:pPr>
        <w:ind w:left="1760" w:firstLineChars="0" w:firstLine="0"/>
        <w:rPr>
          <w:b/>
          <w:bCs/>
        </w:rPr>
      </w:pP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proofErr w:type="spellStart"/>
      <w:r>
        <w:rPr>
          <w:color w:val="0000FF"/>
        </w:rPr>
        <w:t>CdcCurrentReq_</w:t>
      </w:r>
      <w:r>
        <w:rPr>
          <w:rFonts w:hint="eastAsia"/>
          <w:color w:val="0000FF"/>
        </w:rPr>
        <w:t>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>
        <w:rPr>
          <w:color w:val="0000FF"/>
        </w:rPr>
        <w:t>SUCUVlvTrgtCrnt_XX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lastRenderedPageBreak/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4A92DD40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>
        <w:rPr>
          <w:rFonts w:hint="eastAsia"/>
        </w:rPr>
        <w:t>Uint8</w:t>
      </w:r>
      <w:r>
        <w:rPr>
          <w:rFonts w:hint="eastAsia"/>
        </w:rPr>
        <w:t>的</w:t>
      </w:r>
      <w:r w:rsidR="00B627C5">
        <w:rPr>
          <w:rFonts w:hint="eastAsia"/>
        </w:rPr>
        <w:t>信号来实现：</w:t>
      </w:r>
    </w:p>
    <w:p w14:paraId="1486134F" w14:textId="5C7E75BD" w:rsidR="00CA4B47" w:rsidRDefault="00CA4B47" w:rsidP="00CD666E">
      <w:pPr>
        <w:spacing w:line="288" w:lineRule="auto"/>
        <w:ind w:leftChars="996" w:left="2092" w:firstLineChars="0" w:firstLine="0"/>
      </w:pPr>
      <w:r w:rsidRPr="00CA4B47">
        <w:rPr>
          <w:noProof/>
        </w:rPr>
        <w:drawing>
          <wp:inline distT="0" distB="0" distL="0" distR="0" wp14:anchorId="7A77C64C" wp14:editId="12940E92">
            <wp:extent cx="4474210" cy="1203738"/>
            <wp:effectExtent l="0" t="0" r="2540" b="0"/>
            <wp:docPr id="2080209546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546" name="图片 1" descr="图片包含 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9016" cy="1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lastRenderedPageBreak/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  <w:r>
        <w:rPr>
          <w:rFonts w:hint="eastAsia"/>
          <w:color w:val="0000FF"/>
        </w:rPr>
        <w:t xml:space="preserve">=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2=Mode Damper Force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2=Mode Damper Force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独占进行阻尼力控制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79" w:name="_Toc207715822"/>
      <w:r>
        <w:rPr>
          <w:rFonts w:hint="eastAsia"/>
          <w:lang w:val="en-US"/>
        </w:rPr>
        <w:t>功能降级策略</w:t>
      </w:r>
      <w:bookmarkEnd w:id="79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lastRenderedPageBreak/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80" w:name="_Toc207715823"/>
      <w:r>
        <w:rPr>
          <w:rFonts w:hint="eastAsia"/>
          <w:lang w:val="en-US"/>
        </w:rPr>
        <w:t>技术指标</w:t>
      </w:r>
      <w:bookmarkEnd w:id="80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81" w:name="_Toc207715824"/>
      <w:r>
        <w:rPr>
          <w:rFonts w:hint="eastAsia"/>
          <w:lang w:val="en-US"/>
        </w:rPr>
        <w:t>验收准则</w:t>
      </w:r>
      <w:bookmarkEnd w:id="81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82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82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83" w:name="_Toc9075"/>
      <w:bookmarkStart w:id="84" w:name="_Toc207715826"/>
      <w:r>
        <w:rPr>
          <w:rFonts w:hint="eastAsia"/>
          <w:lang w:val="en-US"/>
        </w:rPr>
        <w:t>法律法规需求</w:t>
      </w:r>
      <w:bookmarkEnd w:id="83"/>
      <w:bookmarkEnd w:id="84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63"/>
    <w:bookmarkEnd w:id="64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51" w:author="Yang Zhen SGH CDAY223" w:date="2026-01-12T18:00:00Z" w:initials="ZY">
    <w:p w14:paraId="5617EC3E" w14:textId="77777777" w:rsidR="005A02CE" w:rsidRDefault="005A02CE" w:rsidP="005A02C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是否需要降为</w:t>
      </w:r>
      <w:r>
        <w:rPr>
          <w:rFonts w:hint="eastAsia"/>
        </w:rPr>
        <w:t>0</w:t>
      </w:r>
      <w:r>
        <w:rPr>
          <w:rFonts w:hint="eastAsia"/>
        </w:rPr>
        <w:t>，需要和</w:t>
      </w:r>
      <w:r>
        <w:rPr>
          <w:rFonts w:hint="eastAsia"/>
        </w:rPr>
        <w:t>nicolas</w:t>
      </w:r>
      <w:r>
        <w:rPr>
          <w:rFonts w:hint="eastAsia"/>
        </w:rPr>
        <w:t>讨论一下。</w:t>
      </w:r>
    </w:p>
  </w:comment>
  <w:comment w:id="52" w:author="Yang Zhen SGH CDAY223" w:date="2026-02-05T17:21:00Z" w:initials="ZY">
    <w:p w14:paraId="24E6F3C7" w14:textId="77777777" w:rsidR="007665C3" w:rsidRDefault="007665C3" w:rsidP="007665C3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 xml:space="preserve">Nicolas </w:t>
      </w:r>
      <w:r>
        <w:rPr>
          <w:rFonts w:hint="eastAsia"/>
        </w:rPr>
        <w:t>坚持</w:t>
      </w:r>
      <w:r>
        <w:rPr>
          <w:lang w:val="en-US"/>
        </w:rPr>
        <w:t>CST</w:t>
      </w:r>
      <w:r>
        <w:rPr>
          <w:rFonts w:hint="eastAsia"/>
        </w:rPr>
        <w:t>功能只是用电制动实现，不会出现液压制动的情况。</w:t>
      </w:r>
    </w:p>
  </w:comment>
  <w:comment w:id="53" w:author="邓淳" w:date="2025-11-13T17:33:00Z" w:initials="邓淳">
    <w:p w14:paraId="54044E25" w14:textId="11BC0CB7" w:rsidR="00B07DBB" w:rsidRDefault="00B07DB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状态位变化后，制动立刻恢复驾驶员请求值？还需等待</w:t>
      </w:r>
      <w:r>
        <w:rPr>
          <w:rFonts w:hint="eastAsia"/>
        </w:rPr>
        <w:t>CST</w:t>
      </w:r>
      <w:r>
        <w:rPr>
          <w:rFonts w:hint="eastAsia"/>
        </w:rPr>
        <w:t>制动请求变</w:t>
      </w:r>
      <w:r>
        <w:rPr>
          <w:rFonts w:hint="eastAsia"/>
        </w:rPr>
        <w:t>0</w:t>
      </w:r>
      <w:r w:rsidR="006142A4">
        <w:t>?</w:t>
      </w:r>
    </w:p>
  </w:comment>
  <w:comment w:id="54" w:author="Yang Zhen SGH CDAY223" w:date="2025-12-05T14:48:00Z" w:initials="ZY">
    <w:p w14:paraId="02375E5C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需要和</w:t>
      </w:r>
      <w:r>
        <w:rPr>
          <w:rFonts w:hint="eastAsia"/>
        </w:rPr>
        <w:t xml:space="preserve">weiqiang </w:t>
      </w:r>
      <w:r>
        <w:rPr>
          <w:rFonts w:hint="eastAsia"/>
        </w:rPr>
        <w:t>确认。</w:t>
      </w:r>
    </w:p>
  </w:comment>
  <w:comment w:id="55" w:author="Yang Zhen SGH CDAY223" w:date="2025-12-12T13:55:00Z" w:initials="ZY">
    <w:p w14:paraId="7F381A2E" w14:textId="77777777" w:rsidR="004A35AA" w:rsidRDefault="004A35AA" w:rsidP="004A35A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大原则：</w:t>
      </w:r>
      <w:r>
        <w:rPr>
          <w:rFonts w:hint="eastAsia"/>
        </w:rPr>
        <w:t xml:space="preserve"> </w:t>
      </w:r>
      <w:r>
        <w:rPr>
          <w:rFonts w:hint="eastAsia"/>
        </w:rPr>
        <w:t>谁接手谁负责平滑过渡。</w:t>
      </w:r>
    </w:p>
  </w:comment>
  <w:comment w:id="71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2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73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4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6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77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5617EC3E" w15:done="1"/>
  <w15:commentEx w15:paraId="24E6F3C7" w15:paraIdParent="5617EC3E" w15:done="1"/>
  <w15:commentEx w15:paraId="54044E25" w15:done="1"/>
  <w15:commentEx w15:paraId="02375E5C" w15:paraIdParent="54044E25" w15:done="1"/>
  <w15:commentEx w15:paraId="7F381A2E" w15:paraIdParent="54044E25" w15:done="1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78AF720E" w16cex:dateUtc="2026-01-12T10:00:00Z"/>
  <w16cex:commentExtensible w16cex:durableId="4FC72B9A" w16cex:dateUtc="2026-02-05T09:21:00Z"/>
  <w16cex:commentExtensible w16cex:durableId="2CC094E5" w16cex:dateUtc="2025-11-13T09:33:00Z"/>
  <w16cex:commentExtensible w16cex:durableId="3D5D4AD2" w16cex:dateUtc="2025-12-05T06:48:00Z"/>
  <w16cex:commentExtensible w16cex:durableId="677140BD" w16cex:dateUtc="2025-12-12T05:55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5617EC3E" w16cid:durableId="78AF720E"/>
  <w16cid:commentId w16cid:paraId="24E6F3C7" w16cid:durableId="4FC72B9A"/>
  <w16cid:commentId w16cid:paraId="54044E25" w16cid:durableId="2CC094E5"/>
  <w16cid:commentId w16cid:paraId="02375E5C" w16cid:durableId="3D5D4AD2"/>
  <w16cid:commentId w16cid:paraId="7F381A2E" w16cid:durableId="677140BD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711E" w14:textId="77777777" w:rsidR="001D3FFF" w:rsidRDefault="001D3FFF">
      <w:pPr>
        <w:ind w:firstLine="420"/>
      </w:pPr>
      <w:r>
        <w:separator/>
      </w:r>
    </w:p>
  </w:endnote>
  <w:endnote w:type="continuationSeparator" w:id="0">
    <w:p w14:paraId="2577CDFB" w14:textId="77777777" w:rsidR="001D3FFF" w:rsidRDefault="001D3FFF">
      <w:pPr>
        <w:ind w:firstLine="420"/>
      </w:pPr>
      <w:r>
        <w:continuationSeparator/>
      </w:r>
    </w:p>
  </w:endnote>
  <w:endnote w:type="continuationNotice" w:id="1">
    <w:p w14:paraId="44EFA77B" w14:textId="77777777" w:rsidR="001D3FFF" w:rsidRDefault="001D3FFF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7AF9" w14:textId="77777777" w:rsidR="001D3FFF" w:rsidRDefault="001D3FFF">
      <w:pPr>
        <w:ind w:firstLine="420"/>
      </w:pPr>
      <w:r>
        <w:separator/>
      </w:r>
    </w:p>
  </w:footnote>
  <w:footnote w:type="continuationSeparator" w:id="0">
    <w:p w14:paraId="2D45CC34" w14:textId="77777777" w:rsidR="001D3FFF" w:rsidRDefault="001D3FFF">
      <w:pPr>
        <w:ind w:firstLine="420"/>
      </w:pPr>
      <w:r>
        <w:continuationSeparator/>
      </w:r>
    </w:p>
  </w:footnote>
  <w:footnote w:type="continuationNotice" w:id="1">
    <w:p w14:paraId="466A1A23" w14:textId="77777777" w:rsidR="001D3FFF" w:rsidRDefault="001D3FFF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77A57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77A57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2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4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19"/>
  </w:num>
  <w:num w:numId="2" w16cid:durableId="591551596">
    <w:abstractNumId w:val="0"/>
  </w:num>
  <w:num w:numId="3" w16cid:durableId="2082865994">
    <w:abstractNumId w:val="18"/>
  </w:num>
  <w:num w:numId="4" w16cid:durableId="1175681966">
    <w:abstractNumId w:val="3"/>
  </w:num>
  <w:num w:numId="5" w16cid:durableId="289433713">
    <w:abstractNumId w:val="20"/>
  </w:num>
  <w:num w:numId="6" w16cid:durableId="347218573">
    <w:abstractNumId w:val="21"/>
  </w:num>
  <w:num w:numId="7" w16cid:durableId="1699425163">
    <w:abstractNumId w:val="14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7"/>
  </w:num>
  <w:num w:numId="11" w16cid:durableId="1656179153">
    <w:abstractNumId w:val="15"/>
  </w:num>
  <w:num w:numId="12" w16cid:durableId="463159284">
    <w:abstractNumId w:val="25"/>
  </w:num>
  <w:num w:numId="13" w16cid:durableId="1089043186">
    <w:abstractNumId w:val="5"/>
  </w:num>
  <w:num w:numId="14" w16cid:durableId="404688991">
    <w:abstractNumId w:val="23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2"/>
  </w:num>
  <w:num w:numId="25" w16cid:durableId="1845319484">
    <w:abstractNumId w:val="24"/>
  </w:num>
  <w:num w:numId="26" w16cid:durableId="1305549506">
    <w:abstractNumId w:val="16"/>
  </w:num>
  <w:num w:numId="27" w16cid:durableId="3221269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0BD7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336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5C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5DB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C88"/>
    <w:rsid w:val="00046455"/>
    <w:rsid w:val="0004656F"/>
    <w:rsid w:val="000469F8"/>
    <w:rsid w:val="00046A29"/>
    <w:rsid w:val="000470F9"/>
    <w:rsid w:val="00047956"/>
    <w:rsid w:val="0005020B"/>
    <w:rsid w:val="0005034E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763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B1941"/>
    <w:rsid w:val="000B1DE2"/>
    <w:rsid w:val="000B22A7"/>
    <w:rsid w:val="000B292E"/>
    <w:rsid w:val="000B2B07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496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2A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4EF3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1C9"/>
    <w:rsid w:val="000F0372"/>
    <w:rsid w:val="000F0660"/>
    <w:rsid w:val="000F0662"/>
    <w:rsid w:val="000F0D2E"/>
    <w:rsid w:val="000F0ED4"/>
    <w:rsid w:val="000F1F13"/>
    <w:rsid w:val="000F2E09"/>
    <w:rsid w:val="000F309A"/>
    <w:rsid w:val="000F334E"/>
    <w:rsid w:val="000F34BD"/>
    <w:rsid w:val="000F43FB"/>
    <w:rsid w:val="000F51E3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691"/>
    <w:rsid w:val="0013476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6B2"/>
    <w:rsid w:val="001678C7"/>
    <w:rsid w:val="00167BAF"/>
    <w:rsid w:val="00167E23"/>
    <w:rsid w:val="001713B7"/>
    <w:rsid w:val="001715C2"/>
    <w:rsid w:val="00171DB0"/>
    <w:rsid w:val="001720C2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6C9B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7BA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3FFF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6881"/>
    <w:rsid w:val="00206F13"/>
    <w:rsid w:val="00207204"/>
    <w:rsid w:val="002072B9"/>
    <w:rsid w:val="00207505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16B24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4B6"/>
    <w:rsid w:val="00224917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C84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366"/>
    <w:rsid w:val="002656FD"/>
    <w:rsid w:val="00266029"/>
    <w:rsid w:val="0026615A"/>
    <w:rsid w:val="00266281"/>
    <w:rsid w:val="002663D6"/>
    <w:rsid w:val="00266875"/>
    <w:rsid w:val="002673AF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2DB"/>
    <w:rsid w:val="00272416"/>
    <w:rsid w:val="00272F7E"/>
    <w:rsid w:val="002731FD"/>
    <w:rsid w:val="00273C8A"/>
    <w:rsid w:val="0027431E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04E6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0D65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8B2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23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38E"/>
    <w:rsid w:val="002E7394"/>
    <w:rsid w:val="002E7DC4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5BB"/>
    <w:rsid w:val="00305696"/>
    <w:rsid w:val="00305D12"/>
    <w:rsid w:val="003065DD"/>
    <w:rsid w:val="003065EC"/>
    <w:rsid w:val="0030706C"/>
    <w:rsid w:val="00307322"/>
    <w:rsid w:val="003074FD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8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5659"/>
    <w:rsid w:val="003267FB"/>
    <w:rsid w:val="00326D4A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3F30"/>
    <w:rsid w:val="0036497E"/>
    <w:rsid w:val="00364C24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1F6D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1F6"/>
    <w:rsid w:val="003876B2"/>
    <w:rsid w:val="00390A1F"/>
    <w:rsid w:val="00390FD9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1FA"/>
    <w:rsid w:val="003B5EBA"/>
    <w:rsid w:val="003B6414"/>
    <w:rsid w:val="003B64EA"/>
    <w:rsid w:val="003B6629"/>
    <w:rsid w:val="003B6673"/>
    <w:rsid w:val="003B673D"/>
    <w:rsid w:val="003B6D37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89B"/>
    <w:rsid w:val="003C1F45"/>
    <w:rsid w:val="003C1F6E"/>
    <w:rsid w:val="003C1F9A"/>
    <w:rsid w:val="003C2A15"/>
    <w:rsid w:val="003C30C4"/>
    <w:rsid w:val="003C3AF2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C79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1747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6889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224"/>
    <w:rsid w:val="004335E7"/>
    <w:rsid w:val="0043366C"/>
    <w:rsid w:val="004355AB"/>
    <w:rsid w:val="0043588D"/>
    <w:rsid w:val="0043599E"/>
    <w:rsid w:val="00435AD3"/>
    <w:rsid w:val="00435FB6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47B67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C28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79A"/>
    <w:rsid w:val="00461C39"/>
    <w:rsid w:val="004621F5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7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D7A6C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6531"/>
    <w:rsid w:val="004F6832"/>
    <w:rsid w:val="004F713D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9F3"/>
    <w:rsid w:val="00516F0E"/>
    <w:rsid w:val="005171BD"/>
    <w:rsid w:val="00517451"/>
    <w:rsid w:val="005174B9"/>
    <w:rsid w:val="00517C43"/>
    <w:rsid w:val="00517C83"/>
    <w:rsid w:val="005202C8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C6D"/>
    <w:rsid w:val="00535FCE"/>
    <w:rsid w:val="00536268"/>
    <w:rsid w:val="00536384"/>
    <w:rsid w:val="0053689A"/>
    <w:rsid w:val="00536D7C"/>
    <w:rsid w:val="00537491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D3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41C5"/>
    <w:rsid w:val="0059430D"/>
    <w:rsid w:val="00595264"/>
    <w:rsid w:val="005958F2"/>
    <w:rsid w:val="00595DDC"/>
    <w:rsid w:val="005962E7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1E55"/>
    <w:rsid w:val="005A2523"/>
    <w:rsid w:val="005A2C9D"/>
    <w:rsid w:val="005A2FB2"/>
    <w:rsid w:val="005A36B1"/>
    <w:rsid w:val="005A3EB4"/>
    <w:rsid w:val="005A40FD"/>
    <w:rsid w:val="005A424A"/>
    <w:rsid w:val="005A4CC0"/>
    <w:rsid w:val="005A4D0C"/>
    <w:rsid w:val="005A55A7"/>
    <w:rsid w:val="005A56A1"/>
    <w:rsid w:val="005A5973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537"/>
    <w:rsid w:val="005B273E"/>
    <w:rsid w:val="005B2786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65E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C7D"/>
    <w:rsid w:val="005F1D4D"/>
    <w:rsid w:val="005F2669"/>
    <w:rsid w:val="005F2860"/>
    <w:rsid w:val="005F2D9A"/>
    <w:rsid w:val="005F3CE4"/>
    <w:rsid w:val="005F42A9"/>
    <w:rsid w:val="005F4530"/>
    <w:rsid w:val="005F4F59"/>
    <w:rsid w:val="005F5995"/>
    <w:rsid w:val="005F6066"/>
    <w:rsid w:val="005F62E2"/>
    <w:rsid w:val="005F6933"/>
    <w:rsid w:val="005F6C1B"/>
    <w:rsid w:val="005F6CC8"/>
    <w:rsid w:val="005F739F"/>
    <w:rsid w:val="005F7B33"/>
    <w:rsid w:val="006006EC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9C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E3F"/>
    <w:rsid w:val="00640E69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1E77"/>
    <w:rsid w:val="006A247F"/>
    <w:rsid w:val="006A26B6"/>
    <w:rsid w:val="006A2F6F"/>
    <w:rsid w:val="006A30F1"/>
    <w:rsid w:val="006A31A0"/>
    <w:rsid w:val="006A39DA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AD8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9B"/>
    <w:rsid w:val="006D67CA"/>
    <w:rsid w:val="006D6A12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392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7F8"/>
    <w:rsid w:val="00726984"/>
    <w:rsid w:val="007269CF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1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8DD"/>
    <w:rsid w:val="00751A77"/>
    <w:rsid w:val="00751B45"/>
    <w:rsid w:val="0075348D"/>
    <w:rsid w:val="00753A6C"/>
    <w:rsid w:val="00753BA1"/>
    <w:rsid w:val="00753E4F"/>
    <w:rsid w:val="00754248"/>
    <w:rsid w:val="007544DE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2AD"/>
    <w:rsid w:val="00792706"/>
    <w:rsid w:val="00792AAB"/>
    <w:rsid w:val="00792C8E"/>
    <w:rsid w:val="00792D1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76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531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8D"/>
    <w:rsid w:val="008174AC"/>
    <w:rsid w:val="00817E0A"/>
    <w:rsid w:val="00820568"/>
    <w:rsid w:val="008208A1"/>
    <w:rsid w:val="0082091E"/>
    <w:rsid w:val="00821AA1"/>
    <w:rsid w:val="00822A8F"/>
    <w:rsid w:val="00822B12"/>
    <w:rsid w:val="00822C02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0843"/>
    <w:rsid w:val="00831060"/>
    <w:rsid w:val="00831155"/>
    <w:rsid w:val="00831269"/>
    <w:rsid w:val="0083184B"/>
    <w:rsid w:val="00832295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3330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6E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30B"/>
    <w:rsid w:val="008969D1"/>
    <w:rsid w:val="00897650"/>
    <w:rsid w:val="00897A81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5FEC"/>
    <w:rsid w:val="008A637B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941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5C9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17D7A"/>
    <w:rsid w:val="00920361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D65"/>
    <w:rsid w:val="00924E3D"/>
    <w:rsid w:val="009250EE"/>
    <w:rsid w:val="0092591E"/>
    <w:rsid w:val="00925BA1"/>
    <w:rsid w:val="0092721A"/>
    <w:rsid w:val="0092743E"/>
    <w:rsid w:val="0092745C"/>
    <w:rsid w:val="009275F5"/>
    <w:rsid w:val="00927B6B"/>
    <w:rsid w:val="009311C2"/>
    <w:rsid w:val="0093121E"/>
    <w:rsid w:val="00931B72"/>
    <w:rsid w:val="0093248E"/>
    <w:rsid w:val="009324AA"/>
    <w:rsid w:val="00932BBA"/>
    <w:rsid w:val="00932F80"/>
    <w:rsid w:val="009331F6"/>
    <w:rsid w:val="009339F4"/>
    <w:rsid w:val="009339FC"/>
    <w:rsid w:val="00933E44"/>
    <w:rsid w:val="009345B9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1E60"/>
    <w:rsid w:val="00942DCF"/>
    <w:rsid w:val="0094318D"/>
    <w:rsid w:val="0094363E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0C9E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E96"/>
    <w:rsid w:val="00963F10"/>
    <w:rsid w:val="0096412D"/>
    <w:rsid w:val="009647D0"/>
    <w:rsid w:val="00964D52"/>
    <w:rsid w:val="00965003"/>
    <w:rsid w:val="00965012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0EE"/>
    <w:rsid w:val="009A285C"/>
    <w:rsid w:val="009A2A1A"/>
    <w:rsid w:val="009A2F5D"/>
    <w:rsid w:val="009A3CC0"/>
    <w:rsid w:val="009A4DB2"/>
    <w:rsid w:val="009A53B8"/>
    <w:rsid w:val="009A5479"/>
    <w:rsid w:val="009A559C"/>
    <w:rsid w:val="009A58C9"/>
    <w:rsid w:val="009A5EB7"/>
    <w:rsid w:val="009A6071"/>
    <w:rsid w:val="009A67A0"/>
    <w:rsid w:val="009A7017"/>
    <w:rsid w:val="009A7426"/>
    <w:rsid w:val="009A7D8A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6D7"/>
    <w:rsid w:val="009C27A5"/>
    <w:rsid w:val="009C2AD5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543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1F70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3C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39C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BD1"/>
    <w:rsid w:val="00A66D4E"/>
    <w:rsid w:val="00A673BF"/>
    <w:rsid w:val="00A67A7D"/>
    <w:rsid w:val="00A67C40"/>
    <w:rsid w:val="00A70538"/>
    <w:rsid w:val="00A708A8"/>
    <w:rsid w:val="00A70A9C"/>
    <w:rsid w:val="00A71101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D9E"/>
    <w:rsid w:val="00A84DB0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41E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4202"/>
    <w:rsid w:val="00AA5A2C"/>
    <w:rsid w:val="00AA6302"/>
    <w:rsid w:val="00AA6A11"/>
    <w:rsid w:val="00AA7879"/>
    <w:rsid w:val="00AA7DC8"/>
    <w:rsid w:val="00AB0900"/>
    <w:rsid w:val="00AB09FA"/>
    <w:rsid w:val="00AB0BE0"/>
    <w:rsid w:val="00AB149B"/>
    <w:rsid w:val="00AB1F9E"/>
    <w:rsid w:val="00AB314C"/>
    <w:rsid w:val="00AB33B0"/>
    <w:rsid w:val="00AB3B7C"/>
    <w:rsid w:val="00AB3DBE"/>
    <w:rsid w:val="00AB4452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C7D0D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2F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38F2"/>
    <w:rsid w:val="00AE4552"/>
    <w:rsid w:val="00AE52D3"/>
    <w:rsid w:val="00AE57ED"/>
    <w:rsid w:val="00AE6241"/>
    <w:rsid w:val="00AE62A2"/>
    <w:rsid w:val="00AE64D6"/>
    <w:rsid w:val="00AE6679"/>
    <w:rsid w:val="00AE6E6B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0DA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1D58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0BDC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3F6B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24D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0F90"/>
    <w:rsid w:val="00BA10F6"/>
    <w:rsid w:val="00BA13D6"/>
    <w:rsid w:val="00BA1FA9"/>
    <w:rsid w:val="00BA203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7680"/>
    <w:rsid w:val="00BD045A"/>
    <w:rsid w:val="00BD0C2E"/>
    <w:rsid w:val="00BD1244"/>
    <w:rsid w:val="00BD16C6"/>
    <w:rsid w:val="00BD204F"/>
    <w:rsid w:val="00BD2C8B"/>
    <w:rsid w:val="00BD2EEF"/>
    <w:rsid w:val="00BD43F1"/>
    <w:rsid w:val="00BD472E"/>
    <w:rsid w:val="00BD4D64"/>
    <w:rsid w:val="00BD4EF9"/>
    <w:rsid w:val="00BD5132"/>
    <w:rsid w:val="00BD52F3"/>
    <w:rsid w:val="00BD53B0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D7F57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37B"/>
    <w:rsid w:val="00BF383D"/>
    <w:rsid w:val="00BF3D9F"/>
    <w:rsid w:val="00BF3F2C"/>
    <w:rsid w:val="00BF42F4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2612"/>
    <w:rsid w:val="00C03125"/>
    <w:rsid w:val="00C03342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771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2C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458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A76F6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B7D20"/>
    <w:rsid w:val="00CB7F1C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755"/>
    <w:rsid w:val="00CC690C"/>
    <w:rsid w:val="00CC6DD1"/>
    <w:rsid w:val="00CC6EB6"/>
    <w:rsid w:val="00CC7810"/>
    <w:rsid w:val="00CD0349"/>
    <w:rsid w:val="00CD09DE"/>
    <w:rsid w:val="00CD0F1C"/>
    <w:rsid w:val="00CD18AB"/>
    <w:rsid w:val="00CD18BC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5CCE"/>
    <w:rsid w:val="00CE6193"/>
    <w:rsid w:val="00CE646A"/>
    <w:rsid w:val="00CE6F09"/>
    <w:rsid w:val="00CE76EB"/>
    <w:rsid w:val="00CE7770"/>
    <w:rsid w:val="00CF0213"/>
    <w:rsid w:val="00CF0229"/>
    <w:rsid w:val="00CF04BB"/>
    <w:rsid w:val="00CF05DA"/>
    <w:rsid w:val="00CF067E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4E15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38C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841"/>
    <w:rsid w:val="00D569C1"/>
    <w:rsid w:val="00D56DFB"/>
    <w:rsid w:val="00D57A44"/>
    <w:rsid w:val="00D60367"/>
    <w:rsid w:val="00D60420"/>
    <w:rsid w:val="00D60622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CE1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466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9D7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2C6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3E70"/>
    <w:rsid w:val="00E048C7"/>
    <w:rsid w:val="00E04976"/>
    <w:rsid w:val="00E04F00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A6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C17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8A9"/>
    <w:rsid w:val="00E839BB"/>
    <w:rsid w:val="00E83AEB"/>
    <w:rsid w:val="00E8431A"/>
    <w:rsid w:val="00E843D1"/>
    <w:rsid w:val="00E84973"/>
    <w:rsid w:val="00E84AC7"/>
    <w:rsid w:val="00E84F94"/>
    <w:rsid w:val="00E86068"/>
    <w:rsid w:val="00E861C1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94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788"/>
    <w:rsid w:val="00EE09C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4EFE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3DA9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9BE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9C8"/>
    <w:rsid w:val="00F57A1C"/>
    <w:rsid w:val="00F60098"/>
    <w:rsid w:val="00F60106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473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535"/>
    <w:rsid w:val="00F82BEE"/>
    <w:rsid w:val="00F831C4"/>
    <w:rsid w:val="00F838E0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359"/>
    <w:rsid w:val="00F95862"/>
    <w:rsid w:val="00F95E5A"/>
    <w:rsid w:val="00F96705"/>
    <w:rsid w:val="00F9694E"/>
    <w:rsid w:val="00F97135"/>
    <w:rsid w:val="00FA0969"/>
    <w:rsid w:val="00FA0B6A"/>
    <w:rsid w:val="00FA0FD1"/>
    <w:rsid w:val="00FA104E"/>
    <w:rsid w:val="00FA181C"/>
    <w:rsid w:val="00FA22AD"/>
    <w:rsid w:val="00FA27FB"/>
    <w:rsid w:val="00FA2986"/>
    <w:rsid w:val="00FA2AC2"/>
    <w:rsid w:val="00FA323E"/>
    <w:rsid w:val="00FA38F4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0D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61F1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AE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2851"/>
    <w:rsid w:val="00FD327F"/>
    <w:rsid w:val="00FD3D23"/>
    <w:rsid w:val="00FD3E4B"/>
    <w:rsid w:val="00FD585A"/>
    <w:rsid w:val="00FD62F8"/>
    <w:rsid w:val="00FD68E9"/>
    <w:rsid w:val="00FD6FA0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374"/>
    <w:rsid w:val="00FF667A"/>
    <w:rsid w:val="00FF675A"/>
    <w:rsid w:val="00FF69C6"/>
    <w:rsid w:val="00FF6D12"/>
    <w:rsid w:val="00FF7452"/>
    <w:rsid w:val="00FF7CE1"/>
    <w:rsid w:val="00FF7DF7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cid:image003.png@01DC427E.0B248ED0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97718391-8D30-4754-87D9-911CEF014B09}"/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27</Pages>
  <Words>3302</Words>
  <Characters>18827</Characters>
  <Application>Microsoft Office Word</Application>
  <DocSecurity>0</DocSecurity>
  <Lines>156</Lines>
  <Paragraphs>44</Paragraphs>
  <ScaleCrop>false</ScaleCrop>
  <Company>sgmw</Company>
  <LinksUpToDate>false</LinksUpToDate>
  <CharactersWithSpaces>22085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</cp:revision>
  <cp:lastPrinted>2025-08-14T18:50:00Z</cp:lastPrinted>
  <dcterms:created xsi:type="dcterms:W3CDTF">2026-03-18T05:54:00Z</dcterms:created>
  <dcterms:modified xsi:type="dcterms:W3CDTF">2026-03-18T05:54:00Z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